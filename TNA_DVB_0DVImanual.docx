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1466A" w14:textId="42AC1EF0" w:rsidR="009E06F8" w:rsidRPr="00E33BDC" w:rsidRDefault="00017152" w:rsidP="009E06F8">
      <w:pPr>
        <w:pStyle w:val="CoverSubHeads"/>
        <w:jc w:val="left"/>
        <w:rPr>
          <w:rFonts w:ascii="Helvetica" w:hAnsi="Helvetica"/>
        </w:rPr>
        <w:sectPr w:rsidR="009E06F8" w:rsidRPr="00E33BDC">
          <w:headerReference w:type="even" r:id="rId8"/>
          <w:headerReference w:type="default" r:id="rId9"/>
          <w:footerReference w:type="even" r:id="rId10"/>
          <w:footerReference w:type="default" r:id="rId11"/>
          <w:pgSz w:w="11906" w:h="16838" w:code="9"/>
          <w:pgMar w:top="0" w:right="0" w:bottom="1418" w:left="0" w:header="0" w:footer="720" w:gutter="0"/>
          <w:cols w:space="720"/>
          <w:titlePg/>
        </w:sectPr>
      </w:pPr>
      <w:r>
        <w:rPr>
          <w:rFonts w:ascii="Helvetica" w:hAnsi="Helvetica"/>
          <w:noProof/>
          <w:lang w:val="en-GB" w:eastAsia="en-GB"/>
        </w:rPr>
        <mc:AlternateContent>
          <mc:Choice Requires="wps">
            <w:drawing>
              <wp:anchor distT="0" distB="0" distL="114300" distR="114300" simplePos="0" relativeHeight="251682816" behindDoc="0" locked="0" layoutInCell="1" allowOverlap="1" wp14:anchorId="602BB6BA" wp14:editId="5CB75B52">
                <wp:simplePos x="0" y="0"/>
                <wp:positionH relativeFrom="page">
                  <wp:posOffset>584200</wp:posOffset>
                </wp:positionH>
                <wp:positionV relativeFrom="page">
                  <wp:posOffset>9588500</wp:posOffset>
                </wp:positionV>
                <wp:extent cx="6248400" cy="685800"/>
                <wp:effectExtent l="0" t="0" r="0" b="0"/>
                <wp:wrapTight wrapText="bothSides">
                  <wp:wrapPolygon edited="0">
                    <wp:start x="88" y="0"/>
                    <wp:lineTo x="88" y="20800"/>
                    <wp:lineTo x="21424" y="20800"/>
                    <wp:lineTo x="21424" y="0"/>
                    <wp:lineTo x="88" y="0"/>
                  </wp:wrapPolygon>
                </wp:wrapTight>
                <wp:docPr id="1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8400" cy="685800"/>
                        </a:xfrm>
                        <a:prstGeom prst="rect">
                          <a:avLst/>
                        </a:prstGeom>
                        <a:noFill/>
                        <a:ln>
                          <a:noFill/>
                        </a:ln>
                        <a:extLst>
                          <a:ext uri="{909E8E84-426E-40dd-AFC4-6F175D3DCCD1}">
                            <a14:hiddenFill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
                              <a:solidFill>
                                <a:srgbClr val="FFFFFF"/>
                              </a:solidFill>
                            </a14:hiddenFill>
                          </a:ext>
                          <a:ext uri="{91240B29-F687-4f45-9708-019B960494DF}">
                            <a14:hiddenLine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txbx>
                        <w:txbxContent>
                          <w:p w14:paraId="2C4087F2" w14:textId="77777777" w:rsidR="00017152" w:rsidRPr="00E33BDC" w:rsidRDefault="00017152" w:rsidP="00017152">
                            <w:pPr>
                              <w:contextualSpacing/>
                              <w:rPr>
                                <w:rFonts w:ascii="Helvetica" w:hAnsi="Helvetica"/>
                                <w:bCs/>
                                <w:color w:val="FFFFFF"/>
                                <w:spacing w:val="60"/>
                                <w:sz w:val="18"/>
                                <w:szCs w:val="20"/>
                              </w:rPr>
                            </w:pPr>
                            <w:r w:rsidRPr="00E33BDC">
                              <w:rPr>
                                <w:rFonts w:ascii="Helvetica" w:hAnsi="Helvetica"/>
                                <w:bCs/>
                                <w:color w:val="FFFFFF"/>
                                <w:spacing w:val="60"/>
                                <w:sz w:val="18"/>
                                <w:szCs w:val="20"/>
                              </w:rPr>
                              <w:t xml:space="preserve">Dahu Ltd. </w:t>
                            </w:r>
                            <w:r>
                              <w:rPr>
                                <w:rFonts w:ascii="Helvetica" w:hAnsi="Helvetica"/>
                                <w:bCs/>
                                <w:color w:val="FFFFFF"/>
                                <w:spacing w:val="60"/>
                                <w:sz w:val="18"/>
                                <w:szCs w:val="20"/>
                              </w:rPr>
                              <w:t>Bridge</w:t>
                            </w:r>
                            <w:r w:rsidRPr="00E33BDC">
                              <w:rPr>
                                <w:rFonts w:ascii="Helvetica" w:hAnsi="Helvetica"/>
                                <w:bCs/>
                                <w:color w:val="FFFFFF"/>
                                <w:spacing w:val="60"/>
                                <w:sz w:val="18"/>
                                <w:szCs w:val="20"/>
                              </w:rPr>
                              <w:t xml:space="preserve"> </w:t>
                            </w:r>
                            <w:r>
                              <w:rPr>
                                <w:rFonts w:ascii="Helvetica" w:hAnsi="Helvetica"/>
                                <w:bCs/>
                                <w:color w:val="FFFFFF"/>
                                <w:spacing w:val="60"/>
                                <w:sz w:val="18"/>
                                <w:szCs w:val="20"/>
                              </w:rPr>
                              <w:t>Cottage</w:t>
                            </w:r>
                            <w:r w:rsidRPr="00E33BDC">
                              <w:rPr>
                                <w:rFonts w:ascii="Helvetica" w:hAnsi="Helvetica"/>
                                <w:bCs/>
                                <w:color w:val="FFFFFF"/>
                                <w:spacing w:val="60"/>
                                <w:sz w:val="18"/>
                                <w:szCs w:val="20"/>
                              </w:rPr>
                              <w:t xml:space="preserve">, </w:t>
                            </w:r>
                            <w:r>
                              <w:rPr>
                                <w:rFonts w:ascii="Helvetica" w:hAnsi="Helvetica"/>
                                <w:bCs/>
                                <w:color w:val="FFFFFF"/>
                                <w:spacing w:val="60"/>
                                <w:sz w:val="18"/>
                                <w:szCs w:val="20"/>
                              </w:rPr>
                              <w:t>Wilcot</w:t>
                            </w:r>
                            <w:r w:rsidRPr="00E33BDC">
                              <w:rPr>
                                <w:rFonts w:ascii="Helvetica" w:hAnsi="Helvetica"/>
                                <w:bCs/>
                                <w:color w:val="FFFFFF"/>
                                <w:spacing w:val="60"/>
                                <w:sz w:val="18"/>
                                <w:szCs w:val="20"/>
                              </w:rPr>
                              <w:t>, Pewsey, Wiltshire SN9 5</w:t>
                            </w:r>
                            <w:r>
                              <w:rPr>
                                <w:rFonts w:ascii="Helvetica" w:hAnsi="Helvetica"/>
                                <w:bCs/>
                                <w:color w:val="FFFFFF"/>
                                <w:spacing w:val="60"/>
                                <w:sz w:val="18"/>
                                <w:szCs w:val="20"/>
                              </w:rPr>
                              <w:t>NN</w:t>
                            </w:r>
                            <w:r w:rsidRPr="00E33BDC">
                              <w:rPr>
                                <w:rFonts w:ascii="Helvetica" w:hAnsi="Helvetica"/>
                                <w:bCs/>
                                <w:color w:val="FFFFFF"/>
                                <w:spacing w:val="60"/>
                                <w:sz w:val="18"/>
                                <w:szCs w:val="20"/>
                              </w:rPr>
                              <w:t xml:space="preserve"> United Kingdom. +44 (0)</w:t>
                            </w:r>
                            <w:r>
                              <w:rPr>
                                <w:rFonts w:ascii="Helvetica" w:hAnsi="Helvetica"/>
                                <w:bCs/>
                                <w:color w:val="FFFFFF"/>
                                <w:spacing w:val="60"/>
                                <w:sz w:val="18"/>
                                <w:szCs w:val="20"/>
                              </w:rPr>
                              <w:t>7780 730 782</w:t>
                            </w:r>
                            <w:r w:rsidRPr="00E33BDC">
                              <w:rPr>
                                <w:rFonts w:ascii="Helvetica" w:hAnsi="Helvetica"/>
                                <w:bCs/>
                                <w:color w:val="FFFFFF"/>
                                <w:spacing w:val="60"/>
                                <w:sz w:val="18"/>
                                <w:szCs w:val="20"/>
                              </w:rPr>
                              <w:t xml:space="preserve"> info@dahu.co.uk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2BB6BA" id="Rectangle 54" o:spid="_x0000_s1026" style="position:absolute;margin-left:46pt;margin-top:755pt;width:492pt;height:54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" filled="f" stroked="f">
                <v:textbox>
                  <w:txbxContent>
                    <w:p w14:paraId="2C4087F2" w14:textId="77777777" w:rsidR="00017152" w:rsidRPr="00E33BDC" w:rsidRDefault="00017152" w:rsidP="00017152">
                      <w:pPr>
                        <w:contextualSpacing/>
                        <w:rPr>
                          <w:rFonts w:ascii="Helvetica" w:hAnsi="Helvetica"/>
                          <w:bCs/>
                          <w:color w:val="FFFFFF"/>
                          <w:spacing w:val="60"/>
                          <w:sz w:val="18"/>
                          <w:szCs w:val="20"/>
                        </w:rPr>
                      </w:pPr>
                      <w:r w:rsidRPr="00E33BDC">
                        <w:rPr>
                          <w:rFonts w:ascii="Helvetica" w:hAnsi="Helvetica"/>
                          <w:bCs/>
                          <w:color w:val="FFFFFF"/>
                          <w:spacing w:val="60"/>
                          <w:sz w:val="18"/>
                          <w:szCs w:val="20"/>
                        </w:rPr>
                        <w:t xml:space="preserve">Dahu Ltd. </w:t>
                      </w:r>
                      <w:r>
                        <w:rPr>
                          <w:rFonts w:ascii="Helvetica" w:hAnsi="Helvetica"/>
                          <w:bCs/>
                          <w:color w:val="FFFFFF"/>
                          <w:spacing w:val="60"/>
                          <w:sz w:val="18"/>
                          <w:szCs w:val="20"/>
                        </w:rPr>
                        <w:t>Bridge</w:t>
                      </w:r>
                      <w:r w:rsidRPr="00E33BDC">
                        <w:rPr>
                          <w:rFonts w:ascii="Helvetica" w:hAnsi="Helvetica"/>
                          <w:bCs/>
                          <w:color w:val="FFFFFF"/>
                          <w:spacing w:val="60"/>
                          <w:sz w:val="18"/>
                          <w:szCs w:val="20"/>
                        </w:rPr>
                        <w:t xml:space="preserve"> </w:t>
                      </w:r>
                      <w:r>
                        <w:rPr>
                          <w:rFonts w:ascii="Helvetica" w:hAnsi="Helvetica"/>
                          <w:bCs/>
                          <w:color w:val="FFFFFF"/>
                          <w:spacing w:val="60"/>
                          <w:sz w:val="18"/>
                          <w:szCs w:val="20"/>
                        </w:rPr>
                        <w:t>Cottage</w:t>
                      </w:r>
                      <w:r w:rsidRPr="00E33BDC">
                        <w:rPr>
                          <w:rFonts w:ascii="Helvetica" w:hAnsi="Helvetica"/>
                          <w:bCs/>
                          <w:color w:val="FFFFFF"/>
                          <w:spacing w:val="60"/>
                          <w:sz w:val="18"/>
                          <w:szCs w:val="20"/>
                        </w:rPr>
                        <w:t xml:space="preserve">, </w:t>
                      </w:r>
                      <w:r>
                        <w:rPr>
                          <w:rFonts w:ascii="Helvetica" w:hAnsi="Helvetica"/>
                          <w:bCs/>
                          <w:color w:val="FFFFFF"/>
                          <w:spacing w:val="60"/>
                          <w:sz w:val="18"/>
                          <w:szCs w:val="20"/>
                        </w:rPr>
                        <w:t>Wilcot</w:t>
                      </w:r>
                      <w:r w:rsidRPr="00E33BDC">
                        <w:rPr>
                          <w:rFonts w:ascii="Helvetica" w:hAnsi="Helvetica"/>
                          <w:bCs/>
                          <w:color w:val="FFFFFF"/>
                          <w:spacing w:val="60"/>
                          <w:sz w:val="18"/>
                          <w:szCs w:val="20"/>
                        </w:rPr>
                        <w:t>, Pewsey, Wiltshire SN9 5</w:t>
                      </w:r>
                      <w:r>
                        <w:rPr>
                          <w:rFonts w:ascii="Helvetica" w:hAnsi="Helvetica"/>
                          <w:bCs/>
                          <w:color w:val="FFFFFF"/>
                          <w:spacing w:val="60"/>
                          <w:sz w:val="18"/>
                          <w:szCs w:val="20"/>
                        </w:rPr>
                        <w:t>NN</w:t>
                      </w:r>
                      <w:r w:rsidRPr="00E33BDC">
                        <w:rPr>
                          <w:rFonts w:ascii="Helvetica" w:hAnsi="Helvetica"/>
                          <w:bCs/>
                          <w:color w:val="FFFFFF"/>
                          <w:spacing w:val="60"/>
                          <w:sz w:val="18"/>
                          <w:szCs w:val="20"/>
                        </w:rPr>
                        <w:t xml:space="preserve"> United Kingdom. +44 (0)</w:t>
                      </w:r>
                      <w:r>
                        <w:rPr>
                          <w:rFonts w:ascii="Helvetica" w:hAnsi="Helvetica"/>
                          <w:bCs/>
                          <w:color w:val="FFFFFF"/>
                          <w:spacing w:val="60"/>
                          <w:sz w:val="18"/>
                          <w:szCs w:val="20"/>
                        </w:rPr>
                        <w:t>7780 730 782</w:t>
                      </w:r>
                      <w:r w:rsidRPr="00E33BDC">
                        <w:rPr>
                          <w:rFonts w:ascii="Helvetica" w:hAnsi="Helvetica"/>
                          <w:bCs/>
                          <w:color w:val="FFFFFF"/>
                          <w:spacing w:val="60"/>
                          <w:sz w:val="18"/>
                          <w:szCs w:val="20"/>
                        </w:rPr>
                        <w:t xml:space="preserve"> info@dahu.co.uk</w:t>
                      </w:r>
                    </w:p>
                  </w:txbxContent>
                </v:textbox>
                <w10:wrap type="tight" anchorx="page" anchory="page"/>
              </v:rect>
            </w:pict>
          </mc:Fallback>
        </mc:AlternateContent>
      </w:r>
      <w:r>
        <w:rPr>
          <w:rFonts w:ascii="Helvetica" w:hAnsi="Helvetica"/>
          <w:noProof/>
          <w:lang w:val="en-GB" w:eastAsia="en-GB"/>
        </w:rPr>
        <mc:AlternateContent>
          <mc:Choice Requires="wps">
            <w:drawing>
              <wp:anchor distT="0" distB="0" distL="114300" distR="114300" simplePos="0" relativeHeight="251680768" behindDoc="0" locked="0" layoutInCell="1" allowOverlap="1" wp14:anchorId="1C5A483C" wp14:editId="50071D7A">
                <wp:simplePos x="0" y="0"/>
                <wp:positionH relativeFrom="column">
                  <wp:posOffset>546100</wp:posOffset>
                </wp:positionH>
                <wp:positionV relativeFrom="paragraph">
                  <wp:posOffset>4413250</wp:posOffset>
                </wp:positionV>
                <wp:extent cx="5791200" cy="3086100"/>
                <wp:effectExtent l="0" t="0" r="0" b="0"/>
                <wp:wrapTight wrapText="bothSides">
                  <wp:wrapPolygon edited="0">
                    <wp:start x="237" y="444"/>
                    <wp:lineTo x="237" y="21067"/>
                    <wp:lineTo x="21316" y="21067"/>
                    <wp:lineTo x="21316" y="444"/>
                    <wp:lineTo x="237" y="444"/>
                  </wp:wrapPolygon>
                </wp:wrapTight>
                <wp:docPr id="6"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3086100"/>
                        </a:xfrm>
                        <a:prstGeom prst="rect">
                          <a:avLst/>
                        </a:prstGeom>
                        <a:noFill/>
                        <a:ln>
                          <a:noFill/>
                        </a:ln>
                        <a:extLst>
                          <a:ext uri="{909E8E84-426E-40dd-AFC4-6F175D3DCCD1}">
                            <a14:hiddenFill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
                              <a:solidFill>
                                <a:srgbClr val="FFFFFF"/>
                              </a:solidFill>
                            </a14:hiddenFill>
                          </a:ext>
                          <a:ext uri="{91240B29-F687-4f45-9708-019B960494DF}">
                            <a14:hiddenLine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txbx>
                        <w:txbxContent>
                          <w:p w14:paraId="71A25B8B" w14:textId="77777777" w:rsidR="00017152" w:rsidRPr="005555B7" w:rsidRDefault="00017152" w:rsidP="00017152">
                            <w:pPr>
                              <w:rPr>
                                <w:rFonts w:ascii="Calibri" w:hAnsi="Calibri" w:cs="Calibri"/>
                                <w:color w:val="FFFFFF"/>
                                <w:sz w:val="36"/>
                                <w:szCs w:val="36"/>
                              </w:rPr>
                            </w:pPr>
                            <w:r w:rsidRPr="005555B7">
                              <w:rPr>
                                <w:rFonts w:ascii="Calibri" w:hAnsi="Calibri" w:cs="Calibri"/>
                                <w:noProof/>
                                <w:color w:val="FFFFFF"/>
                                <w:sz w:val="36"/>
                                <w:szCs w:val="36"/>
                              </w:rPr>
                              <w:t xml:space="preserve">Prepared by </w:t>
                            </w:r>
                            <w:r w:rsidRPr="005555B7">
                              <w:rPr>
                                <w:rFonts w:ascii="Calibri" w:hAnsi="Calibri" w:cs="Calibri"/>
                                <w:noProof/>
                                <w:color w:val="FFFFFF"/>
                                <w:sz w:val="36"/>
                                <w:szCs w:val="36"/>
                              </w:rPr>
                              <w:fldChar w:fldCharType="begin"/>
                            </w:r>
                            <w:r w:rsidRPr="005555B7">
                              <w:rPr>
                                <w:rFonts w:ascii="Calibri" w:hAnsi="Calibri" w:cs="Calibri"/>
                                <w:noProof/>
                                <w:color w:val="FFFFFF"/>
                                <w:sz w:val="36"/>
                                <w:szCs w:val="36"/>
                              </w:rPr>
                              <w:instrText xml:space="preserve"> AUTHOR  \* MERGEFORMAT </w:instrText>
                            </w:r>
                            <w:r w:rsidRPr="005555B7">
                              <w:rPr>
                                <w:rFonts w:ascii="Calibri" w:hAnsi="Calibri" w:cs="Calibri"/>
                                <w:noProof/>
                                <w:color w:val="FFFFFF"/>
                                <w:sz w:val="36"/>
                                <w:szCs w:val="36"/>
                              </w:rPr>
                              <w:fldChar w:fldCharType="separate"/>
                            </w:r>
                            <w:r w:rsidRPr="005555B7">
                              <w:rPr>
                                <w:rFonts w:ascii="Calibri" w:hAnsi="Calibri" w:cs="Calibri"/>
                                <w:noProof/>
                                <w:color w:val="FFFFFF"/>
                                <w:sz w:val="36"/>
                                <w:szCs w:val="36"/>
                              </w:rPr>
                              <w:t>Chris Bartlett</w:t>
                            </w:r>
                            <w:r w:rsidRPr="005555B7">
                              <w:rPr>
                                <w:rFonts w:ascii="Calibri" w:hAnsi="Calibri" w:cs="Calibri"/>
                                <w:noProof/>
                                <w:color w:val="FFFFFF"/>
                                <w:sz w:val="36"/>
                                <w:szCs w:val="36"/>
                              </w:rPr>
                              <w:fldChar w:fldCharType="end"/>
                            </w:r>
                          </w:p>
                          <w:p w14:paraId="7C9EC606" w14:textId="4A834A59" w:rsidR="00017152" w:rsidRDefault="00284E99" w:rsidP="00017152">
                            <w:pPr>
                              <w:rPr>
                                <w:rFonts w:ascii="Calibri" w:hAnsi="Calibri" w:cs="Calibri"/>
                                <w:color w:val="FFFFFF"/>
                                <w:sz w:val="28"/>
                                <w:szCs w:val="28"/>
                              </w:rPr>
                            </w:pPr>
                            <w:r>
                              <w:rPr>
                                <w:rFonts w:ascii="Calibri" w:hAnsi="Calibri" w:cs="Calibri"/>
                                <w:color w:val="FFFFFF"/>
                                <w:sz w:val="28"/>
                                <w:szCs w:val="28"/>
                              </w:rPr>
                              <w:t>10</w:t>
                            </w:r>
                            <w:r>
                              <w:rPr>
                                <w:rFonts w:ascii="Calibri" w:hAnsi="Calibri" w:cs="Calibri"/>
                                <w:color w:val="FFFFFF"/>
                                <w:sz w:val="28"/>
                                <w:szCs w:val="28"/>
                                <w:vertAlign w:val="superscript"/>
                              </w:rPr>
                              <w:t>th</w:t>
                            </w:r>
                            <w:r w:rsidR="00017152">
                              <w:rPr>
                                <w:rFonts w:ascii="Calibri" w:hAnsi="Calibri" w:cs="Calibri"/>
                                <w:color w:val="FFFFFF"/>
                                <w:sz w:val="28"/>
                                <w:szCs w:val="28"/>
                              </w:rPr>
                              <w:t xml:space="preserve"> </w:t>
                            </w:r>
                            <w:r>
                              <w:rPr>
                                <w:rFonts w:ascii="Calibri" w:hAnsi="Calibri" w:cs="Calibri"/>
                                <w:color w:val="FFFFFF"/>
                                <w:sz w:val="28"/>
                                <w:szCs w:val="28"/>
                              </w:rPr>
                              <w:t>January</w:t>
                            </w:r>
                            <w:r w:rsidR="00017152" w:rsidRPr="005555B7">
                              <w:rPr>
                                <w:rFonts w:ascii="Calibri" w:hAnsi="Calibri" w:cs="Calibri"/>
                                <w:color w:val="FFFFFF"/>
                                <w:sz w:val="28"/>
                                <w:szCs w:val="28"/>
                              </w:rPr>
                              <w:t xml:space="preserve"> 202</w:t>
                            </w:r>
                            <w:r>
                              <w:rPr>
                                <w:rFonts w:ascii="Calibri" w:hAnsi="Calibri" w:cs="Calibri"/>
                                <w:color w:val="FFFFFF"/>
                                <w:sz w:val="28"/>
                                <w:szCs w:val="28"/>
                              </w:rPr>
                              <w:t>6</w:t>
                            </w:r>
                          </w:p>
                          <w:p w14:paraId="721FCEFC" w14:textId="77777777" w:rsidR="00017152" w:rsidRPr="005555B7" w:rsidRDefault="00017152" w:rsidP="00017152">
                            <w:pPr>
                              <w:rPr>
                                <w:rFonts w:ascii="Calibri" w:hAnsi="Calibri" w:cs="Calibri"/>
                                <w:color w:val="FFFFFF"/>
                                <w:sz w:val="28"/>
                                <w:szCs w:val="28"/>
                              </w:rPr>
                            </w:pPr>
                            <w:r>
                              <w:rPr>
                                <w:rFonts w:ascii="Calibri" w:hAnsi="Calibri" w:cs="Calibri"/>
                                <w:color w:val="FFFFFF"/>
                                <w:sz w:val="28"/>
                                <w:szCs w:val="28"/>
                              </w:rPr>
                              <w:t>Version 1.0</w:t>
                            </w:r>
                          </w:p>
                          <w:p w14:paraId="49548EA9" w14:textId="77777777" w:rsidR="00017152" w:rsidRPr="005555B7" w:rsidRDefault="00017152" w:rsidP="00017152">
                            <w:pPr>
                              <w:rPr>
                                <w:rFonts w:ascii="Calibri" w:hAnsi="Calibri" w:cs="Calibri"/>
                                <w:color w:val="FFFFFF"/>
                                <w:sz w:val="36"/>
                              </w:rPr>
                            </w:pPr>
                            <w:r w:rsidRPr="005555B7">
                              <w:rPr>
                                <w:rFonts w:ascii="Calibri" w:hAnsi="Calibri" w:cs="Calibri"/>
                                <w:color w:val="FFFFFF"/>
                                <w:sz w:val="36"/>
                              </w:rPr>
                              <w:t>For The National Archives</w:t>
                            </w:r>
                            <w:r w:rsidRPr="005555B7">
                              <w:rPr>
                                <w:rFonts w:ascii="Calibri" w:hAnsi="Calibri" w:cs="Calibri"/>
                                <w:color w:val="FFFFFF"/>
                                <w:sz w:val="36"/>
                              </w:rPr>
                              <w:fldChar w:fldCharType="begin"/>
                            </w:r>
                            <w:r w:rsidRPr="005555B7">
                              <w:rPr>
                                <w:rFonts w:ascii="Calibri" w:hAnsi="Calibri" w:cs="Calibri"/>
                                <w:color w:val="FFFFFF"/>
                                <w:sz w:val="36"/>
                              </w:rPr>
                              <w:instrText xml:space="preserve"> SUBJECT  \* MERGEFORMAT </w:instrText>
                            </w:r>
                            <w:r w:rsidRPr="005555B7">
                              <w:rPr>
                                <w:rFonts w:ascii="Calibri" w:hAnsi="Calibri" w:cs="Calibri"/>
                                <w:color w:val="FFFFFF"/>
                                <w:sz w:val="36"/>
                              </w:rPr>
                              <w:fldChar w:fldCharType="end"/>
                            </w:r>
                          </w:p>
                          <w:p w14:paraId="4BF1BFA3" w14:textId="77777777" w:rsidR="00017152" w:rsidRDefault="00017152" w:rsidP="00017152"/>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5A483C" id="_x0000_t202" coordsize="21600,21600" o:spt="202" path="m,l,21600r21600,l21600,xe">
                <v:stroke joinstyle="miter"/>
                <v:path gradientshapeok="t" o:connecttype="rect"/>
              </v:shapetype>
              <v:shape id="Text Box 59" o:spid="_x0000_s1027" type="#_x0000_t202" style="position:absolute;margin-left:43pt;margin-top:347.5pt;width:456pt;height:24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" filled="f" stroked="f">
                <v:textbox inset=",7.2pt,,7.2pt">
                  <w:txbxContent>
                    <w:p w14:paraId="71A25B8B" w14:textId="77777777" w:rsidR="00017152" w:rsidRPr="005555B7" w:rsidRDefault="00017152" w:rsidP="00017152">
                      <w:pPr>
                        <w:rPr>
                          <w:rFonts w:ascii="Calibri" w:hAnsi="Calibri" w:cs="Calibri"/>
                          <w:color w:val="FFFFFF"/>
                          <w:sz w:val="36"/>
                          <w:szCs w:val="36"/>
                        </w:rPr>
                      </w:pPr>
                      <w:r w:rsidRPr="005555B7">
                        <w:rPr>
                          <w:rFonts w:ascii="Calibri" w:hAnsi="Calibri" w:cs="Calibri"/>
                          <w:noProof/>
                          <w:color w:val="FFFFFF"/>
                          <w:sz w:val="36"/>
                          <w:szCs w:val="36"/>
                        </w:rPr>
                        <w:t xml:space="preserve">Prepared by </w:t>
                      </w:r>
                      <w:r w:rsidRPr="005555B7">
                        <w:rPr>
                          <w:rFonts w:ascii="Calibri" w:hAnsi="Calibri" w:cs="Calibri"/>
                          <w:noProof/>
                          <w:color w:val="FFFFFF"/>
                          <w:sz w:val="36"/>
                          <w:szCs w:val="36"/>
                        </w:rPr>
                        <w:fldChar w:fldCharType="begin"/>
                      </w:r>
                      <w:r w:rsidRPr="005555B7">
                        <w:rPr>
                          <w:rFonts w:ascii="Calibri" w:hAnsi="Calibri" w:cs="Calibri"/>
                          <w:noProof/>
                          <w:color w:val="FFFFFF"/>
                          <w:sz w:val="36"/>
                          <w:szCs w:val="36"/>
                        </w:rPr>
                        <w:instrText xml:space="preserve"> AUTHOR  \* MERGEFORMAT </w:instrText>
                      </w:r>
                      <w:r w:rsidRPr="005555B7">
                        <w:rPr>
                          <w:rFonts w:ascii="Calibri" w:hAnsi="Calibri" w:cs="Calibri"/>
                          <w:noProof/>
                          <w:color w:val="FFFFFF"/>
                          <w:sz w:val="36"/>
                          <w:szCs w:val="36"/>
                        </w:rPr>
                        <w:fldChar w:fldCharType="separate"/>
                      </w:r>
                      <w:r w:rsidRPr="005555B7">
                        <w:rPr>
                          <w:rFonts w:ascii="Calibri" w:hAnsi="Calibri" w:cs="Calibri"/>
                          <w:noProof/>
                          <w:color w:val="FFFFFF"/>
                          <w:sz w:val="36"/>
                          <w:szCs w:val="36"/>
                        </w:rPr>
                        <w:t>Chris Bartlett</w:t>
                      </w:r>
                      <w:r w:rsidRPr="005555B7">
                        <w:rPr>
                          <w:rFonts w:ascii="Calibri" w:hAnsi="Calibri" w:cs="Calibri"/>
                          <w:noProof/>
                          <w:color w:val="FFFFFF"/>
                          <w:sz w:val="36"/>
                          <w:szCs w:val="36"/>
                        </w:rPr>
                        <w:fldChar w:fldCharType="end"/>
                      </w:r>
                    </w:p>
                    <w:p w14:paraId="7C9EC606" w14:textId="4A834A59" w:rsidR="00017152" w:rsidRDefault="00284E99" w:rsidP="00017152">
                      <w:pPr>
                        <w:rPr>
                          <w:rFonts w:ascii="Calibri" w:hAnsi="Calibri" w:cs="Calibri"/>
                          <w:color w:val="FFFFFF"/>
                          <w:sz w:val="28"/>
                          <w:szCs w:val="28"/>
                        </w:rPr>
                      </w:pPr>
                      <w:r>
                        <w:rPr>
                          <w:rFonts w:ascii="Calibri" w:hAnsi="Calibri" w:cs="Calibri"/>
                          <w:color w:val="FFFFFF"/>
                          <w:sz w:val="28"/>
                          <w:szCs w:val="28"/>
                        </w:rPr>
                        <w:t>10</w:t>
                      </w:r>
                      <w:r>
                        <w:rPr>
                          <w:rFonts w:ascii="Calibri" w:hAnsi="Calibri" w:cs="Calibri"/>
                          <w:color w:val="FFFFFF"/>
                          <w:sz w:val="28"/>
                          <w:szCs w:val="28"/>
                          <w:vertAlign w:val="superscript"/>
                        </w:rPr>
                        <w:t>th</w:t>
                      </w:r>
                      <w:r w:rsidR="00017152">
                        <w:rPr>
                          <w:rFonts w:ascii="Calibri" w:hAnsi="Calibri" w:cs="Calibri"/>
                          <w:color w:val="FFFFFF"/>
                          <w:sz w:val="28"/>
                          <w:szCs w:val="28"/>
                        </w:rPr>
                        <w:t xml:space="preserve"> </w:t>
                      </w:r>
                      <w:r>
                        <w:rPr>
                          <w:rFonts w:ascii="Calibri" w:hAnsi="Calibri" w:cs="Calibri"/>
                          <w:color w:val="FFFFFF"/>
                          <w:sz w:val="28"/>
                          <w:szCs w:val="28"/>
                        </w:rPr>
                        <w:t>January</w:t>
                      </w:r>
                      <w:r w:rsidR="00017152" w:rsidRPr="005555B7">
                        <w:rPr>
                          <w:rFonts w:ascii="Calibri" w:hAnsi="Calibri" w:cs="Calibri"/>
                          <w:color w:val="FFFFFF"/>
                          <w:sz w:val="28"/>
                          <w:szCs w:val="28"/>
                        </w:rPr>
                        <w:t xml:space="preserve"> 202</w:t>
                      </w:r>
                      <w:r>
                        <w:rPr>
                          <w:rFonts w:ascii="Calibri" w:hAnsi="Calibri" w:cs="Calibri"/>
                          <w:color w:val="FFFFFF"/>
                          <w:sz w:val="28"/>
                          <w:szCs w:val="28"/>
                        </w:rPr>
                        <w:t>6</w:t>
                      </w:r>
                    </w:p>
                    <w:p w14:paraId="721FCEFC" w14:textId="77777777" w:rsidR="00017152" w:rsidRPr="005555B7" w:rsidRDefault="00017152" w:rsidP="00017152">
                      <w:pPr>
                        <w:rPr>
                          <w:rFonts w:ascii="Calibri" w:hAnsi="Calibri" w:cs="Calibri"/>
                          <w:color w:val="FFFFFF"/>
                          <w:sz w:val="28"/>
                          <w:szCs w:val="28"/>
                        </w:rPr>
                      </w:pPr>
                      <w:r>
                        <w:rPr>
                          <w:rFonts w:ascii="Calibri" w:hAnsi="Calibri" w:cs="Calibri"/>
                          <w:color w:val="FFFFFF"/>
                          <w:sz w:val="28"/>
                          <w:szCs w:val="28"/>
                        </w:rPr>
                        <w:t>Version 1.0</w:t>
                      </w:r>
                    </w:p>
                    <w:p w14:paraId="49548EA9" w14:textId="77777777" w:rsidR="00017152" w:rsidRPr="005555B7" w:rsidRDefault="00017152" w:rsidP="00017152">
                      <w:pPr>
                        <w:rPr>
                          <w:rFonts w:ascii="Calibri" w:hAnsi="Calibri" w:cs="Calibri"/>
                          <w:color w:val="FFFFFF"/>
                          <w:sz w:val="36"/>
                        </w:rPr>
                      </w:pPr>
                      <w:r w:rsidRPr="005555B7">
                        <w:rPr>
                          <w:rFonts w:ascii="Calibri" w:hAnsi="Calibri" w:cs="Calibri"/>
                          <w:color w:val="FFFFFF"/>
                          <w:sz w:val="36"/>
                        </w:rPr>
                        <w:t>For The National Archives</w:t>
                      </w:r>
                      <w:r w:rsidRPr="005555B7">
                        <w:rPr>
                          <w:rFonts w:ascii="Calibri" w:hAnsi="Calibri" w:cs="Calibri"/>
                          <w:color w:val="FFFFFF"/>
                          <w:sz w:val="36"/>
                        </w:rPr>
                        <w:fldChar w:fldCharType="begin"/>
                      </w:r>
                      <w:r w:rsidRPr="005555B7">
                        <w:rPr>
                          <w:rFonts w:ascii="Calibri" w:hAnsi="Calibri" w:cs="Calibri"/>
                          <w:color w:val="FFFFFF"/>
                          <w:sz w:val="36"/>
                        </w:rPr>
                        <w:instrText xml:space="preserve"> SUBJECT  \* MERGEFORMAT </w:instrText>
                      </w:r>
                      <w:r w:rsidRPr="005555B7">
                        <w:rPr>
                          <w:rFonts w:ascii="Calibri" w:hAnsi="Calibri" w:cs="Calibri"/>
                          <w:color w:val="FFFFFF"/>
                          <w:sz w:val="36"/>
                        </w:rPr>
                        <w:fldChar w:fldCharType="end"/>
                      </w:r>
                    </w:p>
                    <w:p w14:paraId="4BF1BFA3" w14:textId="77777777" w:rsidR="00017152" w:rsidRDefault="00017152" w:rsidP="00017152"/>
                  </w:txbxContent>
                </v:textbox>
                <w10:wrap type="tight"/>
              </v:shape>
            </w:pict>
          </mc:Fallback>
        </mc:AlternateContent>
      </w:r>
      <w:r>
        <w:rPr>
          <w:rFonts w:ascii="Helvetica" w:hAnsi="Helvetica"/>
          <w:noProof/>
          <w:lang w:val="en-GB" w:eastAsia="en-GB"/>
        </w:rPr>
        <mc:AlternateContent>
          <mc:Choice Requires="wps">
            <w:drawing>
              <wp:anchor distT="0" distB="0" distL="114300" distR="114300" simplePos="0" relativeHeight="251678720" behindDoc="0" locked="0" layoutInCell="1" allowOverlap="1" wp14:anchorId="0509B804" wp14:editId="2C9C7AF7">
                <wp:simplePos x="0" y="0"/>
                <wp:positionH relativeFrom="page">
                  <wp:posOffset>139700</wp:posOffset>
                </wp:positionH>
                <wp:positionV relativeFrom="page">
                  <wp:posOffset>3295650</wp:posOffset>
                </wp:positionV>
                <wp:extent cx="7243445" cy="800100"/>
                <wp:effectExtent l="0" t="0" r="0" b="0"/>
                <wp:wrapNone/>
                <wp:docPr id="7"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3445" cy="800100"/>
                        </a:xfrm>
                        <a:prstGeom prst="rect">
                          <a:avLst/>
                        </a:prstGeom>
                        <a:solidFill>
                          <a:srgbClr val="000000">
                            <a:alpha val="7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2CCA36" w14:textId="29C80523" w:rsidR="00017152" w:rsidRDefault="00284E99" w:rsidP="00017152">
                            <w:r>
                              <w:rPr>
                                <w:rFonts w:asciiTheme="minorHAnsi" w:hAnsiTheme="minorHAnsi" w:cstheme="minorHAnsi"/>
                                <w:sz w:val="40"/>
                                <w:szCs w:val="40"/>
                              </w:rPr>
                              <w:t>Dahu Verity Builder and Dahu Verity Indexer</w:t>
                            </w:r>
                          </w:p>
                        </w:txbxContent>
                      </wps:txbx>
                      <wps:bodyPr rot="0" vert="horz" wrap="square" lIns="228600" tIns="45720" rIns="252000" bIns="10800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0509B804" id="Rectangle 53" o:spid="_x0000_s1028" style="position:absolute;margin-left:11pt;margin-top:259.5pt;width:570.35pt;height:63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" fillcolor="black" stroked="f">
                <v:fill opacity="46003f"/>
                <v:textbox inset="18pt,,7mm,3mm">
                  <w:txbxContent>
                    <w:p w14:paraId="022CCA36" w14:textId="29C80523" w:rsidR="00017152" w:rsidRDefault="00284E99" w:rsidP="00017152">
                      <w:r>
                        <w:rPr>
                          <w:rFonts w:asciiTheme="minorHAnsi" w:hAnsiTheme="minorHAnsi" w:cstheme="minorHAnsi"/>
                          <w:sz w:val="40"/>
                          <w:szCs w:val="40"/>
                        </w:rPr>
                        <w:t>Dahu Verity Builder and Dahu Verity Indexer</w:t>
                      </w:r>
                    </w:p>
                  </w:txbxContent>
                </v:textbox>
                <w10:wrap anchorx="page" anchory="page"/>
              </v:rect>
            </w:pict>
          </mc:Fallback>
        </mc:AlternateContent>
      </w:r>
      <w:r w:rsidRPr="00E33BDC">
        <w:rPr>
          <w:rFonts w:ascii="Helvetica" w:hAnsi="Helvetica"/>
          <w:noProof/>
        </w:rPr>
        <w:drawing>
          <wp:anchor distT="0" distB="0" distL="114300" distR="114300" simplePos="0" relativeHeight="251674624" behindDoc="1" locked="0" layoutInCell="1" allowOverlap="1" wp14:anchorId="2831B0CD" wp14:editId="6A0398F0">
            <wp:simplePos x="0" y="0"/>
            <wp:positionH relativeFrom="margin">
              <wp:posOffset>139700</wp:posOffset>
            </wp:positionH>
            <wp:positionV relativeFrom="page">
              <wp:posOffset>400050</wp:posOffset>
            </wp:positionV>
            <wp:extent cx="7243445" cy="3694248"/>
            <wp:effectExtent l="0" t="0" r="0" b="1905"/>
            <wp:wrapNone/>
            <wp:docPr id="8" name="Placeholder" descr="Description: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 descr="Description: Cov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49663" cy="3697419"/>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pic:spPr>
                </pic:pic>
              </a:graphicData>
            </a:graphic>
            <wp14:sizeRelH relativeFrom="margin">
              <wp14:pctWidth>0</wp14:pctWidth>
            </wp14:sizeRelH>
          </wp:anchor>
        </w:drawing>
      </w:r>
      <w:r>
        <w:rPr>
          <w:rFonts w:ascii="Helvetica" w:hAnsi="Helvetica"/>
          <w:noProof/>
          <w:lang w:val="en-GB" w:eastAsia="en-GB"/>
        </w:rPr>
        <mc:AlternateContent>
          <mc:Choice Requires="wps">
            <w:drawing>
              <wp:anchor distT="0" distB="0" distL="114300" distR="114300" simplePos="0" relativeHeight="251676672" behindDoc="0" locked="0" layoutInCell="1" allowOverlap="1" wp14:anchorId="07202221" wp14:editId="365B9BFF">
                <wp:simplePos x="0" y="0"/>
                <wp:positionH relativeFrom="page">
                  <wp:posOffset>139700</wp:posOffset>
                </wp:positionH>
                <wp:positionV relativeFrom="page">
                  <wp:posOffset>4095750</wp:posOffset>
                </wp:positionV>
                <wp:extent cx="7243445" cy="6267450"/>
                <wp:effectExtent l="0" t="0" r="0" b="6350"/>
                <wp:wrapNone/>
                <wp:docPr id="2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3445" cy="6267450"/>
                        </a:xfrm>
                        <a:prstGeom prst="rect">
                          <a:avLst/>
                        </a:prstGeom>
                        <a:solidFill>
                          <a:srgbClr val="456B66"/>
                        </a:solidFill>
                        <a:ln>
                          <a:noFill/>
                        </a:ln>
                        <a:effectLst/>
                        <a:extLst>
                          <a:ext uri="{91240B29-F687-4f45-9708-019B960494DF}">
                            <a14:hiddenLine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 w="19050">
                              <a:solidFill>
                                <a:srgbClr val="4A7EBB"/>
                              </a:solidFill>
                              <a:miter lim="800000"/>
                              <a:headEnd/>
                              <a:tailEnd/>
                            </a14:hiddenLine>
                          </a:ext>
                          <a:ext uri="{AF507438-7753-43e0-B8FC-AC1667EBCBE1}">
                            <a14:hiddenEffect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
                              <a:effectLst>
                                <a:outerShdw blurRad="63500" dist="2694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ECA1D" id="Rectangle 44" o:spid="_x0000_s1026" style="position:absolute;margin-left:11pt;margin-top:322.5pt;width:570.35pt;height:493.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" fillcolor="#456b66" stroked="f">
                <v:textbox inset=",7.2pt,,7.2pt"/>
                <w10:wrap anchorx="page" anchory="page"/>
              </v:rect>
            </w:pict>
          </mc:Fallback>
        </mc:AlternateContent>
      </w:r>
      <w:r>
        <w:rPr>
          <w:rFonts w:ascii="Helvetica" w:hAnsi="Helvetica"/>
          <w:noProof/>
        </w:rPr>
        <mc:AlternateContent>
          <mc:Choice Requires="wps">
            <w:drawing>
              <wp:anchor distT="0" distB="0" distL="114300" distR="114300" simplePos="0" relativeHeight="251672576" behindDoc="0" locked="0" layoutInCell="1" allowOverlap="1" wp14:anchorId="666DA166" wp14:editId="46AF0AEB">
                <wp:simplePos x="0" y="0"/>
                <wp:positionH relativeFrom="page">
                  <wp:posOffset>139700</wp:posOffset>
                </wp:positionH>
                <wp:positionV relativeFrom="page">
                  <wp:posOffset>50800</wp:posOffset>
                </wp:positionV>
                <wp:extent cx="7243445" cy="346075"/>
                <wp:effectExtent l="0" t="0" r="0" b="0"/>
                <wp:wrapNone/>
                <wp:docPr id="1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3445" cy="346075"/>
                        </a:xfrm>
                        <a:prstGeom prst="rect">
                          <a:avLst/>
                        </a:prstGeom>
                        <a:solidFill>
                          <a:srgbClr val="456B66"/>
                        </a:solidFill>
                        <a:ln>
                          <a:noFill/>
                        </a:ln>
                        <a:effectLst/>
                        <a:extLst>
                          <a:ext uri="{91240B29-F687-4f45-9708-019B960494DF}">
                            <a14:hiddenLine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 w="19050">
                              <a:solidFill>
                                <a:srgbClr val="4A7EBB"/>
                              </a:solidFill>
                              <a:miter lim="800000"/>
                              <a:headEnd/>
                              <a:tailEnd/>
                            </a14:hiddenLine>
                          </a:ext>
                          <a:ext uri="{AF507438-7753-43e0-B8FC-AC1667EBCBE1}">
                            <a14:hiddenEffect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
                              <a:effectLst>
                                <a:outerShdw blurRad="63500" dist="2694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B5CF6" id="Rectangle 44" o:spid="_x0000_s1026" style="position:absolute;margin-left:11pt;margin-top:4pt;width:570.35pt;height:27.2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" fillcolor="#456b66" stroked="f">
                <v:textbox inset=",7.2pt,,7.2pt"/>
                <w10:wrap anchorx="page" anchory="page"/>
              </v:rect>
            </w:pict>
          </mc:Fallback>
        </mc:AlternateContent>
      </w:r>
    </w:p>
    <w:p w14:paraId="23372E9F" w14:textId="40B83E6D" w:rsidR="009E06F8" w:rsidRPr="00E33BDC" w:rsidRDefault="009E06F8" w:rsidP="009E06F8">
      <w:pPr>
        <w:rPr>
          <w:rFonts w:ascii="Helvetica" w:hAnsi="Helvetica"/>
        </w:rPr>
      </w:pPr>
      <w:bookmarkStart w:id="0" w:name="_Toc498245026"/>
      <w:bookmarkStart w:id="1" w:name="_Toc498245115"/>
      <w:bookmarkStart w:id="2" w:name="_Toc498245309"/>
      <w:bookmarkStart w:id="3" w:name="_Toc498245517"/>
      <w:bookmarkStart w:id="4" w:name="_Toc498245565"/>
    </w:p>
    <w:tbl>
      <w:tblPr>
        <w:tblW w:w="9504" w:type="dxa"/>
        <w:tblInd w:w="-9" w:type="dxa"/>
        <w:shd w:val="clear" w:color="auto" w:fill="FFFFFF"/>
        <w:tblLayout w:type="fixed"/>
        <w:tblLook w:val="0000" w:firstRow="0" w:lastRow="0" w:firstColumn="0" w:lastColumn="0" w:noHBand="0" w:noVBand="0"/>
      </w:tblPr>
      <w:tblGrid>
        <w:gridCol w:w="1294"/>
        <w:gridCol w:w="4093"/>
        <w:gridCol w:w="420"/>
        <w:gridCol w:w="3697"/>
      </w:tblGrid>
      <w:tr w:rsidR="009E06F8" w:rsidRPr="00E33BDC" w14:paraId="7ACA6B10" w14:textId="77777777" w:rsidTr="0076725A">
        <w:trPr>
          <w:cantSplit/>
          <w:trHeight w:val="440"/>
        </w:trPr>
        <w:tc>
          <w:tcPr>
            <w:tcW w:w="1294" w:type="dxa"/>
            <w:shd w:val="clear" w:color="auto" w:fill="BFBFBF"/>
          </w:tcPr>
          <w:p w14:paraId="170442A3" w14:textId="77777777" w:rsidR="009E06F8" w:rsidRPr="00E33BDC" w:rsidRDefault="009E06F8" w:rsidP="0076725A">
            <w:pPr>
              <w:pStyle w:val="TableNormalParagraph"/>
              <w:tabs>
                <w:tab w:val="right" w:pos="9360"/>
              </w:tabs>
              <w:spacing w:before="60" w:after="60"/>
              <w:ind w:left="170" w:right="170"/>
              <w:rPr>
                <w:rFonts w:ascii="Helvetica" w:hAnsi="Helvetica" w:cs="Lucida Grande"/>
                <w:color w:val="595959"/>
                <w:sz w:val="22"/>
                <w:szCs w:val="22"/>
                <w:lang w:val="en-GB"/>
              </w:rPr>
            </w:pPr>
          </w:p>
        </w:tc>
        <w:tc>
          <w:tcPr>
            <w:tcW w:w="4093" w:type="dxa"/>
            <w:shd w:val="clear" w:color="auto" w:fill="BFBFBF"/>
          </w:tcPr>
          <w:p w14:paraId="197D1586" w14:textId="77777777" w:rsidR="009E06F8" w:rsidRPr="00E33BDC" w:rsidRDefault="009E06F8" w:rsidP="0076725A">
            <w:pPr>
              <w:pStyle w:val="TableNormalParagraph"/>
              <w:tabs>
                <w:tab w:val="right" w:pos="9360"/>
              </w:tabs>
              <w:spacing w:before="60" w:after="60"/>
              <w:ind w:right="170"/>
              <w:rPr>
                <w:rFonts w:ascii="Helvetica" w:hAnsi="Helvetica" w:cs="Lucida Grande"/>
                <w:color w:val="595959"/>
                <w:sz w:val="22"/>
                <w:szCs w:val="22"/>
                <w:lang w:val="en-GB"/>
              </w:rPr>
            </w:pPr>
            <w:r w:rsidRPr="00E33BDC">
              <w:rPr>
                <w:rFonts w:ascii="Helvetica" w:hAnsi="Helvetica" w:cs="Lucida Grande"/>
                <w:color w:val="595959"/>
                <w:sz w:val="22"/>
                <w:szCs w:val="22"/>
                <w:lang w:val="en-GB"/>
              </w:rPr>
              <w:t>Prepared for:</w:t>
            </w:r>
          </w:p>
        </w:tc>
        <w:tc>
          <w:tcPr>
            <w:tcW w:w="420" w:type="dxa"/>
            <w:shd w:val="clear" w:color="auto" w:fill="BFBFBF"/>
            <w:tcMar>
              <w:top w:w="0" w:type="dxa"/>
              <w:left w:w="0" w:type="dxa"/>
              <w:bottom w:w="0" w:type="dxa"/>
              <w:right w:w="0" w:type="dxa"/>
            </w:tcMar>
          </w:tcPr>
          <w:p w14:paraId="6EAF72E5" w14:textId="77777777" w:rsidR="009E06F8" w:rsidRPr="00E33BDC" w:rsidRDefault="009E06F8" w:rsidP="0076725A">
            <w:pPr>
              <w:pStyle w:val="TableNormalParagraph"/>
              <w:tabs>
                <w:tab w:val="right" w:pos="9360"/>
              </w:tabs>
              <w:spacing w:before="60" w:after="60"/>
              <w:ind w:left="170" w:right="170"/>
              <w:jc w:val="right"/>
              <w:rPr>
                <w:rFonts w:ascii="Helvetica" w:hAnsi="Helvetica" w:cs="Lucida Grande"/>
                <w:color w:val="595959"/>
                <w:sz w:val="22"/>
                <w:szCs w:val="22"/>
                <w:lang w:val="en-GB"/>
              </w:rPr>
            </w:pPr>
          </w:p>
        </w:tc>
        <w:tc>
          <w:tcPr>
            <w:tcW w:w="3697" w:type="dxa"/>
            <w:shd w:val="clear" w:color="auto" w:fill="BFBFBF"/>
            <w:tcMar>
              <w:top w:w="0" w:type="dxa"/>
              <w:left w:w="0" w:type="dxa"/>
              <w:bottom w:w="0" w:type="dxa"/>
              <w:right w:w="0" w:type="dxa"/>
            </w:tcMar>
          </w:tcPr>
          <w:p w14:paraId="5BD7A464" w14:textId="77777777" w:rsidR="009E06F8" w:rsidRPr="00E33BDC" w:rsidRDefault="009E06F8" w:rsidP="0076725A">
            <w:pPr>
              <w:pStyle w:val="TableNormalParagraph"/>
              <w:tabs>
                <w:tab w:val="right" w:pos="9360"/>
              </w:tabs>
              <w:spacing w:before="60" w:after="60"/>
              <w:ind w:right="170"/>
              <w:rPr>
                <w:rFonts w:ascii="Helvetica" w:hAnsi="Helvetica" w:cs="Lucida Grande"/>
                <w:color w:val="595959"/>
                <w:sz w:val="22"/>
                <w:szCs w:val="22"/>
                <w:lang w:val="en-GB"/>
              </w:rPr>
            </w:pPr>
            <w:r w:rsidRPr="00E33BDC">
              <w:rPr>
                <w:rFonts w:ascii="Helvetica" w:hAnsi="Helvetica" w:cs="Lucida Grande"/>
                <w:color w:val="595959"/>
                <w:sz w:val="22"/>
                <w:szCs w:val="22"/>
                <w:lang w:val="en-GB"/>
              </w:rPr>
              <w:t xml:space="preserve">Dahu contact: </w:t>
            </w:r>
          </w:p>
        </w:tc>
      </w:tr>
      <w:tr w:rsidR="009E06F8" w:rsidRPr="00E33BDC" w14:paraId="29BCF5B1" w14:textId="77777777" w:rsidTr="0076725A">
        <w:trPr>
          <w:cantSplit/>
          <w:trHeight w:val="300"/>
        </w:trPr>
        <w:tc>
          <w:tcPr>
            <w:tcW w:w="1294" w:type="dxa"/>
            <w:shd w:val="clear" w:color="auto" w:fill="FFFFFF"/>
            <w:tcMar>
              <w:top w:w="0" w:type="dxa"/>
              <w:left w:w="0" w:type="dxa"/>
              <w:bottom w:w="0" w:type="dxa"/>
              <w:right w:w="0" w:type="dxa"/>
            </w:tcMar>
          </w:tcPr>
          <w:p w14:paraId="427A43BE" w14:textId="77777777" w:rsidR="009E06F8" w:rsidRPr="00E33BDC" w:rsidRDefault="009E06F8" w:rsidP="0076725A">
            <w:pPr>
              <w:pStyle w:val="TableNormalParagraph"/>
              <w:tabs>
                <w:tab w:val="right" w:pos="9360"/>
              </w:tabs>
              <w:rPr>
                <w:rFonts w:ascii="Helvetica" w:hAnsi="Helvetica" w:cs="Lucida Grande"/>
                <w:color w:val="595959"/>
                <w:sz w:val="22"/>
                <w:szCs w:val="22"/>
              </w:rPr>
            </w:pPr>
          </w:p>
        </w:tc>
        <w:tc>
          <w:tcPr>
            <w:tcW w:w="4093" w:type="dxa"/>
            <w:shd w:val="clear" w:color="auto" w:fill="FFFFFF"/>
            <w:tcMar>
              <w:top w:w="0" w:type="dxa"/>
              <w:left w:w="0" w:type="dxa"/>
              <w:bottom w:w="0" w:type="dxa"/>
              <w:right w:w="0" w:type="dxa"/>
            </w:tcMar>
          </w:tcPr>
          <w:p w14:paraId="67859E52" w14:textId="77777777" w:rsidR="009E06F8" w:rsidRPr="00E33BDC" w:rsidRDefault="009E06F8" w:rsidP="0076725A">
            <w:pPr>
              <w:pStyle w:val="TableNormalParagraph"/>
              <w:tabs>
                <w:tab w:val="right" w:pos="9360"/>
              </w:tabs>
              <w:rPr>
                <w:rFonts w:ascii="Helvetica" w:hAnsi="Helvetica" w:cs="Lucida Grande"/>
                <w:color w:val="595959"/>
                <w:sz w:val="22"/>
                <w:szCs w:val="22"/>
              </w:rPr>
            </w:pPr>
          </w:p>
        </w:tc>
        <w:tc>
          <w:tcPr>
            <w:tcW w:w="420" w:type="dxa"/>
            <w:shd w:val="clear" w:color="auto" w:fill="FFFFFF"/>
            <w:tcMar>
              <w:top w:w="0" w:type="dxa"/>
              <w:left w:w="0" w:type="dxa"/>
              <w:bottom w:w="0" w:type="dxa"/>
              <w:right w:w="0" w:type="dxa"/>
            </w:tcMar>
          </w:tcPr>
          <w:p w14:paraId="0C17A8E0" w14:textId="77777777" w:rsidR="009E06F8" w:rsidRPr="00E33BDC" w:rsidRDefault="009E06F8" w:rsidP="0076725A">
            <w:pPr>
              <w:pStyle w:val="TableNormalParagraph"/>
              <w:tabs>
                <w:tab w:val="right" w:pos="9360"/>
              </w:tabs>
              <w:jc w:val="right"/>
              <w:rPr>
                <w:rFonts w:ascii="Helvetica" w:hAnsi="Helvetica" w:cs="Lucida Grande"/>
                <w:color w:val="595959"/>
                <w:sz w:val="22"/>
                <w:szCs w:val="22"/>
              </w:rPr>
            </w:pPr>
          </w:p>
        </w:tc>
        <w:tc>
          <w:tcPr>
            <w:tcW w:w="3697" w:type="dxa"/>
            <w:shd w:val="clear" w:color="auto" w:fill="FFFFFF"/>
            <w:tcMar>
              <w:top w:w="0" w:type="dxa"/>
              <w:left w:w="0" w:type="dxa"/>
              <w:bottom w:w="0" w:type="dxa"/>
              <w:right w:w="0" w:type="dxa"/>
            </w:tcMar>
          </w:tcPr>
          <w:p w14:paraId="02B6613C" w14:textId="77777777" w:rsidR="009E06F8" w:rsidRPr="00E33BDC" w:rsidRDefault="009E06F8" w:rsidP="0076725A">
            <w:pPr>
              <w:pStyle w:val="TableNormalParagraph"/>
              <w:tabs>
                <w:tab w:val="right" w:pos="9360"/>
              </w:tabs>
              <w:jc w:val="right"/>
              <w:rPr>
                <w:rFonts w:ascii="Helvetica" w:hAnsi="Helvetica" w:cs="Lucida Grande"/>
                <w:color w:val="595959"/>
                <w:sz w:val="22"/>
                <w:szCs w:val="22"/>
              </w:rPr>
            </w:pPr>
          </w:p>
        </w:tc>
      </w:tr>
      <w:tr w:rsidR="009E06F8" w:rsidRPr="00E33BDC" w14:paraId="5F25C2A8" w14:textId="77777777" w:rsidTr="0076725A">
        <w:trPr>
          <w:cantSplit/>
          <w:trHeight w:val="440"/>
        </w:trPr>
        <w:tc>
          <w:tcPr>
            <w:tcW w:w="1294" w:type="dxa"/>
            <w:shd w:val="clear" w:color="auto" w:fill="FFFFFF"/>
            <w:tcMar>
              <w:top w:w="0" w:type="dxa"/>
              <w:left w:w="0" w:type="dxa"/>
              <w:bottom w:w="0" w:type="dxa"/>
              <w:right w:w="0" w:type="dxa"/>
            </w:tcMar>
          </w:tcPr>
          <w:p w14:paraId="512A584D" w14:textId="77777777" w:rsidR="009E06F8" w:rsidRPr="00E33BDC" w:rsidRDefault="009E06F8" w:rsidP="0076725A">
            <w:pPr>
              <w:pStyle w:val="TableNormalParagraph"/>
              <w:tabs>
                <w:tab w:val="right" w:pos="9360"/>
              </w:tabs>
              <w:rPr>
                <w:rFonts w:ascii="Helvetica" w:hAnsi="Helvetica" w:cs="Lucida Grande"/>
                <w:color w:val="595959"/>
                <w:sz w:val="22"/>
                <w:szCs w:val="22"/>
                <w:lang w:val="en-GB"/>
              </w:rPr>
            </w:pPr>
          </w:p>
        </w:tc>
        <w:tc>
          <w:tcPr>
            <w:tcW w:w="4093" w:type="dxa"/>
            <w:shd w:val="clear" w:color="auto" w:fill="FFFFFF"/>
            <w:tcMar>
              <w:top w:w="0" w:type="dxa"/>
              <w:left w:w="0" w:type="dxa"/>
              <w:bottom w:w="0" w:type="dxa"/>
              <w:right w:w="0" w:type="dxa"/>
            </w:tcMar>
          </w:tcPr>
          <w:p w14:paraId="608A5A03" w14:textId="207C3936" w:rsidR="009E06F8" w:rsidRPr="00E33BDC" w:rsidRDefault="00033062" w:rsidP="0076725A">
            <w:pPr>
              <w:pStyle w:val="TableNormalParagraph"/>
              <w:tabs>
                <w:tab w:val="right" w:pos="9360"/>
              </w:tabs>
              <w:rPr>
                <w:rFonts w:ascii="Helvetica" w:hAnsi="Helvetica" w:cs="Lucida Grande"/>
                <w:b/>
                <w:color w:val="595959"/>
                <w:sz w:val="22"/>
                <w:szCs w:val="22"/>
                <w:lang w:val="en-GB"/>
              </w:rPr>
            </w:pPr>
            <w:r>
              <w:rPr>
                <w:rFonts w:ascii="Helvetica" w:hAnsi="Helvetica" w:cs="Lucida Grande"/>
                <w:b/>
                <w:color w:val="595959"/>
                <w:sz w:val="22"/>
                <w:szCs w:val="22"/>
                <w:lang w:val="en-GB"/>
              </w:rPr>
              <w:t>Chris Owens</w:t>
            </w:r>
          </w:p>
        </w:tc>
        <w:tc>
          <w:tcPr>
            <w:tcW w:w="420" w:type="dxa"/>
            <w:shd w:val="clear" w:color="auto" w:fill="FFFFFF"/>
            <w:tcMar>
              <w:top w:w="0" w:type="dxa"/>
              <w:left w:w="0" w:type="dxa"/>
              <w:bottom w:w="0" w:type="dxa"/>
              <w:right w:w="0" w:type="dxa"/>
            </w:tcMar>
          </w:tcPr>
          <w:p w14:paraId="36AC0F57" w14:textId="77777777" w:rsidR="009E06F8" w:rsidRPr="00E33BDC" w:rsidRDefault="009E06F8" w:rsidP="0076725A">
            <w:pPr>
              <w:pStyle w:val="TableNormalParagraph"/>
              <w:tabs>
                <w:tab w:val="right" w:pos="9360"/>
              </w:tabs>
              <w:jc w:val="right"/>
              <w:rPr>
                <w:rFonts w:ascii="Helvetica" w:hAnsi="Helvetica" w:cs="Lucida Grande"/>
                <w:color w:val="595959"/>
                <w:sz w:val="22"/>
                <w:szCs w:val="22"/>
                <w:lang w:val="en-GB"/>
              </w:rPr>
            </w:pPr>
          </w:p>
        </w:tc>
        <w:tc>
          <w:tcPr>
            <w:tcW w:w="3697" w:type="dxa"/>
            <w:shd w:val="clear" w:color="auto" w:fill="FFFFFF"/>
            <w:tcMar>
              <w:top w:w="0" w:type="dxa"/>
              <w:left w:w="0" w:type="dxa"/>
              <w:bottom w:w="0" w:type="dxa"/>
              <w:right w:w="0" w:type="dxa"/>
            </w:tcMar>
          </w:tcPr>
          <w:p w14:paraId="01D545D1" w14:textId="0E1A7147" w:rsidR="009E06F8" w:rsidRPr="00E33BDC" w:rsidRDefault="00D10082" w:rsidP="0076725A">
            <w:pPr>
              <w:pStyle w:val="TableNormalParagraph"/>
              <w:tabs>
                <w:tab w:val="right" w:pos="9360"/>
              </w:tabs>
              <w:rPr>
                <w:rFonts w:ascii="Helvetica" w:hAnsi="Helvetica" w:cs="Lucida Grande"/>
                <w:b/>
                <w:color w:val="595959"/>
                <w:sz w:val="22"/>
                <w:szCs w:val="22"/>
                <w:lang w:val="en-GB"/>
              </w:rPr>
            </w:pPr>
            <w:r>
              <w:rPr>
                <w:rFonts w:ascii="Helvetica" w:hAnsi="Helvetica" w:cs="Lucida Grande"/>
                <w:b/>
                <w:color w:val="595959"/>
                <w:sz w:val="22"/>
                <w:szCs w:val="22"/>
                <w:lang w:val="en-GB"/>
              </w:rPr>
              <w:t>Chris Bartlett</w:t>
            </w:r>
            <w:r w:rsidR="009E06F8" w:rsidRPr="00E33BDC">
              <w:rPr>
                <w:rFonts w:ascii="Helvetica" w:hAnsi="Helvetica" w:cs="Lucida Grande"/>
                <w:b/>
                <w:color w:val="595959"/>
                <w:sz w:val="22"/>
                <w:szCs w:val="22"/>
                <w:lang w:val="en-GB"/>
              </w:rPr>
              <w:t>, Director</w:t>
            </w:r>
          </w:p>
          <w:p w14:paraId="6DE401CB" w14:textId="77777777" w:rsidR="009E06F8" w:rsidRPr="00E33BDC" w:rsidRDefault="009E06F8" w:rsidP="0076725A">
            <w:pPr>
              <w:pStyle w:val="TableNormalParagraph"/>
              <w:tabs>
                <w:tab w:val="right" w:pos="9360"/>
              </w:tabs>
              <w:rPr>
                <w:rFonts w:ascii="Helvetica" w:hAnsi="Helvetica" w:cs="Lucida Grande"/>
                <w:color w:val="595959"/>
                <w:sz w:val="22"/>
                <w:szCs w:val="22"/>
                <w:lang w:val="en-GB"/>
              </w:rPr>
            </w:pPr>
          </w:p>
        </w:tc>
      </w:tr>
      <w:tr w:rsidR="009E06F8" w:rsidRPr="00E33BDC" w14:paraId="2C6AA3FB" w14:textId="77777777" w:rsidTr="0076725A">
        <w:trPr>
          <w:cantSplit/>
          <w:trHeight w:val="300"/>
        </w:trPr>
        <w:tc>
          <w:tcPr>
            <w:tcW w:w="1294" w:type="dxa"/>
            <w:shd w:val="clear" w:color="auto" w:fill="FFFFFF"/>
            <w:tcMar>
              <w:top w:w="0" w:type="dxa"/>
              <w:left w:w="0" w:type="dxa"/>
              <w:bottom w:w="0" w:type="dxa"/>
              <w:right w:w="0" w:type="dxa"/>
            </w:tcMar>
          </w:tcPr>
          <w:p w14:paraId="46A985D1" w14:textId="77777777" w:rsidR="009E06F8" w:rsidRPr="00E33BDC" w:rsidRDefault="009E06F8" w:rsidP="0076725A">
            <w:pPr>
              <w:pStyle w:val="TableNormalParagraph"/>
              <w:tabs>
                <w:tab w:val="right" w:pos="9360"/>
              </w:tabs>
              <w:rPr>
                <w:rFonts w:ascii="Helvetica" w:hAnsi="Helvetica" w:cs="Lucida Grande"/>
                <w:color w:val="595959"/>
                <w:sz w:val="22"/>
                <w:szCs w:val="22"/>
                <w:lang w:val="en-GB"/>
              </w:rPr>
            </w:pPr>
            <w:r w:rsidRPr="00E33BDC">
              <w:rPr>
                <w:rFonts w:ascii="Helvetica" w:hAnsi="Helvetica" w:cs="Lucida Grande"/>
                <w:color w:val="595959"/>
                <w:sz w:val="22"/>
                <w:szCs w:val="22"/>
                <w:lang w:val="en-GB"/>
              </w:rPr>
              <w:t>Company</w:t>
            </w:r>
          </w:p>
        </w:tc>
        <w:tc>
          <w:tcPr>
            <w:tcW w:w="4093" w:type="dxa"/>
            <w:shd w:val="clear" w:color="auto" w:fill="FFFFFF"/>
            <w:tcMar>
              <w:top w:w="0" w:type="dxa"/>
              <w:left w:w="0" w:type="dxa"/>
              <w:bottom w:w="0" w:type="dxa"/>
              <w:right w:w="0" w:type="dxa"/>
            </w:tcMar>
          </w:tcPr>
          <w:p w14:paraId="707F7425" w14:textId="32AE3223" w:rsidR="009E06F8" w:rsidRPr="00E33BDC" w:rsidRDefault="00033062" w:rsidP="0076725A">
            <w:pPr>
              <w:pStyle w:val="TableNormalParagraph"/>
              <w:tabs>
                <w:tab w:val="right" w:pos="9360"/>
              </w:tabs>
              <w:rPr>
                <w:rFonts w:ascii="Helvetica" w:hAnsi="Helvetica" w:cs="Lucida Grande"/>
                <w:color w:val="595959"/>
                <w:sz w:val="22"/>
                <w:szCs w:val="22"/>
                <w:lang w:val="en-GB"/>
              </w:rPr>
            </w:pPr>
            <w:r>
              <w:rPr>
                <w:rFonts w:ascii="Helvetica" w:hAnsi="Helvetica" w:cs="Lucida Grande"/>
                <w:color w:val="595959"/>
                <w:sz w:val="22"/>
                <w:szCs w:val="22"/>
                <w:lang w:val="en-GB"/>
              </w:rPr>
              <w:t>The National Archives</w:t>
            </w:r>
          </w:p>
        </w:tc>
        <w:tc>
          <w:tcPr>
            <w:tcW w:w="420" w:type="dxa"/>
            <w:shd w:val="clear" w:color="auto" w:fill="FFFFFF"/>
            <w:tcMar>
              <w:top w:w="0" w:type="dxa"/>
              <w:left w:w="0" w:type="dxa"/>
              <w:bottom w:w="0" w:type="dxa"/>
              <w:right w:w="0" w:type="dxa"/>
            </w:tcMar>
          </w:tcPr>
          <w:p w14:paraId="6497ABBF" w14:textId="77777777" w:rsidR="009E06F8" w:rsidRPr="00E33BDC" w:rsidRDefault="009E06F8" w:rsidP="0076725A">
            <w:pPr>
              <w:pStyle w:val="TableNormalParagraph"/>
              <w:tabs>
                <w:tab w:val="left" w:pos="567"/>
                <w:tab w:val="center" w:pos="4320"/>
                <w:tab w:val="right" w:pos="8640"/>
              </w:tabs>
              <w:jc w:val="right"/>
              <w:rPr>
                <w:rFonts w:ascii="Helvetica" w:hAnsi="Helvetica" w:cs="Lucida Grande"/>
                <w:color w:val="595959"/>
                <w:sz w:val="22"/>
                <w:szCs w:val="22"/>
                <w:lang w:val="en-GB"/>
              </w:rPr>
            </w:pPr>
          </w:p>
        </w:tc>
        <w:tc>
          <w:tcPr>
            <w:tcW w:w="3697" w:type="dxa"/>
            <w:shd w:val="clear" w:color="auto" w:fill="FFFFFF"/>
            <w:tcMar>
              <w:top w:w="0" w:type="dxa"/>
              <w:left w:w="0" w:type="dxa"/>
              <w:bottom w:w="0" w:type="dxa"/>
              <w:right w:w="0" w:type="dxa"/>
            </w:tcMar>
          </w:tcPr>
          <w:p w14:paraId="29A4A56A" w14:textId="77777777" w:rsidR="009E06F8" w:rsidRPr="00E33BDC" w:rsidRDefault="009E06F8" w:rsidP="0076725A">
            <w:pPr>
              <w:pStyle w:val="TableNormalParagraph"/>
              <w:tabs>
                <w:tab w:val="left" w:pos="567"/>
                <w:tab w:val="center" w:pos="4320"/>
                <w:tab w:val="right" w:pos="8640"/>
              </w:tabs>
              <w:rPr>
                <w:rFonts w:ascii="Helvetica" w:hAnsi="Helvetica" w:cs="Lucida Grande"/>
                <w:color w:val="595959"/>
                <w:sz w:val="22"/>
                <w:szCs w:val="22"/>
                <w:lang w:val="en-GB"/>
              </w:rPr>
            </w:pPr>
            <w:r w:rsidRPr="00E33BDC">
              <w:rPr>
                <w:rFonts w:ascii="Helvetica" w:hAnsi="Helvetica" w:cs="Lucida Grande"/>
                <w:color w:val="595959"/>
                <w:sz w:val="22"/>
                <w:szCs w:val="22"/>
                <w:lang w:val="en-GB"/>
              </w:rPr>
              <w:t>Dahu Ltd</w:t>
            </w:r>
          </w:p>
        </w:tc>
      </w:tr>
      <w:tr w:rsidR="009E06F8" w:rsidRPr="00E33BDC" w14:paraId="74DA6311" w14:textId="77777777" w:rsidTr="0076725A">
        <w:trPr>
          <w:cantSplit/>
          <w:trHeight w:val="1364"/>
        </w:trPr>
        <w:tc>
          <w:tcPr>
            <w:tcW w:w="1294" w:type="dxa"/>
            <w:shd w:val="clear" w:color="auto" w:fill="FFFFFF"/>
            <w:tcMar>
              <w:top w:w="0" w:type="dxa"/>
              <w:left w:w="0" w:type="dxa"/>
              <w:bottom w:w="0" w:type="dxa"/>
              <w:right w:w="0" w:type="dxa"/>
            </w:tcMar>
          </w:tcPr>
          <w:p w14:paraId="1221B12C" w14:textId="77777777" w:rsidR="009E06F8" w:rsidRPr="00E33BDC" w:rsidRDefault="009E06F8" w:rsidP="0076725A">
            <w:pPr>
              <w:pStyle w:val="TableNormalParagraph"/>
              <w:tabs>
                <w:tab w:val="right" w:pos="9360"/>
              </w:tabs>
              <w:rPr>
                <w:rFonts w:ascii="Helvetica" w:hAnsi="Helvetica" w:cs="Lucida Grande"/>
                <w:color w:val="595959"/>
                <w:sz w:val="22"/>
                <w:szCs w:val="22"/>
                <w:lang w:val="en-GB"/>
              </w:rPr>
            </w:pPr>
            <w:r w:rsidRPr="00E33BDC">
              <w:rPr>
                <w:rFonts w:ascii="Helvetica" w:hAnsi="Helvetica" w:cs="Lucida Grande"/>
                <w:color w:val="595959"/>
                <w:sz w:val="22"/>
                <w:szCs w:val="22"/>
                <w:lang w:val="en-GB"/>
              </w:rPr>
              <w:t>Company Address</w:t>
            </w:r>
          </w:p>
          <w:p w14:paraId="3196A86C" w14:textId="77777777" w:rsidR="009E06F8" w:rsidRPr="00E33BDC" w:rsidRDefault="009E06F8" w:rsidP="0076725A">
            <w:pPr>
              <w:pStyle w:val="TableNormalParagraph"/>
              <w:tabs>
                <w:tab w:val="right" w:pos="9360"/>
              </w:tabs>
              <w:rPr>
                <w:rFonts w:ascii="Helvetica" w:hAnsi="Helvetica" w:cs="Lucida Grande"/>
                <w:color w:val="595959"/>
                <w:sz w:val="22"/>
                <w:szCs w:val="22"/>
                <w:lang w:val="en-GB"/>
              </w:rPr>
            </w:pPr>
          </w:p>
          <w:p w14:paraId="7BC7FCFD" w14:textId="77777777" w:rsidR="009E06F8" w:rsidRPr="00E33BDC" w:rsidRDefault="009E06F8" w:rsidP="0076725A">
            <w:pPr>
              <w:pStyle w:val="TableNormalParagraph"/>
              <w:tabs>
                <w:tab w:val="right" w:pos="9360"/>
              </w:tabs>
              <w:rPr>
                <w:rFonts w:ascii="Helvetica" w:hAnsi="Helvetica" w:cs="Lucida Grande"/>
                <w:color w:val="595959"/>
                <w:sz w:val="22"/>
                <w:szCs w:val="22"/>
                <w:lang w:val="en-GB"/>
              </w:rPr>
            </w:pPr>
          </w:p>
          <w:p w14:paraId="42417A3C" w14:textId="77777777" w:rsidR="009E06F8" w:rsidRPr="00E33BDC" w:rsidRDefault="009E06F8" w:rsidP="0076725A">
            <w:pPr>
              <w:pStyle w:val="TableNormalParagraph"/>
              <w:tabs>
                <w:tab w:val="right" w:pos="9360"/>
              </w:tabs>
              <w:rPr>
                <w:rFonts w:ascii="Helvetica" w:hAnsi="Helvetica" w:cs="Lucida Grande"/>
                <w:color w:val="595959"/>
                <w:sz w:val="22"/>
                <w:szCs w:val="22"/>
              </w:rPr>
            </w:pPr>
          </w:p>
        </w:tc>
        <w:tc>
          <w:tcPr>
            <w:tcW w:w="4093" w:type="dxa"/>
            <w:shd w:val="clear" w:color="auto" w:fill="FFFFFF"/>
            <w:tcMar>
              <w:top w:w="0" w:type="dxa"/>
              <w:left w:w="0" w:type="dxa"/>
              <w:bottom w:w="0" w:type="dxa"/>
              <w:right w:w="0" w:type="dxa"/>
            </w:tcMar>
          </w:tcPr>
          <w:p w14:paraId="64FB2118" w14:textId="594973D3" w:rsidR="009E06F8" w:rsidRPr="00E33BDC" w:rsidRDefault="00033062" w:rsidP="0076725A">
            <w:pPr>
              <w:pStyle w:val="TableNormalParagraph"/>
              <w:tabs>
                <w:tab w:val="left" w:pos="567"/>
                <w:tab w:val="center" w:pos="4320"/>
                <w:tab w:val="right" w:pos="8640"/>
              </w:tabs>
              <w:rPr>
                <w:rFonts w:ascii="Helvetica" w:hAnsi="Helvetica" w:cs="Lucida Grande"/>
                <w:color w:val="595959"/>
                <w:sz w:val="22"/>
                <w:szCs w:val="22"/>
                <w:lang w:val="en-GB"/>
              </w:rPr>
            </w:pPr>
            <w:r>
              <w:rPr>
                <w:rFonts w:ascii="Helvetica" w:hAnsi="Helvetica" w:cs="Lucida Grande"/>
                <w:color w:val="595959"/>
                <w:sz w:val="22"/>
                <w:szCs w:val="22"/>
                <w:lang w:val="en-GB"/>
              </w:rPr>
              <w:t>Kew</w:t>
            </w:r>
          </w:p>
          <w:p w14:paraId="113172A2" w14:textId="629CAF4A" w:rsidR="009E06F8" w:rsidRPr="00E33BDC" w:rsidRDefault="00033062" w:rsidP="0076725A">
            <w:pPr>
              <w:pStyle w:val="TableNormalParagraph"/>
              <w:tabs>
                <w:tab w:val="left" w:pos="567"/>
                <w:tab w:val="center" w:pos="4320"/>
                <w:tab w:val="right" w:pos="8640"/>
              </w:tabs>
              <w:rPr>
                <w:rFonts w:ascii="Helvetica" w:hAnsi="Helvetica" w:cs="Lucida Grande"/>
                <w:color w:val="595959"/>
                <w:sz w:val="22"/>
                <w:szCs w:val="22"/>
                <w:lang w:val="en-GB"/>
              </w:rPr>
            </w:pPr>
            <w:r>
              <w:rPr>
                <w:rFonts w:ascii="Helvetica" w:hAnsi="Helvetica" w:cs="Lucida Grande"/>
                <w:color w:val="595959"/>
                <w:sz w:val="22"/>
                <w:szCs w:val="22"/>
                <w:lang w:val="en-GB"/>
              </w:rPr>
              <w:t>Richmond</w:t>
            </w:r>
          </w:p>
          <w:p w14:paraId="31076D52" w14:textId="1259DCF3" w:rsidR="009E06F8" w:rsidRPr="00E33BDC" w:rsidRDefault="00033062" w:rsidP="0076725A">
            <w:pPr>
              <w:pStyle w:val="TableNormalParagraph"/>
              <w:tabs>
                <w:tab w:val="left" w:pos="567"/>
                <w:tab w:val="center" w:pos="4320"/>
                <w:tab w:val="right" w:pos="8640"/>
              </w:tabs>
              <w:rPr>
                <w:rFonts w:ascii="Helvetica" w:hAnsi="Helvetica" w:cs="Lucida Grande"/>
                <w:color w:val="595959"/>
                <w:sz w:val="22"/>
                <w:szCs w:val="22"/>
                <w:lang w:val="en-GB"/>
              </w:rPr>
            </w:pPr>
            <w:r>
              <w:rPr>
                <w:rFonts w:ascii="Helvetica" w:hAnsi="Helvetica" w:cs="Lucida Grande"/>
                <w:color w:val="595959"/>
                <w:sz w:val="22"/>
                <w:szCs w:val="22"/>
                <w:lang w:val="en-GB"/>
              </w:rPr>
              <w:t>Surrey, TW9 4AD</w:t>
            </w:r>
          </w:p>
          <w:p w14:paraId="04F9ACAC" w14:textId="77777777" w:rsidR="009E06F8" w:rsidRPr="00BE2BE0" w:rsidRDefault="009E06F8" w:rsidP="0076725A">
            <w:pPr>
              <w:pStyle w:val="TableNormalParagraph"/>
              <w:tabs>
                <w:tab w:val="left" w:pos="567"/>
                <w:tab w:val="center" w:pos="4320"/>
                <w:tab w:val="right" w:pos="8640"/>
              </w:tabs>
              <w:rPr>
                <w:rFonts w:ascii="Helvetica" w:hAnsi="Helvetica" w:cs="Lucida Grande"/>
                <w:color w:val="595959"/>
                <w:sz w:val="22"/>
                <w:szCs w:val="22"/>
                <w:lang w:val="en-GB"/>
              </w:rPr>
            </w:pPr>
          </w:p>
        </w:tc>
        <w:tc>
          <w:tcPr>
            <w:tcW w:w="420" w:type="dxa"/>
            <w:shd w:val="clear" w:color="auto" w:fill="FFFFFF"/>
            <w:tcMar>
              <w:top w:w="0" w:type="dxa"/>
              <w:left w:w="0" w:type="dxa"/>
              <w:bottom w:w="0" w:type="dxa"/>
              <w:right w:w="0" w:type="dxa"/>
            </w:tcMar>
          </w:tcPr>
          <w:p w14:paraId="7961F9B4" w14:textId="77777777" w:rsidR="009E06F8" w:rsidRPr="00E33BDC" w:rsidRDefault="009E06F8" w:rsidP="0076725A">
            <w:pPr>
              <w:jc w:val="right"/>
              <w:rPr>
                <w:rFonts w:ascii="Helvetica" w:hAnsi="Helvetica" w:cs="Lucida Grande"/>
                <w:color w:val="595959"/>
                <w:sz w:val="22"/>
                <w:szCs w:val="22"/>
              </w:rPr>
            </w:pPr>
          </w:p>
        </w:tc>
        <w:tc>
          <w:tcPr>
            <w:tcW w:w="3697" w:type="dxa"/>
            <w:shd w:val="clear" w:color="auto" w:fill="FFFFFF"/>
            <w:tcMar>
              <w:top w:w="0" w:type="dxa"/>
              <w:left w:w="0" w:type="dxa"/>
              <w:bottom w:w="0" w:type="dxa"/>
              <w:right w:w="0" w:type="dxa"/>
            </w:tcMar>
          </w:tcPr>
          <w:p w14:paraId="3EB56993" w14:textId="781E6BCF" w:rsidR="009E06F8" w:rsidRPr="00E33BDC" w:rsidRDefault="00D10082" w:rsidP="0076725A">
            <w:pPr>
              <w:pStyle w:val="TableNormalParagraph"/>
              <w:tabs>
                <w:tab w:val="left" w:pos="567"/>
                <w:tab w:val="center" w:pos="4320"/>
                <w:tab w:val="right" w:pos="8640"/>
              </w:tabs>
              <w:rPr>
                <w:rFonts w:ascii="Helvetica" w:hAnsi="Helvetica" w:cs="Lucida Grande"/>
                <w:color w:val="595959"/>
                <w:sz w:val="22"/>
                <w:szCs w:val="22"/>
                <w:lang w:val="en-GB"/>
              </w:rPr>
            </w:pPr>
            <w:r>
              <w:rPr>
                <w:rFonts w:ascii="Helvetica" w:hAnsi="Helvetica" w:cs="Lucida Grande"/>
                <w:color w:val="595959"/>
                <w:sz w:val="22"/>
                <w:szCs w:val="22"/>
                <w:lang w:val="en-GB"/>
              </w:rPr>
              <w:t>Bridge</w:t>
            </w:r>
            <w:r w:rsidR="009E06F8" w:rsidRPr="00E33BDC">
              <w:rPr>
                <w:rFonts w:ascii="Helvetica" w:hAnsi="Helvetica" w:cs="Lucida Grande"/>
                <w:color w:val="595959"/>
                <w:sz w:val="22"/>
                <w:szCs w:val="22"/>
                <w:lang w:val="en-GB"/>
              </w:rPr>
              <w:t xml:space="preserve"> </w:t>
            </w:r>
            <w:r>
              <w:rPr>
                <w:rFonts w:ascii="Helvetica" w:hAnsi="Helvetica" w:cs="Lucida Grande"/>
                <w:color w:val="595959"/>
                <w:sz w:val="22"/>
                <w:szCs w:val="22"/>
                <w:lang w:val="en-GB"/>
              </w:rPr>
              <w:t>Cottage</w:t>
            </w:r>
            <w:r w:rsidR="009E06F8" w:rsidRPr="00E33BDC">
              <w:rPr>
                <w:rFonts w:ascii="Helvetica" w:hAnsi="Helvetica" w:cs="Lucida Grande"/>
                <w:color w:val="595959"/>
                <w:sz w:val="22"/>
                <w:szCs w:val="22"/>
                <w:lang w:val="en-GB"/>
              </w:rPr>
              <w:t>,</w:t>
            </w:r>
          </w:p>
          <w:p w14:paraId="509FF78E" w14:textId="151B4764" w:rsidR="009E06F8" w:rsidRPr="00E33BDC" w:rsidRDefault="00D10082" w:rsidP="0076725A">
            <w:pPr>
              <w:pStyle w:val="TableNormalParagraph"/>
              <w:tabs>
                <w:tab w:val="left" w:pos="567"/>
                <w:tab w:val="center" w:pos="4320"/>
                <w:tab w:val="right" w:pos="8640"/>
              </w:tabs>
              <w:rPr>
                <w:rFonts w:ascii="Helvetica" w:hAnsi="Helvetica" w:cs="Lucida Grande"/>
                <w:color w:val="595959"/>
                <w:sz w:val="22"/>
                <w:szCs w:val="22"/>
                <w:lang w:val="en-GB"/>
              </w:rPr>
            </w:pPr>
            <w:r>
              <w:rPr>
                <w:rFonts w:ascii="Helvetica" w:hAnsi="Helvetica" w:cs="Lucida Grande"/>
                <w:color w:val="595959"/>
                <w:sz w:val="22"/>
                <w:szCs w:val="22"/>
                <w:lang w:val="en-GB"/>
              </w:rPr>
              <w:t>Wilcot</w:t>
            </w:r>
            <w:r w:rsidR="009E06F8" w:rsidRPr="00E33BDC">
              <w:rPr>
                <w:rFonts w:ascii="Helvetica" w:hAnsi="Helvetica" w:cs="Lucida Grande"/>
                <w:color w:val="595959"/>
                <w:sz w:val="22"/>
                <w:szCs w:val="22"/>
                <w:lang w:val="en-GB"/>
              </w:rPr>
              <w:t>,</w:t>
            </w:r>
          </w:p>
          <w:p w14:paraId="23E8E38C" w14:textId="77777777" w:rsidR="009E06F8" w:rsidRDefault="009E06F8" w:rsidP="0076725A">
            <w:pPr>
              <w:pStyle w:val="TableNormalParagraph"/>
              <w:tabs>
                <w:tab w:val="left" w:pos="567"/>
                <w:tab w:val="center" w:pos="4320"/>
                <w:tab w:val="right" w:pos="8640"/>
              </w:tabs>
              <w:rPr>
                <w:rFonts w:ascii="Helvetica" w:hAnsi="Helvetica" w:cs="Lucida Grande"/>
                <w:color w:val="595959"/>
                <w:sz w:val="22"/>
                <w:szCs w:val="22"/>
                <w:lang w:val="en-GB"/>
              </w:rPr>
            </w:pPr>
            <w:r w:rsidRPr="00E33BDC">
              <w:rPr>
                <w:rFonts w:ascii="Helvetica" w:hAnsi="Helvetica" w:cs="Lucida Grande"/>
                <w:color w:val="595959"/>
                <w:sz w:val="22"/>
                <w:szCs w:val="22"/>
                <w:lang w:val="en-GB"/>
              </w:rPr>
              <w:t>Pewsey,</w:t>
            </w:r>
            <w:r>
              <w:rPr>
                <w:rFonts w:ascii="Helvetica" w:hAnsi="Helvetica" w:cs="Lucida Grande"/>
                <w:color w:val="595959"/>
                <w:sz w:val="22"/>
                <w:szCs w:val="22"/>
                <w:lang w:val="en-GB"/>
              </w:rPr>
              <w:t xml:space="preserve"> </w:t>
            </w:r>
          </w:p>
          <w:p w14:paraId="386E26FC" w14:textId="0B4BB430" w:rsidR="009E06F8" w:rsidRPr="00E33BDC" w:rsidRDefault="009E06F8" w:rsidP="0076725A">
            <w:pPr>
              <w:pStyle w:val="TableNormalParagraph"/>
              <w:tabs>
                <w:tab w:val="left" w:pos="567"/>
                <w:tab w:val="center" w:pos="4320"/>
                <w:tab w:val="right" w:pos="8640"/>
              </w:tabs>
              <w:rPr>
                <w:rFonts w:ascii="Helvetica" w:hAnsi="Helvetica" w:cs="Lucida Grande"/>
                <w:color w:val="595959"/>
                <w:sz w:val="22"/>
                <w:szCs w:val="22"/>
                <w:lang w:val="en-GB"/>
              </w:rPr>
            </w:pPr>
            <w:r w:rsidRPr="00E33BDC">
              <w:rPr>
                <w:rFonts w:ascii="Helvetica" w:hAnsi="Helvetica" w:cs="Lucida Grande"/>
                <w:color w:val="595959"/>
                <w:sz w:val="22"/>
                <w:szCs w:val="22"/>
                <w:lang w:val="en-GB"/>
              </w:rPr>
              <w:t>Wilts.   SN9 5</w:t>
            </w:r>
            <w:r w:rsidR="00D10082">
              <w:rPr>
                <w:rFonts w:ascii="Helvetica" w:hAnsi="Helvetica" w:cs="Lucida Grande"/>
                <w:color w:val="595959"/>
                <w:sz w:val="22"/>
                <w:szCs w:val="22"/>
                <w:lang w:val="en-GB"/>
              </w:rPr>
              <w:t>NN</w:t>
            </w:r>
          </w:p>
        </w:tc>
      </w:tr>
      <w:tr w:rsidR="009E06F8" w:rsidRPr="00E33BDC" w14:paraId="66C4CB57" w14:textId="77777777" w:rsidTr="0076725A">
        <w:trPr>
          <w:cantSplit/>
          <w:trHeight w:val="300"/>
        </w:trPr>
        <w:tc>
          <w:tcPr>
            <w:tcW w:w="1294" w:type="dxa"/>
            <w:shd w:val="clear" w:color="auto" w:fill="FFFFFF"/>
            <w:tcMar>
              <w:top w:w="0" w:type="dxa"/>
              <w:left w:w="0" w:type="dxa"/>
              <w:bottom w:w="0" w:type="dxa"/>
              <w:right w:w="0" w:type="dxa"/>
            </w:tcMar>
          </w:tcPr>
          <w:p w14:paraId="791774FD" w14:textId="77777777" w:rsidR="009E06F8" w:rsidRPr="00E33BDC" w:rsidRDefault="009E06F8" w:rsidP="0076725A">
            <w:pPr>
              <w:pStyle w:val="TableNormalParagraph"/>
              <w:tabs>
                <w:tab w:val="right" w:pos="9360"/>
              </w:tabs>
              <w:rPr>
                <w:rFonts w:ascii="Helvetica" w:hAnsi="Helvetica" w:cs="Lucida Grande"/>
                <w:color w:val="595959"/>
                <w:sz w:val="22"/>
                <w:szCs w:val="22"/>
                <w:lang w:val="en-GB"/>
              </w:rPr>
            </w:pPr>
            <w:r>
              <w:rPr>
                <w:rFonts w:ascii="Helvetica" w:hAnsi="Helvetica" w:cs="Lucida Grande"/>
                <w:color w:val="595959"/>
                <w:sz w:val="22"/>
                <w:szCs w:val="22"/>
                <w:lang w:val="en-GB"/>
              </w:rPr>
              <w:t>Phone</w:t>
            </w:r>
          </w:p>
        </w:tc>
        <w:tc>
          <w:tcPr>
            <w:tcW w:w="4093" w:type="dxa"/>
            <w:shd w:val="clear" w:color="auto" w:fill="FFFFFF"/>
            <w:tcMar>
              <w:top w:w="0" w:type="dxa"/>
              <w:left w:w="0" w:type="dxa"/>
              <w:bottom w:w="0" w:type="dxa"/>
              <w:right w:w="0" w:type="dxa"/>
            </w:tcMar>
          </w:tcPr>
          <w:p w14:paraId="7ADBC5F8" w14:textId="77777777" w:rsidR="009E06F8" w:rsidRPr="00E33BDC" w:rsidRDefault="009E06F8" w:rsidP="00033062">
            <w:pPr>
              <w:pStyle w:val="TableNormalParagraph"/>
              <w:tabs>
                <w:tab w:val="left" w:pos="567"/>
                <w:tab w:val="center" w:pos="4320"/>
                <w:tab w:val="right" w:pos="8640"/>
              </w:tabs>
              <w:rPr>
                <w:rFonts w:ascii="Helvetica" w:hAnsi="Helvetica" w:cs="Lucida Grande"/>
                <w:color w:val="595959"/>
                <w:sz w:val="22"/>
                <w:szCs w:val="22"/>
              </w:rPr>
            </w:pPr>
          </w:p>
        </w:tc>
        <w:tc>
          <w:tcPr>
            <w:tcW w:w="420" w:type="dxa"/>
            <w:shd w:val="clear" w:color="auto" w:fill="FFFFFF"/>
            <w:tcMar>
              <w:top w:w="0" w:type="dxa"/>
              <w:left w:w="0" w:type="dxa"/>
              <w:bottom w:w="0" w:type="dxa"/>
              <w:right w:w="0" w:type="dxa"/>
            </w:tcMar>
          </w:tcPr>
          <w:p w14:paraId="5C46B753" w14:textId="77777777" w:rsidR="009E06F8" w:rsidRPr="00E33BDC" w:rsidRDefault="009E06F8" w:rsidP="0076725A">
            <w:pPr>
              <w:pStyle w:val="TableNormalParagraph"/>
              <w:tabs>
                <w:tab w:val="right" w:pos="9360"/>
              </w:tabs>
              <w:jc w:val="right"/>
              <w:rPr>
                <w:rFonts w:ascii="Helvetica" w:hAnsi="Helvetica" w:cs="Lucida Grande"/>
                <w:color w:val="595959"/>
                <w:sz w:val="22"/>
                <w:szCs w:val="22"/>
                <w:lang w:val="en-GB"/>
              </w:rPr>
            </w:pPr>
          </w:p>
        </w:tc>
        <w:tc>
          <w:tcPr>
            <w:tcW w:w="3697" w:type="dxa"/>
            <w:shd w:val="clear" w:color="auto" w:fill="FFFFFF"/>
            <w:tcMar>
              <w:top w:w="0" w:type="dxa"/>
              <w:left w:w="0" w:type="dxa"/>
              <w:bottom w:w="0" w:type="dxa"/>
              <w:right w:w="0" w:type="dxa"/>
            </w:tcMar>
          </w:tcPr>
          <w:p w14:paraId="1FF3CB23" w14:textId="6122F75A" w:rsidR="009E06F8" w:rsidRPr="00E33BDC" w:rsidRDefault="009E06F8" w:rsidP="0076725A">
            <w:pPr>
              <w:rPr>
                <w:rFonts w:ascii="Helvetica" w:hAnsi="Helvetica" w:cs="Lucida Grande"/>
                <w:color w:val="595959"/>
                <w:sz w:val="22"/>
                <w:szCs w:val="22"/>
              </w:rPr>
            </w:pPr>
            <w:r>
              <w:rPr>
                <w:rFonts w:ascii="Helvetica" w:hAnsi="Helvetica" w:cs="Lucida Grande"/>
                <w:color w:val="595959"/>
                <w:sz w:val="22"/>
                <w:szCs w:val="22"/>
              </w:rPr>
              <w:t>Mobile 077</w:t>
            </w:r>
            <w:r w:rsidR="00D10082">
              <w:rPr>
                <w:rFonts w:ascii="Helvetica" w:hAnsi="Helvetica" w:cs="Lucida Grande"/>
                <w:color w:val="595959"/>
                <w:sz w:val="22"/>
                <w:szCs w:val="22"/>
              </w:rPr>
              <w:t>80 730 782</w:t>
            </w:r>
            <w:r>
              <w:rPr>
                <w:rFonts w:ascii="Helvetica" w:hAnsi="Helvetica" w:cs="Lucida Grande"/>
                <w:color w:val="595959"/>
                <w:sz w:val="22"/>
                <w:szCs w:val="22"/>
              </w:rPr>
              <w:t xml:space="preserve">                 </w:t>
            </w:r>
          </w:p>
        </w:tc>
      </w:tr>
      <w:tr w:rsidR="009E06F8" w:rsidRPr="00E33BDC" w14:paraId="074B31B8" w14:textId="77777777" w:rsidTr="0076725A">
        <w:trPr>
          <w:cantSplit/>
          <w:trHeight w:val="220"/>
        </w:trPr>
        <w:tc>
          <w:tcPr>
            <w:tcW w:w="1294" w:type="dxa"/>
            <w:shd w:val="clear" w:color="auto" w:fill="FFFFFF"/>
            <w:tcMar>
              <w:top w:w="0" w:type="dxa"/>
              <w:left w:w="0" w:type="dxa"/>
              <w:bottom w:w="0" w:type="dxa"/>
              <w:right w:w="0" w:type="dxa"/>
            </w:tcMar>
          </w:tcPr>
          <w:p w14:paraId="26B9A957" w14:textId="77777777" w:rsidR="009E06F8" w:rsidRPr="00E33BDC" w:rsidRDefault="009E06F8" w:rsidP="0076725A">
            <w:pPr>
              <w:pStyle w:val="TableNormalParagraph"/>
              <w:tabs>
                <w:tab w:val="right" w:pos="9360"/>
              </w:tabs>
              <w:rPr>
                <w:rFonts w:ascii="Helvetica" w:hAnsi="Helvetica" w:cs="Lucida Grande"/>
                <w:color w:val="595959"/>
                <w:sz w:val="22"/>
                <w:szCs w:val="22"/>
                <w:lang w:val="en-GB"/>
              </w:rPr>
            </w:pPr>
            <w:r>
              <w:rPr>
                <w:rFonts w:ascii="Helvetica" w:hAnsi="Helvetica" w:cs="Lucida Grande"/>
                <w:color w:val="595959"/>
                <w:sz w:val="22"/>
                <w:szCs w:val="22"/>
                <w:lang w:val="en-GB"/>
              </w:rPr>
              <w:t>Email</w:t>
            </w:r>
          </w:p>
        </w:tc>
        <w:tc>
          <w:tcPr>
            <w:tcW w:w="4093" w:type="dxa"/>
            <w:shd w:val="clear" w:color="auto" w:fill="FFFFFF"/>
            <w:tcMar>
              <w:top w:w="0" w:type="dxa"/>
              <w:left w:w="0" w:type="dxa"/>
              <w:bottom w:w="0" w:type="dxa"/>
              <w:right w:w="0" w:type="dxa"/>
            </w:tcMar>
          </w:tcPr>
          <w:p w14:paraId="3BA23530" w14:textId="249957FC" w:rsidR="009E06F8" w:rsidRPr="00D9076C" w:rsidRDefault="00033062" w:rsidP="0076725A">
            <w:pPr>
              <w:pStyle w:val="TableNormalParagraph"/>
              <w:tabs>
                <w:tab w:val="left" w:pos="567"/>
                <w:tab w:val="center" w:pos="4320"/>
                <w:tab w:val="right" w:pos="8640"/>
              </w:tabs>
              <w:rPr>
                <w:rFonts w:ascii="Helvetica" w:hAnsi="Helvetica" w:cs="Lucida Grande"/>
                <w:color w:val="595959"/>
                <w:sz w:val="22"/>
                <w:szCs w:val="22"/>
                <w:lang w:val="en-GB"/>
              </w:rPr>
            </w:pPr>
            <w:r w:rsidRPr="00033062">
              <w:rPr>
                <w:rFonts w:ascii="Helvetica" w:hAnsi="Helvetica" w:cs="Lucida Grande"/>
                <w:color w:val="595959"/>
                <w:sz w:val="22"/>
                <w:szCs w:val="22"/>
                <w:lang w:val="en-GB"/>
              </w:rPr>
              <w:t>Chris.Owens@nationalarchives.gov.uk</w:t>
            </w:r>
          </w:p>
        </w:tc>
        <w:tc>
          <w:tcPr>
            <w:tcW w:w="420" w:type="dxa"/>
            <w:shd w:val="clear" w:color="auto" w:fill="FFFFFF"/>
            <w:tcMar>
              <w:top w:w="0" w:type="dxa"/>
              <w:left w:w="0" w:type="dxa"/>
              <w:bottom w:w="0" w:type="dxa"/>
              <w:right w:w="0" w:type="dxa"/>
            </w:tcMar>
          </w:tcPr>
          <w:p w14:paraId="58DF5052" w14:textId="77777777" w:rsidR="009E06F8" w:rsidRPr="00E33BDC" w:rsidRDefault="009E06F8" w:rsidP="0076725A">
            <w:pPr>
              <w:pStyle w:val="TableNormalParagraph"/>
              <w:tabs>
                <w:tab w:val="right" w:pos="9360"/>
              </w:tabs>
              <w:jc w:val="right"/>
              <w:rPr>
                <w:rFonts w:ascii="Helvetica" w:hAnsi="Helvetica" w:cs="Lucida Grande"/>
                <w:color w:val="595959"/>
                <w:sz w:val="22"/>
                <w:szCs w:val="22"/>
              </w:rPr>
            </w:pPr>
          </w:p>
        </w:tc>
        <w:tc>
          <w:tcPr>
            <w:tcW w:w="3697" w:type="dxa"/>
            <w:shd w:val="clear" w:color="auto" w:fill="FFFFFF"/>
            <w:tcMar>
              <w:top w:w="0" w:type="dxa"/>
              <w:left w:w="0" w:type="dxa"/>
              <w:bottom w:w="0" w:type="dxa"/>
              <w:right w:w="0" w:type="dxa"/>
            </w:tcMar>
          </w:tcPr>
          <w:p w14:paraId="0A194A7C" w14:textId="38CF696F" w:rsidR="009E06F8" w:rsidRPr="00E33BDC" w:rsidRDefault="00D10082" w:rsidP="0076725A">
            <w:pPr>
              <w:pStyle w:val="TableNormalParagraph"/>
              <w:tabs>
                <w:tab w:val="right" w:pos="9360"/>
              </w:tabs>
              <w:rPr>
                <w:rFonts w:ascii="Helvetica" w:eastAsia="Times New Roman" w:hAnsi="Helvetica" w:cs="Lucida Grande"/>
                <w:color w:val="595959"/>
                <w:sz w:val="22"/>
                <w:szCs w:val="22"/>
              </w:rPr>
            </w:pPr>
            <w:r>
              <w:rPr>
                <w:rFonts w:ascii="Helvetica" w:eastAsia="Times New Roman" w:hAnsi="Helvetica" w:cs="Lucida Grande"/>
                <w:color w:val="595959"/>
                <w:sz w:val="22"/>
                <w:szCs w:val="22"/>
              </w:rPr>
              <w:t>chris</w:t>
            </w:r>
            <w:r w:rsidR="009E06F8" w:rsidRPr="00E33BDC">
              <w:rPr>
                <w:rFonts w:ascii="Helvetica" w:eastAsia="Times New Roman" w:hAnsi="Helvetica" w:cs="Lucida Grande"/>
                <w:color w:val="595959"/>
                <w:sz w:val="22"/>
                <w:szCs w:val="22"/>
              </w:rPr>
              <w:t>@dahu.co.uk</w:t>
            </w:r>
          </w:p>
        </w:tc>
      </w:tr>
      <w:tr w:rsidR="009E06F8" w:rsidRPr="00E33BDC" w14:paraId="6499D213" w14:textId="77777777" w:rsidTr="0076725A">
        <w:trPr>
          <w:cantSplit/>
          <w:trHeight w:val="300"/>
        </w:trPr>
        <w:tc>
          <w:tcPr>
            <w:tcW w:w="1294" w:type="dxa"/>
            <w:shd w:val="clear" w:color="auto" w:fill="FFFFFF"/>
            <w:tcMar>
              <w:top w:w="0" w:type="dxa"/>
              <w:left w:w="0" w:type="dxa"/>
              <w:bottom w:w="0" w:type="dxa"/>
              <w:right w:w="0" w:type="dxa"/>
            </w:tcMar>
          </w:tcPr>
          <w:p w14:paraId="6ABF1BEF" w14:textId="77777777" w:rsidR="009E06F8" w:rsidRPr="00E33BDC" w:rsidRDefault="009E06F8" w:rsidP="0076725A">
            <w:pPr>
              <w:pStyle w:val="TableNormalParagraph"/>
              <w:rPr>
                <w:rFonts w:ascii="Helvetica" w:hAnsi="Helvetica" w:cs="Lucida Grande"/>
                <w:color w:val="595959"/>
                <w:sz w:val="22"/>
                <w:szCs w:val="22"/>
                <w:lang w:val="en-GB"/>
              </w:rPr>
            </w:pPr>
          </w:p>
        </w:tc>
        <w:tc>
          <w:tcPr>
            <w:tcW w:w="4093" w:type="dxa"/>
            <w:shd w:val="clear" w:color="auto" w:fill="FFFFFF"/>
            <w:tcMar>
              <w:top w:w="0" w:type="dxa"/>
              <w:left w:w="0" w:type="dxa"/>
              <w:bottom w:w="0" w:type="dxa"/>
              <w:right w:w="0" w:type="dxa"/>
            </w:tcMar>
          </w:tcPr>
          <w:p w14:paraId="409F9397" w14:textId="77777777" w:rsidR="009E06F8" w:rsidRPr="00E33BDC" w:rsidRDefault="009E06F8" w:rsidP="0076725A">
            <w:pPr>
              <w:pStyle w:val="TableNormalParagraph"/>
              <w:tabs>
                <w:tab w:val="right" w:pos="9360"/>
              </w:tabs>
              <w:rPr>
                <w:rFonts w:ascii="Helvetica" w:hAnsi="Helvetica" w:cs="Lucida Grande"/>
                <w:color w:val="595959"/>
                <w:sz w:val="22"/>
                <w:szCs w:val="22"/>
              </w:rPr>
            </w:pPr>
          </w:p>
        </w:tc>
        <w:tc>
          <w:tcPr>
            <w:tcW w:w="420" w:type="dxa"/>
            <w:shd w:val="clear" w:color="auto" w:fill="FFFFFF"/>
            <w:tcMar>
              <w:top w:w="0" w:type="dxa"/>
              <w:left w:w="0" w:type="dxa"/>
              <w:bottom w:w="0" w:type="dxa"/>
              <w:right w:w="0" w:type="dxa"/>
            </w:tcMar>
          </w:tcPr>
          <w:p w14:paraId="44EDD3AF" w14:textId="77777777" w:rsidR="009E06F8" w:rsidRPr="00E33BDC" w:rsidRDefault="009E06F8" w:rsidP="0076725A">
            <w:pPr>
              <w:pStyle w:val="TableNormalParagraph"/>
              <w:tabs>
                <w:tab w:val="right" w:pos="9360"/>
              </w:tabs>
              <w:jc w:val="right"/>
              <w:rPr>
                <w:rFonts w:ascii="Helvetica" w:hAnsi="Helvetica" w:cs="Lucida Grande"/>
                <w:color w:val="595959"/>
                <w:sz w:val="22"/>
                <w:szCs w:val="22"/>
              </w:rPr>
            </w:pPr>
          </w:p>
        </w:tc>
        <w:tc>
          <w:tcPr>
            <w:tcW w:w="3697" w:type="dxa"/>
            <w:shd w:val="clear" w:color="auto" w:fill="FFFFFF"/>
            <w:tcMar>
              <w:top w:w="0" w:type="dxa"/>
              <w:left w:w="0" w:type="dxa"/>
              <w:bottom w:w="0" w:type="dxa"/>
              <w:right w:w="0" w:type="dxa"/>
            </w:tcMar>
          </w:tcPr>
          <w:p w14:paraId="72DEB384" w14:textId="77777777" w:rsidR="009E06F8" w:rsidRPr="00E33BDC" w:rsidRDefault="009E06F8" w:rsidP="0076725A">
            <w:pPr>
              <w:pStyle w:val="TableNormalParagraph"/>
              <w:tabs>
                <w:tab w:val="right" w:pos="9360"/>
              </w:tabs>
              <w:jc w:val="right"/>
              <w:rPr>
                <w:rFonts w:ascii="Helvetica" w:hAnsi="Helvetica" w:cs="Lucida Grande"/>
                <w:color w:val="595959"/>
                <w:sz w:val="22"/>
                <w:szCs w:val="22"/>
              </w:rPr>
            </w:pPr>
          </w:p>
        </w:tc>
      </w:tr>
      <w:tr w:rsidR="009E06F8" w:rsidRPr="00E33BDC" w14:paraId="70A64E62" w14:textId="77777777" w:rsidTr="0076725A">
        <w:trPr>
          <w:cantSplit/>
          <w:trHeight w:val="300"/>
        </w:trPr>
        <w:tc>
          <w:tcPr>
            <w:tcW w:w="1294" w:type="dxa"/>
            <w:shd w:val="clear" w:color="auto" w:fill="FFFFFF"/>
            <w:tcMar>
              <w:top w:w="0" w:type="dxa"/>
              <w:left w:w="0" w:type="dxa"/>
              <w:bottom w:w="0" w:type="dxa"/>
              <w:right w:w="0" w:type="dxa"/>
            </w:tcMar>
          </w:tcPr>
          <w:p w14:paraId="7C1D1E28" w14:textId="77777777" w:rsidR="009E06F8" w:rsidRPr="00E33BDC" w:rsidRDefault="009E06F8" w:rsidP="0076725A">
            <w:pPr>
              <w:pStyle w:val="TableNormalParagraph"/>
              <w:rPr>
                <w:rFonts w:ascii="Helvetica" w:hAnsi="Helvetica"/>
                <w:color w:val="595959"/>
              </w:rPr>
            </w:pPr>
          </w:p>
        </w:tc>
        <w:tc>
          <w:tcPr>
            <w:tcW w:w="4093" w:type="dxa"/>
            <w:shd w:val="clear" w:color="auto" w:fill="FFFFFF"/>
            <w:tcMar>
              <w:top w:w="0" w:type="dxa"/>
              <w:left w:w="0" w:type="dxa"/>
              <w:bottom w:w="0" w:type="dxa"/>
              <w:right w:w="0" w:type="dxa"/>
            </w:tcMar>
          </w:tcPr>
          <w:p w14:paraId="041ADD05" w14:textId="77777777" w:rsidR="009E06F8" w:rsidRPr="00E33BDC" w:rsidRDefault="009E06F8" w:rsidP="0076725A">
            <w:pPr>
              <w:pStyle w:val="TableNormalParagraph"/>
              <w:tabs>
                <w:tab w:val="right" w:pos="9360"/>
              </w:tabs>
              <w:rPr>
                <w:rFonts w:ascii="Helvetica" w:hAnsi="Helvetica"/>
                <w:color w:val="595959"/>
              </w:rPr>
            </w:pPr>
          </w:p>
        </w:tc>
        <w:tc>
          <w:tcPr>
            <w:tcW w:w="420" w:type="dxa"/>
            <w:shd w:val="clear" w:color="auto" w:fill="FFFFFF"/>
            <w:tcMar>
              <w:top w:w="0" w:type="dxa"/>
              <w:left w:w="0" w:type="dxa"/>
              <w:bottom w:w="0" w:type="dxa"/>
              <w:right w:w="0" w:type="dxa"/>
            </w:tcMar>
          </w:tcPr>
          <w:p w14:paraId="159DBF4B" w14:textId="77777777" w:rsidR="009E06F8" w:rsidRPr="00E33BDC" w:rsidRDefault="009E06F8" w:rsidP="0076725A">
            <w:pPr>
              <w:pStyle w:val="TableNormalParagraph"/>
              <w:tabs>
                <w:tab w:val="right" w:pos="9360"/>
              </w:tabs>
              <w:jc w:val="right"/>
              <w:rPr>
                <w:rFonts w:ascii="Helvetica" w:hAnsi="Helvetica"/>
                <w:color w:val="595959"/>
              </w:rPr>
            </w:pPr>
          </w:p>
        </w:tc>
        <w:tc>
          <w:tcPr>
            <w:tcW w:w="3697" w:type="dxa"/>
            <w:shd w:val="clear" w:color="auto" w:fill="FFFFFF"/>
            <w:tcMar>
              <w:top w:w="0" w:type="dxa"/>
              <w:left w:w="0" w:type="dxa"/>
              <w:bottom w:w="0" w:type="dxa"/>
              <w:right w:w="0" w:type="dxa"/>
            </w:tcMar>
          </w:tcPr>
          <w:p w14:paraId="5FC055BE" w14:textId="77777777" w:rsidR="009E06F8" w:rsidRPr="00E33BDC" w:rsidRDefault="009E06F8" w:rsidP="0076725A">
            <w:pPr>
              <w:pStyle w:val="TableNormalParagraph"/>
              <w:tabs>
                <w:tab w:val="right" w:pos="9360"/>
              </w:tabs>
              <w:jc w:val="right"/>
              <w:rPr>
                <w:rFonts w:ascii="Helvetica" w:hAnsi="Helvetica"/>
                <w:color w:val="595959"/>
              </w:rPr>
            </w:pPr>
          </w:p>
        </w:tc>
      </w:tr>
      <w:tr w:rsidR="009E06F8" w:rsidRPr="00E33BDC" w14:paraId="2FEEC97C" w14:textId="77777777" w:rsidTr="0076725A">
        <w:trPr>
          <w:cantSplit/>
          <w:trHeight w:val="300"/>
        </w:trPr>
        <w:tc>
          <w:tcPr>
            <w:tcW w:w="1294" w:type="dxa"/>
            <w:shd w:val="clear" w:color="auto" w:fill="BFBFBF"/>
            <w:tcMar>
              <w:top w:w="0" w:type="dxa"/>
              <w:left w:w="0" w:type="dxa"/>
              <w:bottom w:w="0" w:type="dxa"/>
              <w:right w:w="0" w:type="dxa"/>
            </w:tcMar>
          </w:tcPr>
          <w:p w14:paraId="371A092D" w14:textId="77777777" w:rsidR="009E06F8" w:rsidRPr="00E33BDC" w:rsidRDefault="009E06F8" w:rsidP="0076725A">
            <w:pPr>
              <w:pStyle w:val="TableNormalParagraph"/>
              <w:rPr>
                <w:rFonts w:ascii="Helvetica" w:hAnsi="Helvetica"/>
              </w:rPr>
            </w:pPr>
          </w:p>
        </w:tc>
        <w:tc>
          <w:tcPr>
            <w:tcW w:w="4093" w:type="dxa"/>
            <w:shd w:val="clear" w:color="auto" w:fill="BFBFBF"/>
            <w:tcMar>
              <w:top w:w="0" w:type="dxa"/>
              <w:left w:w="0" w:type="dxa"/>
              <w:bottom w:w="0" w:type="dxa"/>
              <w:right w:w="0" w:type="dxa"/>
            </w:tcMar>
          </w:tcPr>
          <w:p w14:paraId="7CDEDBAF" w14:textId="77777777" w:rsidR="009E06F8" w:rsidRPr="00E33BDC" w:rsidRDefault="009E06F8" w:rsidP="0076725A">
            <w:pPr>
              <w:pStyle w:val="TableNormalParagraph"/>
              <w:tabs>
                <w:tab w:val="right" w:pos="9360"/>
              </w:tabs>
              <w:rPr>
                <w:rFonts w:ascii="Helvetica" w:hAnsi="Helvetica"/>
              </w:rPr>
            </w:pPr>
          </w:p>
        </w:tc>
        <w:tc>
          <w:tcPr>
            <w:tcW w:w="420" w:type="dxa"/>
            <w:shd w:val="clear" w:color="auto" w:fill="BFBFBF"/>
            <w:tcMar>
              <w:top w:w="0" w:type="dxa"/>
              <w:left w:w="0" w:type="dxa"/>
              <w:bottom w:w="0" w:type="dxa"/>
              <w:right w:w="0" w:type="dxa"/>
            </w:tcMar>
          </w:tcPr>
          <w:p w14:paraId="0C9ECEB3" w14:textId="77777777" w:rsidR="009E06F8" w:rsidRPr="00E33BDC" w:rsidRDefault="009E06F8" w:rsidP="0076725A">
            <w:pPr>
              <w:pStyle w:val="TableNormalParagraph"/>
              <w:tabs>
                <w:tab w:val="right" w:pos="9360"/>
              </w:tabs>
              <w:jc w:val="right"/>
              <w:rPr>
                <w:rFonts w:ascii="Helvetica" w:hAnsi="Helvetica"/>
              </w:rPr>
            </w:pPr>
          </w:p>
        </w:tc>
        <w:tc>
          <w:tcPr>
            <w:tcW w:w="3697" w:type="dxa"/>
            <w:shd w:val="clear" w:color="auto" w:fill="BFBFBF"/>
            <w:tcMar>
              <w:top w:w="0" w:type="dxa"/>
              <w:left w:w="0" w:type="dxa"/>
              <w:bottom w:w="0" w:type="dxa"/>
              <w:right w:w="0" w:type="dxa"/>
            </w:tcMar>
          </w:tcPr>
          <w:p w14:paraId="436C61C0" w14:textId="77777777" w:rsidR="009E06F8" w:rsidRPr="00E33BDC" w:rsidRDefault="009E06F8" w:rsidP="0076725A">
            <w:pPr>
              <w:pStyle w:val="TableNormalParagraph"/>
              <w:tabs>
                <w:tab w:val="right" w:pos="9360"/>
              </w:tabs>
              <w:jc w:val="right"/>
              <w:rPr>
                <w:rFonts w:ascii="Helvetica" w:hAnsi="Helvetica"/>
              </w:rPr>
            </w:pPr>
          </w:p>
        </w:tc>
      </w:tr>
    </w:tbl>
    <w:p w14:paraId="76B45F81" w14:textId="18983D0A" w:rsidR="009E06F8" w:rsidRPr="00E33BDC" w:rsidRDefault="009E06F8" w:rsidP="009E06F8">
      <w:pPr>
        <w:pStyle w:val="copyright"/>
        <w:rPr>
          <w:b/>
          <w:color w:val="395AA7"/>
          <w:kern w:val="28"/>
          <w:sz w:val="32"/>
          <w:szCs w:val="72"/>
        </w:rPr>
      </w:pPr>
      <w:r>
        <w:t xml:space="preserve">© </w:t>
      </w:r>
      <w:r w:rsidR="005B1850">
        <w:t xml:space="preserve">Dahu Ltd </w:t>
      </w:r>
      <w:r>
        <w:t>20</w:t>
      </w:r>
      <w:r w:rsidR="0067234C">
        <w:t>2</w:t>
      </w:r>
      <w:r w:rsidR="00284E99">
        <w:t>6</w:t>
      </w:r>
      <w:r w:rsidRPr="00E33BDC">
        <w:t xml:space="preserve"> .</w:t>
      </w:r>
    </w:p>
    <w:p w14:paraId="00C0C051" w14:textId="77E805C1" w:rsidR="009E06F8" w:rsidRPr="00E33BDC" w:rsidRDefault="009E06F8" w:rsidP="009E06F8">
      <w:pPr>
        <w:pStyle w:val="copyright"/>
      </w:pPr>
      <w:r w:rsidRPr="00E33BDC">
        <w:t xml:space="preserve">All Rights Reserved.  No part of this document may be photocopied, reproduced, stored in a retrieval system, or transmitted, in any form or by any means whether, electronic, mechanical, or otherwise without the prior written permission of </w:t>
      </w:r>
      <w:r w:rsidR="006D6198">
        <w:t>Dahu LTD.</w:t>
      </w:r>
    </w:p>
    <w:p w14:paraId="7D9E9ED7" w14:textId="4F42C0BD" w:rsidR="009E06F8" w:rsidRPr="00E33BDC" w:rsidRDefault="009E06F8" w:rsidP="009E06F8">
      <w:pPr>
        <w:pStyle w:val="copyright"/>
      </w:pPr>
      <w:r w:rsidRPr="00E33BDC">
        <w:t xml:space="preserve">No warranty of accuracy is given concerning the contents of the information contained in this publication.  To the extent permitted by law no liability (including liability to any person by reason of negligence) will be accepted by </w:t>
      </w:r>
      <w:r w:rsidR="006D6198">
        <w:t>Dahu LTD</w:t>
      </w:r>
      <w:r w:rsidRPr="00E33BDC">
        <w:t xml:space="preserve">, its subsidiaries or employees for any direct or indirect loss or damage caused by omissions from or inaccuracies in this document. </w:t>
      </w:r>
    </w:p>
    <w:p w14:paraId="49409FE2" w14:textId="1AA45617" w:rsidR="009E06F8" w:rsidRPr="00E33BDC" w:rsidRDefault="006D6198" w:rsidP="009E06F8">
      <w:pPr>
        <w:pStyle w:val="copyright"/>
      </w:pPr>
      <w:r>
        <w:t xml:space="preserve">Dahu LTD </w:t>
      </w:r>
      <w:r w:rsidR="009E06F8" w:rsidRPr="00E33BDC">
        <w:t>reserves the right to change details in this publication without notice.</w:t>
      </w:r>
    </w:p>
    <w:p w14:paraId="4F427732" w14:textId="77777777" w:rsidR="009E06F8" w:rsidRPr="00E33BDC" w:rsidRDefault="009E06F8" w:rsidP="009E06F8">
      <w:pPr>
        <w:pStyle w:val="copyright"/>
      </w:pPr>
      <w:r w:rsidRPr="00E33BDC">
        <w:t>Windows is a trademark and Microsoft, MS-DOS, and Windows NT are registered trademarks of Microsoft Corporation. Other product and company names herein may be the trademarks of their respective owners.</w:t>
      </w:r>
    </w:p>
    <w:p w14:paraId="43E387B0" w14:textId="4599F1F8" w:rsidR="009E06F8" w:rsidRDefault="009E06F8" w:rsidP="009E06F8">
      <w:pPr>
        <w:pStyle w:val="copyright"/>
      </w:pPr>
      <w:r w:rsidRPr="00E33BDC">
        <w:t>Company Name: Dahu Ltd</w:t>
      </w:r>
      <w:r w:rsidRPr="00E33BDC">
        <w:br/>
        <w:t>Registered Number: 390384</w:t>
      </w:r>
      <w:r w:rsidRPr="00E33BDC">
        <w:br/>
        <w:t xml:space="preserve">Street Address: </w:t>
      </w:r>
      <w:r w:rsidR="0067234C">
        <w:t>Bridge Cottage, Wilcot, Pewsey, Wiltshire SN9 5NN</w:t>
      </w:r>
      <w:r w:rsidRPr="00E33BDC">
        <w:br/>
        <w:t xml:space="preserve">Postal Address: </w:t>
      </w:r>
      <w:r w:rsidR="0067234C">
        <w:t>Bridge Cottage, Wilcot, Pewsey, Wiltshire SN9 5NN</w:t>
      </w:r>
      <w:r w:rsidRPr="00E33BDC">
        <w:br/>
        <w:t>Contact Telephone: +44 (0)</w:t>
      </w:r>
      <w:r w:rsidR="0067234C">
        <w:t>7780 730 782</w:t>
      </w:r>
      <w:r w:rsidRPr="00E33BDC">
        <w:br/>
        <w:t xml:space="preserve">Web Address: </w:t>
      </w:r>
      <w:r>
        <w:t>http://</w:t>
      </w:r>
      <w:r w:rsidRPr="00E33BDC">
        <w:t>www.dahu.co.uk</w:t>
      </w:r>
      <w:r w:rsidRPr="00E33BDC">
        <w:br/>
        <w:t xml:space="preserve">Email Address: </w:t>
      </w:r>
      <w:hyperlink r:id="rId13" w:history="1">
        <w:r w:rsidR="00D10082" w:rsidRPr="005C54AF">
          <w:rPr>
            <w:rStyle w:val="Hyperlink"/>
            <w:rFonts w:ascii="Times New Roman" w:hAnsi="Times New Roman"/>
          </w:rPr>
          <w:t>info@dahu.co.uk</w:t>
        </w:r>
      </w:hyperlink>
    </w:p>
    <w:p w14:paraId="69168857" w14:textId="261B72EC" w:rsidR="00983293" w:rsidRDefault="00D10082">
      <w:pPr>
        <w:rPr>
          <w:i/>
          <w:sz w:val="18"/>
          <w:lang w:val="en-AU"/>
        </w:rPr>
      </w:pPr>
      <w:r>
        <w:br/>
      </w:r>
    </w:p>
    <w:p w14:paraId="0614A0AE" w14:textId="77777777" w:rsidR="00983293" w:rsidRDefault="00983293">
      <w:pPr>
        <w:rPr>
          <w:i/>
          <w:sz w:val="18"/>
          <w:lang w:val="en-AU"/>
        </w:rPr>
      </w:pPr>
      <w:r>
        <w:rPr>
          <w:i/>
          <w:sz w:val="18"/>
          <w:lang w:val="en-AU"/>
        </w:rPr>
        <w:br w:type="page"/>
      </w:r>
    </w:p>
    <w:p w14:paraId="5C78ECA6" w14:textId="77777777" w:rsidR="00D10082" w:rsidRDefault="00D10082">
      <w:pPr>
        <w:rPr>
          <w:i/>
          <w:sz w:val="18"/>
          <w:lang w:val="en-AU"/>
        </w:rPr>
      </w:pPr>
    </w:p>
    <w:p w14:paraId="42256512" w14:textId="77777777" w:rsidR="00D10082" w:rsidRPr="00256FA9" w:rsidRDefault="00D10082" w:rsidP="009E06F8">
      <w:pPr>
        <w:pStyle w:val="copyright"/>
        <w:rPr>
          <w:szCs w:val="20"/>
        </w:rPr>
      </w:pPr>
    </w:p>
    <w:bookmarkEnd w:id="0"/>
    <w:bookmarkEnd w:id="1"/>
    <w:bookmarkEnd w:id="2"/>
    <w:bookmarkEnd w:id="3"/>
    <w:bookmarkEnd w:id="4"/>
    <w:p w14:paraId="0AD95291" w14:textId="77777777" w:rsidR="009E06F8" w:rsidRDefault="009E06F8" w:rsidP="009E06F8">
      <w:pPr>
        <w:rPr>
          <w:b/>
        </w:rPr>
      </w:pPr>
    </w:p>
    <w:sdt>
      <w:sdtPr>
        <w:rPr>
          <w:rFonts w:ascii="Times New Roman" w:eastAsia="Times New Roman" w:hAnsi="Times New Roman" w:cs="Times New Roman"/>
          <w:color w:val="auto"/>
          <w:sz w:val="24"/>
          <w:szCs w:val="24"/>
          <w:lang w:val="en-GB" w:eastAsia="en-GB"/>
        </w:rPr>
        <w:id w:val="153907682"/>
        <w:docPartObj>
          <w:docPartGallery w:val="Table of Contents"/>
          <w:docPartUnique/>
        </w:docPartObj>
      </w:sdtPr>
      <w:sdtContent>
        <w:p w14:paraId="4E41402B" w14:textId="77777777" w:rsidR="009E06F8" w:rsidRPr="00983293" w:rsidRDefault="009E06F8" w:rsidP="00983293">
          <w:pPr>
            <w:pStyle w:val="Body"/>
            <w:rPr>
              <w:b/>
              <w:bCs/>
            </w:rPr>
          </w:pPr>
          <w:r w:rsidRPr="00983293">
            <w:rPr>
              <w:b/>
              <w:bCs/>
            </w:rPr>
            <w:t>Table of Contents</w:t>
          </w:r>
        </w:p>
        <w:p w14:paraId="6B1B4024" w14:textId="654ED786" w:rsidR="0055753C" w:rsidRDefault="00544DCC">
          <w:pPr>
            <w:pStyle w:val="TOC1"/>
            <w:tabs>
              <w:tab w:val="left" w:pos="480"/>
              <w:tab w:val="right" w:pos="9060"/>
            </w:tabs>
            <w:rPr>
              <w:rFonts w:eastAsiaTheme="minorEastAsia" w:cstheme="minorBidi"/>
              <w:b w:val="0"/>
              <w:bCs w:val="0"/>
              <w:noProof/>
              <w:kern w:val="2"/>
              <w:sz w:val="24"/>
              <w:szCs w:val="24"/>
              <w14:ligatures w14:val="standardContextual"/>
            </w:rPr>
          </w:pPr>
          <w:r>
            <w:rPr>
              <w:rFonts w:asciiTheme="majorHAnsi" w:eastAsia="Arial Unicode MS" w:hAnsiTheme="majorHAnsi"/>
              <w:b w:val="0"/>
              <w:bCs w:val="0"/>
              <w:caps/>
            </w:rPr>
            <w:fldChar w:fldCharType="begin"/>
          </w:r>
          <w:r>
            <w:rPr>
              <w:rFonts w:asciiTheme="majorHAnsi" w:eastAsia="Arial Unicode MS" w:hAnsiTheme="majorHAnsi"/>
              <w:b w:val="0"/>
              <w:bCs w:val="0"/>
              <w:caps/>
            </w:rPr>
            <w:instrText xml:space="preserve"> TOC \o "1-2" \p " " \h \z \u </w:instrText>
          </w:r>
          <w:r>
            <w:rPr>
              <w:rFonts w:asciiTheme="majorHAnsi" w:eastAsia="Arial Unicode MS" w:hAnsiTheme="majorHAnsi"/>
              <w:b w:val="0"/>
              <w:bCs w:val="0"/>
              <w:caps/>
            </w:rPr>
            <w:fldChar w:fldCharType="separate"/>
          </w:r>
          <w:hyperlink w:anchor="_Toc219448828" w:history="1">
            <w:r w:rsidR="0055753C" w:rsidRPr="004F0674">
              <w:rPr>
                <w:rStyle w:val="Hyperlink"/>
                <w:noProof/>
              </w:rPr>
              <w:t>1.</w:t>
            </w:r>
            <w:r w:rsidR="0055753C">
              <w:rPr>
                <w:rFonts w:eastAsiaTheme="minorEastAsia" w:cstheme="minorBidi"/>
                <w:b w:val="0"/>
                <w:bCs w:val="0"/>
                <w:noProof/>
                <w:kern w:val="2"/>
                <w:sz w:val="24"/>
                <w:szCs w:val="24"/>
                <w14:ligatures w14:val="standardContextual"/>
              </w:rPr>
              <w:tab/>
            </w:r>
            <w:r w:rsidR="0055753C" w:rsidRPr="004F0674">
              <w:rPr>
                <w:rStyle w:val="Hyperlink"/>
                <w:noProof/>
              </w:rPr>
              <w:t>Introduction</w:t>
            </w:r>
            <w:r w:rsidR="0055753C">
              <w:rPr>
                <w:noProof/>
                <w:webHidden/>
              </w:rPr>
              <w:t xml:space="preserve"> </w:t>
            </w:r>
            <w:r w:rsidR="0055753C">
              <w:rPr>
                <w:noProof/>
                <w:webHidden/>
              </w:rPr>
              <w:fldChar w:fldCharType="begin"/>
            </w:r>
            <w:r w:rsidR="0055753C">
              <w:rPr>
                <w:noProof/>
                <w:webHidden/>
              </w:rPr>
              <w:instrText xml:space="preserve"> PAGEREF _Toc219448828 \h </w:instrText>
            </w:r>
            <w:r w:rsidR="0055753C">
              <w:rPr>
                <w:noProof/>
                <w:webHidden/>
              </w:rPr>
            </w:r>
            <w:r w:rsidR="0055753C">
              <w:rPr>
                <w:noProof/>
                <w:webHidden/>
              </w:rPr>
              <w:fldChar w:fldCharType="separate"/>
            </w:r>
            <w:r w:rsidR="0055753C">
              <w:rPr>
                <w:noProof/>
                <w:webHidden/>
              </w:rPr>
              <w:t>5</w:t>
            </w:r>
            <w:r w:rsidR="0055753C">
              <w:rPr>
                <w:noProof/>
                <w:webHidden/>
              </w:rPr>
              <w:fldChar w:fldCharType="end"/>
            </w:r>
          </w:hyperlink>
        </w:p>
        <w:p w14:paraId="0F7889A3" w14:textId="04CD454F" w:rsidR="0055753C" w:rsidRDefault="0055753C">
          <w:pPr>
            <w:pStyle w:val="TOC1"/>
            <w:tabs>
              <w:tab w:val="left" w:pos="480"/>
              <w:tab w:val="right" w:pos="9060"/>
            </w:tabs>
            <w:rPr>
              <w:rFonts w:eastAsiaTheme="minorEastAsia" w:cstheme="minorBidi"/>
              <w:b w:val="0"/>
              <w:bCs w:val="0"/>
              <w:noProof/>
              <w:kern w:val="2"/>
              <w:sz w:val="24"/>
              <w:szCs w:val="24"/>
              <w14:ligatures w14:val="standardContextual"/>
            </w:rPr>
          </w:pPr>
          <w:hyperlink w:anchor="_Toc219448829" w:history="1">
            <w:r w:rsidRPr="004F0674">
              <w:rPr>
                <w:rStyle w:val="Hyperlink"/>
                <w:noProof/>
              </w:rPr>
              <w:t>2.</w:t>
            </w:r>
            <w:r>
              <w:rPr>
                <w:rFonts w:eastAsiaTheme="minorEastAsia" w:cstheme="minorBidi"/>
                <w:b w:val="0"/>
                <w:bCs w:val="0"/>
                <w:noProof/>
                <w:kern w:val="2"/>
                <w:sz w:val="24"/>
                <w:szCs w:val="24"/>
                <w14:ligatures w14:val="standardContextual"/>
              </w:rPr>
              <w:tab/>
            </w:r>
            <w:r w:rsidRPr="004F0674">
              <w:rPr>
                <w:rStyle w:val="Hyperlink"/>
                <w:noProof/>
              </w:rPr>
              <w:t>Scope and Non-Goals</w:t>
            </w:r>
            <w:r>
              <w:rPr>
                <w:noProof/>
                <w:webHidden/>
              </w:rPr>
              <w:t xml:space="preserve"> </w:t>
            </w:r>
            <w:r>
              <w:rPr>
                <w:noProof/>
                <w:webHidden/>
              </w:rPr>
              <w:fldChar w:fldCharType="begin"/>
            </w:r>
            <w:r>
              <w:rPr>
                <w:noProof/>
                <w:webHidden/>
              </w:rPr>
              <w:instrText xml:space="preserve"> PAGEREF _Toc219448829 \h </w:instrText>
            </w:r>
            <w:r>
              <w:rPr>
                <w:noProof/>
                <w:webHidden/>
              </w:rPr>
            </w:r>
            <w:r>
              <w:rPr>
                <w:noProof/>
                <w:webHidden/>
              </w:rPr>
              <w:fldChar w:fldCharType="separate"/>
            </w:r>
            <w:r>
              <w:rPr>
                <w:noProof/>
                <w:webHidden/>
              </w:rPr>
              <w:t>5</w:t>
            </w:r>
            <w:r>
              <w:rPr>
                <w:noProof/>
                <w:webHidden/>
              </w:rPr>
              <w:fldChar w:fldCharType="end"/>
            </w:r>
          </w:hyperlink>
        </w:p>
        <w:p w14:paraId="1E44DC8D" w14:textId="61B014E0" w:rsidR="0055753C" w:rsidRDefault="0055753C">
          <w:pPr>
            <w:pStyle w:val="TOC1"/>
            <w:tabs>
              <w:tab w:val="right" w:pos="9060"/>
            </w:tabs>
            <w:rPr>
              <w:rFonts w:eastAsiaTheme="minorEastAsia" w:cstheme="minorBidi"/>
              <w:b w:val="0"/>
              <w:bCs w:val="0"/>
              <w:noProof/>
              <w:kern w:val="2"/>
              <w:sz w:val="24"/>
              <w:szCs w:val="24"/>
              <w14:ligatures w14:val="standardContextual"/>
            </w:rPr>
          </w:pPr>
          <w:hyperlink w:anchor="_Toc219448830" w:history="1">
            <w:r w:rsidRPr="004F0674">
              <w:rPr>
                <w:rStyle w:val="Hyperlink"/>
                <w:noProof/>
              </w:rPr>
              <w:t>Architecture Overview</w:t>
            </w:r>
            <w:r>
              <w:rPr>
                <w:noProof/>
                <w:webHidden/>
              </w:rPr>
              <w:t xml:space="preserve"> </w:t>
            </w:r>
            <w:r>
              <w:rPr>
                <w:noProof/>
                <w:webHidden/>
              </w:rPr>
              <w:fldChar w:fldCharType="begin"/>
            </w:r>
            <w:r>
              <w:rPr>
                <w:noProof/>
                <w:webHidden/>
              </w:rPr>
              <w:instrText xml:space="preserve"> PAGEREF _Toc219448830 \h </w:instrText>
            </w:r>
            <w:r>
              <w:rPr>
                <w:noProof/>
                <w:webHidden/>
              </w:rPr>
            </w:r>
            <w:r>
              <w:rPr>
                <w:noProof/>
                <w:webHidden/>
              </w:rPr>
              <w:fldChar w:fldCharType="separate"/>
            </w:r>
            <w:r>
              <w:rPr>
                <w:noProof/>
                <w:webHidden/>
              </w:rPr>
              <w:t>6</w:t>
            </w:r>
            <w:r>
              <w:rPr>
                <w:noProof/>
                <w:webHidden/>
              </w:rPr>
              <w:fldChar w:fldCharType="end"/>
            </w:r>
          </w:hyperlink>
        </w:p>
        <w:p w14:paraId="52CDD8C0" w14:textId="7DA97935"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31" w:history="1">
            <w:r w:rsidRPr="004F0674">
              <w:rPr>
                <w:rStyle w:val="Hyperlink"/>
                <w:noProof/>
              </w:rPr>
              <w:t>Data Source and Export</w:t>
            </w:r>
            <w:r>
              <w:rPr>
                <w:noProof/>
                <w:webHidden/>
              </w:rPr>
              <w:t xml:space="preserve"> </w:t>
            </w:r>
            <w:r>
              <w:rPr>
                <w:noProof/>
                <w:webHidden/>
              </w:rPr>
              <w:fldChar w:fldCharType="begin"/>
            </w:r>
            <w:r>
              <w:rPr>
                <w:noProof/>
                <w:webHidden/>
              </w:rPr>
              <w:instrText xml:space="preserve"> PAGEREF _Toc219448831 \h </w:instrText>
            </w:r>
            <w:r>
              <w:rPr>
                <w:noProof/>
                <w:webHidden/>
              </w:rPr>
            </w:r>
            <w:r>
              <w:rPr>
                <w:noProof/>
                <w:webHidden/>
              </w:rPr>
              <w:fldChar w:fldCharType="separate"/>
            </w:r>
            <w:r>
              <w:rPr>
                <w:noProof/>
                <w:webHidden/>
              </w:rPr>
              <w:t>6</w:t>
            </w:r>
            <w:r>
              <w:rPr>
                <w:noProof/>
                <w:webHidden/>
              </w:rPr>
              <w:fldChar w:fldCharType="end"/>
            </w:r>
          </w:hyperlink>
        </w:p>
        <w:p w14:paraId="3E011B30" w14:textId="1DBC7E7B"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32" w:history="1">
            <w:r w:rsidRPr="004F0674">
              <w:rPr>
                <w:rStyle w:val="Hyperlink"/>
                <w:noProof/>
              </w:rPr>
              <w:t>Network Storage as the Integration Layer</w:t>
            </w:r>
            <w:r>
              <w:rPr>
                <w:noProof/>
                <w:webHidden/>
              </w:rPr>
              <w:t xml:space="preserve"> </w:t>
            </w:r>
            <w:r>
              <w:rPr>
                <w:noProof/>
                <w:webHidden/>
              </w:rPr>
              <w:fldChar w:fldCharType="begin"/>
            </w:r>
            <w:r>
              <w:rPr>
                <w:noProof/>
                <w:webHidden/>
              </w:rPr>
              <w:instrText xml:space="preserve"> PAGEREF _Toc219448832 \h </w:instrText>
            </w:r>
            <w:r>
              <w:rPr>
                <w:noProof/>
                <w:webHidden/>
              </w:rPr>
            </w:r>
            <w:r>
              <w:rPr>
                <w:noProof/>
                <w:webHidden/>
              </w:rPr>
              <w:fldChar w:fldCharType="separate"/>
            </w:r>
            <w:r>
              <w:rPr>
                <w:noProof/>
                <w:webHidden/>
              </w:rPr>
              <w:t>7</w:t>
            </w:r>
            <w:r>
              <w:rPr>
                <w:noProof/>
                <w:webHidden/>
              </w:rPr>
              <w:fldChar w:fldCharType="end"/>
            </w:r>
          </w:hyperlink>
        </w:p>
        <w:p w14:paraId="4B7CC752" w14:textId="180EA318"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33" w:history="1">
            <w:r w:rsidRPr="004F0674">
              <w:rPr>
                <w:rStyle w:val="Hyperlink"/>
                <w:noProof/>
              </w:rPr>
              <w:t>DahuVerityBuilder Service</w:t>
            </w:r>
            <w:r>
              <w:rPr>
                <w:noProof/>
                <w:webHidden/>
              </w:rPr>
              <w:t xml:space="preserve"> </w:t>
            </w:r>
            <w:r>
              <w:rPr>
                <w:noProof/>
                <w:webHidden/>
              </w:rPr>
              <w:fldChar w:fldCharType="begin"/>
            </w:r>
            <w:r>
              <w:rPr>
                <w:noProof/>
                <w:webHidden/>
              </w:rPr>
              <w:instrText xml:space="preserve"> PAGEREF _Toc219448833 \h </w:instrText>
            </w:r>
            <w:r>
              <w:rPr>
                <w:noProof/>
                <w:webHidden/>
              </w:rPr>
            </w:r>
            <w:r>
              <w:rPr>
                <w:noProof/>
                <w:webHidden/>
              </w:rPr>
              <w:fldChar w:fldCharType="separate"/>
            </w:r>
            <w:r>
              <w:rPr>
                <w:noProof/>
                <w:webHidden/>
              </w:rPr>
              <w:t>7</w:t>
            </w:r>
            <w:r>
              <w:rPr>
                <w:noProof/>
                <w:webHidden/>
              </w:rPr>
              <w:fldChar w:fldCharType="end"/>
            </w:r>
          </w:hyperlink>
        </w:p>
        <w:p w14:paraId="0CF76830" w14:textId="2E69D54E"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34" w:history="1">
            <w:r w:rsidRPr="004F0674">
              <w:rPr>
                <w:rStyle w:val="Hyperlink"/>
                <w:noProof/>
              </w:rPr>
              <w:t>DahuVerityIndexer Service</w:t>
            </w:r>
            <w:r>
              <w:rPr>
                <w:noProof/>
                <w:webHidden/>
              </w:rPr>
              <w:t xml:space="preserve"> </w:t>
            </w:r>
            <w:r>
              <w:rPr>
                <w:noProof/>
                <w:webHidden/>
              </w:rPr>
              <w:fldChar w:fldCharType="begin"/>
            </w:r>
            <w:r>
              <w:rPr>
                <w:noProof/>
                <w:webHidden/>
              </w:rPr>
              <w:instrText xml:space="preserve"> PAGEREF _Toc219448834 \h </w:instrText>
            </w:r>
            <w:r>
              <w:rPr>
                <w:noProof/>
                <w:webHidden/>
              </w:rPr>
            </w:r>
            <w:r>
              <w:rPr>
                <w:noProof/>
                <w:webHidden/>
              </w:rPr>
              <w:fldChar w:fldCharType="separate"/>
            </w:r>
            <w:r>
              <w:rPr>
                <w:noProof/>
                <w:webHidden/>
              </w:rPr>
              <w:t>8</w:t>
            </w:r>
            <w:r>
              <w:rPr>
                <w:noProof/>
                <w:webHidden/>
              </w:rPr>
              <w:fldChar w:fldCharType="end"/>
            </w:r>
          </w:hyperlink>
        </w:p>
        <w:p w14:paraId="0A64B349" w14:textId="14EFD93D"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35" w:history="1">
            <w:r w:rsidRPr="004F0674">
              <w:rPr>
                <w:rStyle w:val="Hyperlink"/>
                <w:noProof/>
              </w:rPr>
              <w:t>Verity Indexing Engine</w:t>
            </w:r>
            <w:r>
              <w:rPr>
                <w:noProof/>
                <w:webHidden/>
              </w:rPr>
              <w:t xml:space="preserve"> </w:t>
            </w:r>
            <w:r>
              <w:rPr>
                <w:noProof/>
                <w:webHidden/>
              </w:rPr>
              <w:fldChar w:fldCharType="begin"/>
            </w:r>
            <w:r>
              <w:rPr>
                <w:noProof/>
                <w:webHidden/>
              </w:rPr>
              <w:instrText xml:space="preserve"> PAGEREF _Toc219448835 \h </w:instrText>
            </w:r>
            <w:r>
              <w:rPr>
                <w:noProof/>
                <w:webHidden/>
              </w:rPr>
            </w:r>
            <w:r>
              <w:rPr>
                <w:noProof/>
                <w:webHidden/>
              </w:rPr>
              <w:fldChar w:fldCharType="separate"/>
            </w:r>
            <w:r>
              <w:rPr>
                <w:noProof/>
                <w:webHidden/>
              </w:rPr>
              <w:t>8</w:t>
            </w:r>
            <w:r>
              <w:rPr>
                <w:noProof/>
                <w:webHidden/>
              </w:rPr>
              <w:fldChar w:fldCharType="end"/>
            </w:r>
          </w:hyperlink>
        </w:p>
        <w:p w14:paraId="543EB3B0" w14:textId="1D3F3B77"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36" w:history="1">
            <w:r w:rsidRPr="004F0674">
              <w:rPr>
                <w:rStyle w:val="Hyperlink"/>
                <w:noProof/>
              </w:rPr>
              <w:t>Operational Characteristics</w:t>
            </w:r>
            <w:r>
              <w:rPr>
                <w:noProof/>
                <w:webHidden/>
              </w:rPr>
              <w:t xml:space="preserve"> </w:t>
            </w:r>
            <w:r>
              <w:rPr>
                <w:noProof/>
                <w:webHidden/>
              </w:rPr>
              <w:fldChar w:fldCharType="begin"/>
            </w:r>
            <w:r>
              <w:rPr>
                <w:noProof/>
                <w:webHidden/>
              </w:rPr>
              <w:instrText xml:space="preserve"> PAGEREF _Toc219448836 \h </w:instrText>
            </w:r>
            <w:r>
              <w:rPr>
                <w:noProof/>
                <w:webHidden/>
              </w:rPr>
            </w:r>
            <w:r>
              <w:rPr>
                <w:noProof/>
                <w:webHidden/>
              </w:rPr>
              <w:fldChar w:fldCharType="separate"/>
            </w:r>
            <w:r>
              <w:rPr>
                <w:noProof/>
                <w:webHidden/>
              </w:rPr>
              <w:t>8</w:t>
            </w:r>
            <w:r>
              <w:rPr>
                <w:noProof/>
                <w:webHidden/>
              </w:rPr>
              <w:fldChar w:fldCharType="end"/>
            </w:r>
          </w:hyperlink>
        </w:p>
        <w:p w14:paraId="04803B50" w14:textId="26FA140F" w:rsidR="0055753C" w:rsidRDefault="0055753C">
          <w:pPr>
            <w:pStyle w:val="TOC1"/>
            <w:tabs>
              <w:tab w:val="left" w:pos="480"/>
              <w:tab w:val="right" w:pos="9060"/>
            </w:tabs>
            <w:rPr>
              <w:rFonts w:eastAsiaTheme="minorEastAsia" w:cstheme="minorBidi"/>
              <w:b w:val="0"/>
              <w:bCs w:val="0"/>
              <w:noProof/>
              <w:kern w:val="2"/>
              <w:sz w:val="24"/>
              <w:szCs w:val="24"/>
              <w14:ligatures w14:val="standardContextual"/>
            </w:rPr>
          </w:pPr>
          <w:hyperlink w:anchor="_Toc219448837" w:history="1">
            <w:r w:rsidRPr="004F0674">
              <w:rPr>
                <w:rStyle w:val="Hyperlink"/>
                <w:noProof/>
              </w:rPr>
              <w:t>3.</w:t>
            </w:r>
            <w:r>
              <w:rPr>
                <w:rFonts w:eastAsiaTheme="minorEastAsia" w:cstheme="minorBidi"/>
                <w:b w:val="0"/>
                <w:bCs w:val="0"/>
                <w:noProof/>
                <w:kern w:val="2"/>
                <w:sz w:val="24"/>
                <w:szCs w:val="24"/>
                <w14:ligatures w14:val="standardContextual"/>
              </w:rPr>
              <w:tab/>
            </w:r>
            <w:r w:rsidRPr="004F0674">
              <w:rPr>
                <w:rStyle w:val="Hyperlink"/>
                <w:noProof/>
              </w:rPr>
              <w:t>Directory Structure and File Flow</w:t>
            </w:r>
            <w:r>
              <w:rPr>
                <w:noProof/>
                <w:webHidden/>
              </w:rPr>
              <w:t xml:space="preserve"> </w:t>
            </w:r>
            <w:r>
              <w:rPr>
                <w:noProof/>
                <w:webHidden/>
              </w:rPr>
              <w:fldChar w:fldCharType="begin"/>
            </w:r>
            <w:r>
              <w:rPr>
                <w:noProof/>
                <w:webHidden/>
              </w:rPr>
              <w:instrText xml:space="preserve"> PAGEREF _Toc219448837 \h </w:instrText>
            </w:r>
            <w:r>
              <w:rPr>
                <w:noProof/>
                <w:webHidden/>
              </w:rPr>
            </w:r>
            <w:r>
              <w:rPr>
                <w:noProof/>
                <w:webHidden/>
              </w:rPr>
              <w:fldChar w:fldCharType="separate"/>
            </w:r>
            <w:r>
              <w:rPr>
                <w:noProof/>
                <w:webHidden/>
              </w:rPr>
              <w:t>9</w:t>
            </w:r>
            <w:r>
              <w:rPr>
                <w:noProof/>
                <w:webHidden/>
              </w:rPr>
              <w:fldChar w:fldCharType="end"/>
            </w:r>
          </w:hyperlink>
        </w:p>
        <w:p w14:paraId="46700D68" w14:textId="5087FE2C" w:rsidR="0055753C" w:rsidRDefault="0055753C">
          <w:pPr>
            <w:pStyle w:val="TOC1"/>
            <w:tabs>
              <w:tab w:val="left" w:pos="480"/>
              <w:tab w:val="right" w:pos="9060"/>
            </w:tabs>
            <w:rPr>
              <w:rFonts w:eastAsiaTheme="minorEastAsia" w:cstheme="minorBidi"/>
              <w:b w:val="0"/>
              <w:bCs w:val="0"/>
              <w:noProof/>
              <w:kern w:val="2"/>
              <w:sz w:val="24"/>
              <w:szCs w:val="24"/>
              <w14:ligatures w14:val="standardContextual"/>
            </w:rPr>
          </w:pPr>
          <w:hyperlink w:anchor="_Toc219448838" w:history="1">
            <w:r w:rsidRPr="004F0674">
              <w:rPr>
                <w:rStyle w:val="Hyperlink"/>
                <w:noProof/>
              </w:rPr>
              <w:t>4.</w:t>
            </w:r>
            <w:r>
              <w:rPr>
                <w:rFonts w:eastAsiaTheme="minorEastAsia" w:cstheme="minorBidi"/>
                <w:b w:val="0"/>
                <w:bCs w:val="0"/>
                <w:noProof/>
                <w:kern w:val="2"/>
                <w:sz w:val="24"/>
                <w:szCs w:val="24"/>
                <w14:ligatures w14:val="standardContextual"/>
              </w:rPr>
              <w:tab/>
            </w:r>
            <w:r w:rsidRPr="004F0674">
              <w:rPr>
                <w:rStyle w:val="Hyperlink"/>
                <w:noProof/>
              </w:rPr>
              <w:t>Service installation</w:t>
            </w:r>
            <w:r>
              <w:rPr>
                <w:noProof/>
                <w:webHidden/>
              </w:rPr>
              <w:t xml:space="preserve"> </w:t>
            </w:r>
            <w:r>
              <w:rPr>
                <w:noProof/>
                <w:webHidden/>
              </w:rPr>
              <w:fldChar w:fldCharType="begin"/>
            </w:r>
            <w:r>
              <w:rPr>
                <w:noProof/>
                <w:webHidden/>
              </w:rPr>
              <w:instrText xml:space="preserve"> PAGEREF _Toc219448838 \h </w:instrText>
            </w:r>
            <w:r>
              <w:rPr>
                <w:noProof/>
                <w:webHidden/>
              </w:rPr>
            </w:r>
            <w:r>
              <w:rPr>
                <w:noProof/>
                <w:webHidden/>
              </w:rPr>
              <w:fldChar w:fldCharType="separate"/>
            </w:r>
            <w:r>
              <w:rPr>
                <w:noProof/>
                <w:webHidden/>
              </w:rPr>
              <w:t>9</w:t>
            </w:r>
            <w:r>
              <w:rPr>
                <w:noProof/>
                <w:webHidden/>
              </w:rPr>
              <w:fldChar w:fldCharType="end"/>
            </w:r>
          </w:hyperlink>
        </w:p>
        <w:p w14:paraId="53BF221A" w14:textId="7796C817" w:rsidR="0055753C" w:rsidRDefault="0055753C">
          <w:pPr>
            <w:pStyle w:val="TOC1"/>
            <w:tabs>
              <w:tab w:val="left" w:pos="480"/>
              <w:tab w:val="right" w:pos="9060"/>
            </w:tabs>
            <w:rPr>
              <w:rFonts w:eastAsiaTheme="minorEastAsia" w:cstheme="minorBidi"/>
              <w:b w:val="0"/>
              <w:bCs w:val="0"/>
              <w:noProof/>
              <w:kern w:val="2"/>
              <w:sz w:val="24"/>
              <w:szCs w:val="24"/>
              <w14:ligatures w14:val="standardContextual"/>
            </w:rPr>
          </w:pPr>
          <w:hyperlink w:anchor="_Toc219448839" w:history="1">
            <w:r w:rsidRPr="004F0674">
              <w:rPr>
                <w:rStyle w:val="Hyperlink"/>
                <w:noProof/>
              </w:rPr>
              <w:t>5.</w:t>
            </w:r>
            <w:r>
              <w:rPr>
                <w:rFonts w:eastAsiaTheme="minorEastAsia" w:cstheme="minorBidi"/>
                <w:b w:val="0"/>
                <w:bCs w:val="0"/>
                <w:noProof/>
                <w:kern w:val="2"/>
                <w:sz w:val="24"/>
                <w:szCs w:val="24"/>
                <w14:ligatures w14:val="standardContextual"/>
              </w:rPr>
              <w:tab/>
            </w:r>
            <w:r w:rsidRPr="004F0674">
              <w:rPr>
                <w:rStyle w:val="Hyperlink"/>
                <w:noProof/>
              </w:rPr>
              <w:t>Dahu Verity Builder Configuration</w:t>
            </w:r>
            <w:r>
              <w:rPr>
                <w:noProof/>
                <w:webHidden/>
              </w:rPr>
              <w:t xml:space="preserve"> </w:t>
            </w:r>
            <w:r>
              <w:rPr>
                <w:noProof/>
                <w:webHidden/>
              </w:rPr>
              <w:fldChar w:fldCharType="begin"/>
            </w:r>
            <w:r>
              <w:rPr>
                <w:noProof/>
                <w:webHidden/>
              </w:rPr>
              <w:instrText xml:space="preserve"> PAGEREF _Toc219448839 \h </w:instrText>
            </w:r>
            <w:r>
              <w:rPr>
                <w:noProof/>
                <w:webHidden/>
              </w:rPr>
            </w:r>
            <w:r>
              <w:rPr>
                <w:noProof/>
                <w:webHidden/>
              </w:rPr>
              <w:fldChar w:fldCharType="separate"/>
            </w:r>
            <w:r>
              <w:rPr>
                <w:noProof/>
                <w:webHidden/>
              </w:rPr>
              <w:t>10</w:t>
            </w:r>
            <w:r>
              <w:rPr>
                <w:noProof/>
                <w:webHidden/>
              </w:rPr>
              <w:fldChar w:fldCharType="end"/>
            </w:r>
          </w:hyperlink>
        </w:p>
        <w:p w14:paraId="668C18AF" w14:textId="4C107FCA"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40" w:history="1">
            <w:r w:rsidRPr="004F0674">
              <w:rPr>
                <w:rStyle w:val="Hyperlink"/>
                <w:noProof/>
              </w:rPr>
              <w:t>CSVDirectory</w:t>
            </w:r>
            <w:r>
              <w:rPr>
                <w:noProof/>
                <w:webHidden/>
              </w:rPr>
              <w:t xml:space="preserve"> </w:t>
            </w:r>
            <w:r>
              <w:rPr>
                <w:noProof/>
                <w:webHidden/>
              </w:rPr>
              <w:fldChar w:fldCharType="begin"/>
            </w:r>
            <w:r>
              <w:rPr>
                <w:noProof/>
                <w:webHidden/>
              </w:rPr>
              <w:instrText xml:space="preserve"> PAGEREF _Toc219448840 \h </w:instrText>
            </w:r>
            <w:r>
              <w:rPr>
                <w:noProof/>
                <w:webHidden/>
              </w:rPr>
            </w:r>
            <w:r>
              <w:rPr>
                <w:noProof/>
                <w:webHidden/>
              </w:rPr>
              <w:fldChar w:fldCharType="separate"/>
            </w:r>
            <w:r>
              <w:rPr>
                <w:noProof/>
                <w:webHidden/>
              </w:rPr>
              <w:t>11</w:t>
            </w:r>
            <w:r>
              <w:rPr>
                <w:noProof/>
                <w:webHidden/>
              </w:rPr>
              <w:fldChar w:fldCharType="end"/>
            </w:r>
          </w:hyperlink>
        </w:p>
        <w:p w14:paraId="279BD83A" w14:textId="0A047FE1"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41" w:history="1">
            <w:r w:rsidRPr="004F0674">
              <w:rPr>
                <w:rStyle w:val="Hyperlink"/>
                <w:noProof/>
              </w:rPr>
              <w:t>processedDirectory</w:t>
            </w:r>
            <w:r>
              <w:rPr>
                <w:noProof/>
                <w:webHidden/>
              </w:rPr>
              <w:t xml:space="preserve"> </w:t>
            </w:r>
            <w:r>
              <w:rPr>
                <w:noProof/>
                <w:webHidden/>
              </w:rPr>
              <w:fldChar w:fldCharType="begin"/>
            </w:r>
            <w:r>
              <w:rPr>
                <w:noProof/>
                <w:webHidden/>
              </w:rPr>
              <w:instrText xml:space="preserve"> PAGEREF _Toc219448841 \h </w:instrText>
            </w:r>
            <w:r>
              <w:rPr>
                <w:noProof/>
                <w:webHidden/>
              </w:rPr>
            </w:r>
            <w:r>
              <w:rPr>
                <w:noProof/>
                <w:webHidden/>
              </w:rPr>
              <w:fldChar w:fldCharType="separate"/>
            </w:r>
            <w:r>
              <w:rPr>
                <w:noProof/>
                <w:webHidden/>
              </w:rPr>
              <w:t>11</w:t>
            </w:r>
            <w:r>
              <w:rPr>
                <w:noProof/>
                <w:webHidden/>
              </w:rPr>
              <w:fldChar w:fldCharType="end"/>
            </w:r>
          </w:hyperlink>
        </w:p>
        <w:p w14:paraId="20C2FD11" w14:textId="50D391FE"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42" w:history="1">
            <w:r w:rsidRPr="004F0674">
              <w:rPr>
                <w:rStyle w:val="Hyperlink"/>
                <w:noProof/>
              </w:rPr>
              <w:t>quarantineDirectory</w:t>
            </w:r>
            <w:r>
              <w:rPr>
                <w:noProof/>
                <w:webHidden/>
              </w:rPr>
              <w:t xml:space="preserve"> </w:t>
            </w:r>
            <w:r>
              <w:rPr>
                <w:noProof/>
                <w:webHidden/>
              </w:rPr>
              <w:fldChar w:fldCharType="begin"/>
            </w:r>
            <w:r>
              <w:rPr>
                <w:noProof/>
                <w:webHidden/>
              </w:rPr>
              <w:instrText xml:space="preserve"> PAGEREF _Toc219448842 \h </w:instrText>
            </w:r>
            <w:r>
              <w:rPr>
                <w:noProof/>
                <w:webHidden/>
              </w:rPr>
            </w:r>
            <w:r>
              <w:rPr>
                <w:noProof/>
                <w:webHidden/>
              </w:rPr>
              <w:fldChar w:fldCharType="separate"/>
            </w:r>
            <w:r>
              <w:rPr>
                <w:noProof/>
                <w:webHidden/>
              </w:rPr>
              <w:t>12</w:t>
            </w:r>
            <w:r>
              <w:rPr>
                <w:noProof/>
                <w:webHidden/>
              </w:rPr>
              <w:fldChar w:fldCharType="end"/>
            </w:r>
          </w:hyperlink>
        </w:p>
        <w:p w14:paraId="73734067" w14:textId="6641997E"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43" w:history="1">
            <w:r w:rsidRPr="004F0674">
              <w:rPr>
                <w:rStyle w:val="Hyperlink"/>
                <w:noProof/>
              </w:rPr>
              <w:t>outputDirectory</w:t>
            </w:r>
            <w:r>
              <w:rPr>
                <w:noProof/>
                <w:webHidden/>
              </w:rPr>
              <w:t xml:space="preserve"> </w:t>
            </w:r>
            <w:r>
              <w:rPr>
                <w:noProof/>
                <w:webHidden/>
              </w:rPr>
              <w:fldChar w:fldCharType="begin"/>
            </w:r>
            <w:r>
              <w:rPr>
                <w:noProof/>
                <w:webHidden/>
              </w:rPr>
              <w:instrText xml:space="preserve"> PAGEREF _Toc219448843 \h </w:instrText>
            </w:r>
            <w:r>
              <w:rPr>
                <w:noProof/>
                <w:webHidden/>
              </w:rPr>
            </w:r>
            <w:r>
              <w:rPr>
                <w:noProof/>
                <w:webHidden/>
              </w:rPr>
              <w:fldChar w:fldCharType="separate"/>
            </w:r>
            <w:r>
              <w:rPr>
                <w:noProof/>
                <w:webHidden/>
              </w:rPr>
              <w:t>13</w:t>
            </w:r>
            <w:r>
              <w:rPr>
                <w:noProof/>
                <w:webHidden/>
              </w:rPr>
              <w:fldChar w:fldCharType="end"/>
            </w:r>
          </w:hyperlink>
        </w:p>
        <w:p w14:paraId="277A9758" w14:textId="0DCBBBB4"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44" w:history="1">
            <w:r w:rsidRPr="004F0674">
              <w:rPr>
                <w:rStyle w:val="Hyperlink"/>
                <w:noProof/>
              </w:rPr>
              <w:t>pollInterval</w:t>
            </w:r>
            <w:r>
              <w:rPr>
                <w:noProof/>
                <w:webHidden/>
              </w:rPr>
              <w:t xml:space="preserve"> </w:t>
            </w:r>
            <w:r>
              <w:rPr>
                <w:noProof/>
                <w:webHidden/>
              </w:rPr>
              <w:fldChar w:fldCharType="begin"/>
            </w:r>
            <w:r>
              <w:rPr>
                <w:noProof/>
                <w:webHidden/>
              </w:rPr>
              <w:instrText xml:space="preserve"> PAGEREF _Toc219448844 \h </w:instrText>
            </w:r>
            <w:r>
              <w:rPr>
                <w:noProof/>
                <w:webHidden/>
              </w:rPr>
            </w:r>
            <w:r>
              <w:rPr>
                <w:noProof/>
                <w:webHidden/>
              </w:rPr>
              <w:fldChar w:fldCharType="separate"/>
            </w:r>
            <w:r>
              <w:rPr>
                <w:noProof/>
                <w:webHidden/>
              </w:rPr>
              <w:t>14</w:t>
            </w:r>
            <w:r>
              <w:rPr>
                <w:noProof/>
                <w:webHidden/>
              </w:rPr>
              <w:fldChar w:fldCharType="end"/>
            </w:r>
          </w:hyperlink>
        </w:p>
        <w:p w14:paraId="250CE269" w14:textId="229F7D3B"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45" w:history="1">
            <w:r w:rsidRPr="004F0674">
              <w:rPr>
                <w:rStyle w:val="Hyperlink"/>
                <w:noProof/>
              </w:rPr>
              <w:t>deleteProcessedFiles</w:t>
            </w:r>
            <w:r>
              <w:rPr>
                <w:noProof/>
                <w:webHidden/>
              </w:rPr>
              <w:t xml:space="preserve"> </w:t>
            </w:r>
            <w:r>
              <w:rPr>
                <w:noProof/>
                <w:webHidden/>
              </w:rPr>
              <w:fldChar w:fldCharType="begin"/>
            </w:r>
            <w:r>
              <w:rPr>
                <w:noProof/>
                <w:webHidden/>
              </w:rPr>
              <w:instrText xml:space="preserve"> PAGEREF _Toc219448845 \h </w:instrText>
            </w:r>
            <w:r>
              <w:rPr>
                <w:noProof/>
                <w:webHidden/>
              </w:rPr>
            </w:r>
            <w:r>
              <w:rPr>
                <w:noProof/>
                <w:webHidden/>
              </w:rPr>
              <w:fldChar w:fldCharType="separate"/>
            </w:r>
            <w:r>
              <w:rPr>
                <w:noProof/>
                <w:webHidden/>
              </w:rPr>
              <w:t>14</w:t>
            </w:r>
            <w:r>
              <w:rPr>
                <w:noProof/>
                <w:webHidden/>
              </w:rPr>
              <w:fldChar w:fldCharType="end"/>
            </w:r>
          </w:hyperlink>
        </w:p>
        <w:p w14:paraId="7A56AF02" w14:textId="59F4D5CB"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46" w:history="1">
            <w:r w:rsidRPr="004F0674">
              <w:rPr>
                <w:rStyle w:val="Hyperlink"/>
                <w:noProof/>
              </w:rPr>
              <w:t>logDirectory</w:t>
            </w:r>
            <w:r>
              <w:rPr>
                <w:noProof/>
                <w:webHidden/>
              </w:rPr>
              <w:t xml:space="preserve"> </w:t>
            </w:r>
            <w:r>
              <w:rPr>
                <w:noProof/>
                <w:webHidden/>
              </w:rPr>
              <w:fldChar w:fldCharType="begin"/>
            </w:r>
            <w:r>
              <w:rPr>
                <w:noProof/>
                <w:webHidden/>
              </w:rPr>
              <w:instrText xml:space="preserve"> PAGEREF _Toc219448846 \h </w:instrText>
            </w:r>
            <w:r>
              <w:rPr>
                <w:noProof/>
                <w:webHidden/>
              </w:rPr>
            </w:r>
            <w:r>
              <w:rPr>
                <w:noProof/>
                <w:webHidden/>
              </w:rPr>
              <w:fldChar w:fldCharType="separate"/>
            </w:r>
            <w:r>
              <w:rPr>
                <w:noProof/>
                <w:webHidden/>
              </w:rPr>
              <w:t>15</w:t>
            </w:r>
            <w:r>
              <w:rPr>
                <w:noProof/>
                <w:webHidden/>
              </w:rPr>
              <w:fldChar w:fldCharType="end"/>
            </w:r>
          </w:hyperlink>
        </w:p>
        <w:p w14:paraId="6A84C9E6" w14:textId="34984E87"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47" w:history="1">
            <w:r w:rsidRPr="004F0674">
              <w:rPr>
                <w:rStyle w:val="Hyperlink"/>
                <w:noProof/>
              </w:rPr>
              <w:t>LogLevel</w:t>
            </w:r>
            <w:r>
              <w:rPr>
                <w:noProof/>
                <w:webHidden/>
              </w:rPr>
              <w:t xml:space="preserve"> </w:t>
            </w:r>
            <w:r>
              <w:rPr>
                <w:noProof/>
                <w:webHidden/>
              </w:rPr>
              <w:fldChar w:fldCharType="begin"/>
            </w:r>
            <w:r>
              <w:rPr>
                <w:noProof/>
                <w:webHidden/>
              </w:rPr>
              <w:instrText xml:space="preserve"> PAGEREF _Toc219448847 \h </w:instrText>
            </w:r>
            <w:r>
              <w:rPr>
                <w:noProof/>
                <w:webHidden/>
              </w:rPr>
            </w:r>
            <w:r>
              <w:rPr>
                <w:noProof/>
                <w:webHidden/>
              </w:rPr>
              <w:fldChar w:fldCharType="separate"/>
            </w:r>
            <w:r>
              <w:rPr>
                <w:noProof/>
                <w:webHidden/>
              </w:rPr>
              <w:t>15</w:t>
            </w:r>
            <w:r>
              <w:rPr>
                <w:noProof/>
                <w:webHidden/>
              </w:rPr>
              <w:fldChar w:fldCharType="end"/>
            </w:r>
          </w:hyperlink>
        </w:p>
        <w:p w14:paraId="0342653C" w14:textId="4A6DDEC7"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48" w:history="1">
            <w:r w:rsidRPr="004F0674">
              <w:rPr>
                <w:rStyle w:val="Hyperlink"/>
                <w:noProof/>
              </w:rPr>
              <w:t>collectionPath</w:t>
            </w:r>
            <w:r>
              <w:rPr>
                <w:noProof/>
                <w:webHidden/>
              </w:rPr>
              <w:t xml:space="preserve"> </w:t>
            </w:r>
            <w:r>
              <w:rPr>
                <w:noProof/>
                <w:webHidden/>
              </w:rPr>
              <w:fldChar w:fldCharType="begin"/>
            </w:r>
            <w:r>
              <w:rPr>
                <w:noProof/>
                <w:webHidden/>
              </w:rPr>
              <w:instrText xml:space="preserve"> PAGEREF _Toc219448848 \h </w:instrText>
            </w:r>
            <w:r>
              <w:rPr>
                <w:noProof/>
                <w:webHidden/>
              </w:rPr>
            </w:r>
            <w:r>
              <w:rPr>
                <w:noProof/>
                <w:webHidden/>
              </w:rPr>
              <w:fldChar w:fldCharType="separate"/>
            </w:r>
            <w:r>
              <w:rPr>
                <w:noProof/>
                <w:webHidden/>
              </w:rPr>
              <w:t>16</w:t>
            </w:r>
            <w:r>
              <w:rPr>
                <w:noProof/>
                <w:webHidden/>
              </w:rPr>
              <w:fldChar w:fldCharType="end"/>
            </w:r>
          </w:hyperlink>
        </w:p>
        <w:p w14:paraId="253258C2" w14:textId="0065DB75"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49" w:history="1">
            <w:r w:rsidRPr="004F0674">
              <w:rPr>
                <w:rStyle w:val="Hyperlink"/>
                <w:noProof/>
              </w:rPr>
              <w:t>lettercodeMappingFilePath</w:t>
            </w:r>
            <w:r>
              <w:rPr>
                <w:noProof/>
                <w:webHidden/>
              </w:rPr>
              <w:t xml:space="preserve"> </w:t>
            </w:r>
            <w:r>
              <w:rPr>
                <w:noProof/>
                <w:webHidden/>
              </w:rPr>
              <w:fldChar w:fldCharType="begin"/>
            </w:r>
            <w:r>
              <w:rPr>
                <w:noProof/>
                <w:webHidden/>
              </w:rPr>
              <w:instrText xml:space="preserve"> PAGEREF _Toc219448849 \h </w:instrText>
            </w:r>
            <w:r>
              <w:rPr>
                <w:noProof/>
                <w:webHidden/>
              </w:rPr>
            </w:r>
            <w:r>
              <w:rPr>
                <w:noProof/>
                <w:webHidden/>
              </w:rPr>
              <w:fldChar w:fldCharType="separate"/>
            </w:r>
            <w:r>
              <w:rPr>
                <w:noProof/>
                <w:webHidden/>
              </w:rPr>
              <w:t>17</w:t>
            </w:r>
            <w:r>
              <w:rPr>
                <w:noProof/>
                <w:webHidden/>
              </w:rPr>
              <w:fldChar w:fldCharType="end"/>
            </w:r>
          </w:hyperlink>
        </w:p>
        <w:p w14:paraId="1783D988" w14:textId="572AECCA"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50" w:history="1">
            <w:r w:rsidRPr="004F0674">
              <w:rPr>
                <w:rStyle w:val="Hyperlink"/>
                <w:noProof/>
              </w:rPr>
              <w:t>defaultCollection</w:t>
            </w:r>
            <w:r>
              <w:rPr>
                <w:noProof/>
                <w:webHidden/>
              </w:rPr>
              <w:t xml:space="preserve"> </w:t>
            </w:r>
            <w:r>
              <w:rPr>
                <w:noProof/>
                <w:webHidden/>
              </w:rPr>
              <w:fldChar w:fldCharType="begin"/>
            </w:r>
            <w:r>
              <w:rPr>
                <w:noProof/>
                <w:webHidden/>
              </w:rPr>
              <w:instrText xml:space="preserve"> PAGEREF _Toc219448850 \h </w:instrText>
            </w:r>
            <w:r>
              <w:rPr>
                <w:noProof/>
                <w:webHidden/>
              </w:rPr>
            </w:r>
            <w:r>
              <w:rPr>
                <w:noProof/>
                <w:webHidden/>
              </w:rPr>
              <w:fldChar w:fldCharType="separate"/>
            </w:r>
            <w:r>
              <w:rPr>
                <w:noProof/>
                <w:webHidden/>
              </w:rPr>
              <w:t>18</w:t>
            </w:r>
            <w:r>
              <w:rPr>
                <w:noProof/>
                <w:webHidden/>
              </w:rPr>
              <w:fldChar w:fldCharType="end"/>
            </w:r>
          </w:hyperlink>
        </w:p>
        <w:p w14:paraId="383CF2B9" w14:textId="188A85E1"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51" w:history="1">
            <w:r w:rsidRPr="004F0674">
              <w:rPr>
                <w:rStyle w:val="Hyperlink"/>
                <w:noProof/>
              </w:rPr>
              <w:t>user.dir (implicit)</w:t>
            </w:r>
            <w:r>
              <w:rPr>
                <w:noProof/>
                <w:webHidden/>
              </w:rPr>
              <w:t xml:space="preserve"> </w:t>
            </w:r>
            <w:r>
              <w:rPr>
                <w:noProof/>
                <w:webHidden/>
              </w:rPr>
              <w:fldChar w:fldCharType="begin"/>
            </w:r>
            <w:r>
              <w:rPr>
                <w:noProof/>
                <w:webHidden/>
              </w:rPr>
              <w:instrText xml:space="preserve"> PAGEREF _Toc219448851 \h </w:instrText>
            </w:r>
            <w:r>
              <w:rPr>
                <w:noProof/>
                <w:webHidden/>
              </w:rPr>
            </w:r>
            <w:r>
              <w:rPr>
                <w:noProof/>
                <w:webHidden/>
              </w:rPr>
              <w:fldChar w:fldCharType="separate"/>
            </w:r>
            <w:r>
              <w:rPr>
                <w:noProof/>
                <w:webHidden/>
              </w:rPr>
              <w:t>18</w:t>
            </w:r>
            <w:r>
              <w:rPr>
                <w:noProof/>
                <w:webHidden/>
              </w:rPr>
              <w:fldChar w:fldCharType="end"/>
            </w:r>
          </w:hyperlink>
        </w:p>
        <w:p w14:paraId="15388584" w14:textId="21D5E685"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52" w:history="1">
            <w:r w:rsidRPr="004F0674">
              <w:rPr>
                <w:rStyle w:val="Hyperlink"/>
                <w:noProof/>
              </w:rPr>
              <w:t>Configuration Completeness Statement</w:t>
            </w:r>
            <w:r>
              <w:rPr>
                <w:noProof/>
                <w:webHidden/>
              </w:rPr>
              <w:t xml:space="preserve"> </w:t>
            </w:r>
            <w:r>
              <w:rPr>
                <w:noProof/>
                <w:webHidden/>
              </w:rPr>
              <w:fldChar w:fldCharType="begin"/>
            </w:r>
            <w:r>
              <w:rPr>
                <w:noProof/>
                <w:webHidden/>
              </w:rPr>
              <w:instrText xml:space="preserve"> PAGEREF _Toc219448852 \h </w:instrText>
            </w:r>
            <w:r>
              <w:rPr>
                <w:noProof/>
                <w:webHidden/>
              </w:rPr>
            </w:r>
            <w:r>
              <w:rPr>
                <w:noProof/>
                <w:webHidden/>
              </w:rPr>
              <w:fldChar w:fldCharType="separate"/>
            </w:r>
            <w:r>
              <w:rPr>
                <w:noProof/>
                <w:webHidden/>
              </w:rPr>
              <w:t>19</w:t>
            </w:r>
            <w:r>
              <w:rPr>
                <w:noProof/>
                <w:webHidden/>
              </w:rPr>
              <w:fldChar w:fldCharType="end"/>
            </w:r>
          </w:hyperlink>
        </w:p>
        <w:p w14:paraId="3466D86B" w14:textId="63BC8FA4" w:rsidR="0055753C" w:rsidRDefault="0055753C">
          <w:pPr>
            <w:pStyle w:val="TOC1"/>
            <w:tabs>
              <w:tab w:val="left" w:pos="480"/>
              <w:tab w:val="right" w:pos="9060"/>
            </w:tabs>
            <w:rPr>
              <w:rFonts w:eastAsiaTheme="minorEastAsia" w:cstheme="minorBidi"/>
              <w:b w:val="0"/>
              <w:bCs w:val="0"/>
              <w:noProof/>
              <w:kern w:val="2"/>
              <w:sz w:val="24"/>
              <w:szCs w:val="24"/>
              <w14:ligatures w14:val="standardContextual"/>
            </w:rPr>
          </w:pPr>
          <w:hyperlink w:anchor="_Toc219448853" w:history="1">
            <w:r w:rsidRPr="004F0674">
              <w:rPr>
                <w:rStyle w:val="Hyperlink"/>
                <w:noProof/>
              </w:rPr>
              <w:t>6.</w:t>
            </w:r>
            <w:r>
              <w:rPr>
                <w:rFonts w:eastAsiaTheme="minorEastAsia" w:cstheme="minorBidi"/>
                <w:b w:val="0"/>
                <w:bCs w:val="0"/>
                <w:noProof/>
                <w:kern w:val="2"/>
                <w:sz w:val="24"/>
                <w:szCs w:val="24"/>
                <w14:ligatures w14:val="standardContextual"/>
              </w:rPr>
              <w:tab/>
            </w:r>
            <w:r w:rsidRPr="004F0674">
              <w:rPr>
                <w:rStyle w:val="Hyperlink"/>
                <w:noProof/>
              </w:rPr>
              <w:t>Dahu Verity Indexer Configuration</w:t>
            </w:r>
            <w:r>
              <w:rPr>
                <w:noProof/>
                <w:webHidden/>
              </w:rPr>
              <w:t xml:space="preserve"> </w:t>
            </w:r>
            <w:r>
              <w:rPr>
                <w:noProof/>
                <w:webHidden/>
              </w:rPr>
              <w:fldChar w:fldCharType="begin"/>
            </w:r>
            <w:r>
              <w:rPr>
                <w:noProof/>
                <w:webHidden/>
              </w:rPr>
              <w:instrText xml:space="preserve"> PAGEREF _Toc219448853 \h </w:instrText>
            </w:r>
            <w:r>
              <w:rPr>
                <w:noProof/>
                <w:webHidden/>
              </w:rPr>
            </w:r>
            <w:r>
              <w:rPr>
                <w:noProof/>
                <w:webHidden/>
              </w:rPr>
              <w:fldChar w:fldCharType="separate"/>
            </w:r>
            <w:r>
              <w:rPr>
                <w:noProof/>
                <w:webHidden/>
              </w:rPr>
              <w:t>20</w:t>
            </w:r>
            <w:r>
              <w:rPr>
                <w:noProof/>
                <w:webHidden/>
              </w:rPr>
              <w:fldChar w:fldCharType="end"/>
            </w:r>
          </w:hyperlink>
        </w:p>
        <w:p w14:paraId="688954F0" w14:textId="3D7CA3C8"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54" w:history="1">
            <w:r w:rsidRPr="004F0674">
              <w:rPr>
                <w:rStyle w:val="Hyperlink"/>
                <w:noProof/>
              </w:rPr>
              <w:t>blkDirectory</w:t>
            </w:r>
            <w:r>
              <w:rPr>
                <w:noProof/>
                <w:webHidden/>
              </w:rPr>
              <w:t xml:space="preserve"> </w:t>
            </w:r>
            <w:r>
              <w:rPr>
                <w:noProof/>
                <w:webHidden/>
              </w:rPr>
              <w:fldChar w:fldCharType="begin"/>
            </w:r>
            <w:r>
              <w:rPr>
                <w:noProof/>
                <w:webHidden/>
              </w:rPr>
              <w:instrText xml:space="preserve"> PAGEREF _Toc219448854 \h </w:instrText>
            </w:r>
            <w:r>
              <w:rPr>
                <w:noProof/>
                <w:webHidden/>
              </w:rPr>
            </w:r>
            <w:r>
              <w:rPr>
                <w:noProof/>
                <w:webHidden/>
              </w:rPr>
              <w:fldChar w:fldCharType="separate"/>
            </w:r>
            <w:r>
              <w:rPr>
                <w:noProof/>
                <w:webHidden/>
              </w:rPr>
              <w:t>20</w:t>
            </w:r>
            <w:r>
              <w:rPr>
                <w:noProof/>
                <w:webHidden/>
              </w:rPr>
              <w:fldChar w:fldCharType="end"/>
            </w:r>
          </w:hyperlink>
        </w:p>
        <w:p w14:paraId="778C73BE" w14:textId="3D85D961"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55" w:history="1">
            <w:r w:rsidRPr="004F0674">
              <w:rPr>
                <w:rStyle w:val="Hyperlink"/>
                <w:noProof/>
              </w:rPr>
              <w:t>processedDirectory</w:t>
            </w:r>
            <w:r>
              <w:rPr>
                <w:noProof/>
                <w:webHidden/>
              </w:rPr>
              <w:t xml:space="preserve"> </w:t>
            </w:r>
            <w:r>
              <w:rPr>
                <w:noProof/>
                <w:webHidden/>
              </w:rPr>
              <w:fldChar w:fldCharType="begin"/>
            </w:r>
            <w:r>
              <w:rPr>
                <w:noProof/>
                <w:webHidden/>
              </w:rPr>
              <w:instrText xml:space="preserve"> PAGEREF _Toc219448855 \h </w:instrText>
            </w:r>
            <w:r>
              <w:rPr>
                <w:noProof/>
                <w:webHidden/>
              </w:rPr>
            </w:r>
            <w:r>
              <w:rPr>
                <w:noProof/>
                <w:webHidden/>
              </w:rPr>
              <w:fldChar w:fldCharType="separate"/>
            </w:r>
            <w:r>
              <w:rPr>
                <w:noProof/>
                <w:webHidden/>
              </w:rPr>
              <w:t>21</w:t>
            </w:r>
            <w:r>
              <w:rPr>
                <w:noProof/>
                <w:webHidden/>
              </w:rPr>
              <w:fldChar w:fldCharType="end"/>
            </w:r>
          </w:hyperlink>
        </w:p>
        <w:p w14:paraId="62414A30" w14:textId="07FECB9A"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56" w:history="1">
            <w:r w:rsidRPr="004F0674">
              <w:rPr>
                <w:rStyle w:val="Hyperlink"/>
                <w:noProof/>
              </w:rPr>
              <w:t>quarantineDirectory</w:t>
            </w:r>
            <w:r>
              <w:rPr>
                <w:noProof/>
                <w:webHidden/>
              </w:rPr>
              <w:t xml:space="preserve"> </w:t>
            </w:r>
            <w:r>
              <w:rPr>
                <w:noProof/>
                <w:webHidden/>
              </w:rPr>
              <w:fldChar w:fldCharType="begin"/>
            </w:r>
            <w:r>
              <w:rPr>
                <w:noProof/>
                <w:webHidden/>
              </w:rPr>
              <w:instrText xml:space="preserve"> PAGEREF _Toc219448856 \h </w:instrText>
            </w:r>
            <w:r>
              <w:rPr>
                <w:noProof/>
                <w:webHidden/>
              </w:rPr>
            </w:r>
            <w:r>
              <w:rPr>
                <w:noProof/>
                <w:webHidden/>
              </w:rPr>
              <w:fldChar w:fldCharType="separate"/>
            </w:r>
            <w:r>
              <w:rPr>
                <w:noProof/>
                <w:webHidden/>
              </w:rPr>
              <w:t>21</w:t>
            </w:r>
            <w:r>
              <w:rPr>
                <w:noProof/>
                <w:webHidden/>
              </w:rPr>
              <w:fldChar w:fldCharType="end"/>
            </w:r>
          </w:hyperlink>
        </w:p>
        <w:p w14:paraId="7DC8118A" w14:textId="1D4AFDA7"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57" w:history="1">
            <w:r w:rsidRPr="004F0674">
              <w:rPr>
                <w:rStyle w:val="Hyperlink"/>
                <w:noProof/>
              </w:rPr>
              <w:t>mkvdkDir</w:t>
            </w:r>
            <w:r>
              <w:rPr>
                <w:noProof/>
                <w:webHidden/>
              </w:rPr>
              <w:t xml:space="preserve"> </w:t>
            </w:r>
            <w:r>
              <w:rPr>
                <w:noProof/>
                <w:webHidden/>
              </w:rPr>
              <w:fldChar w:fldCharType="begin"/>
            </w:r>
            <w:r>
              <w:rPr>
                <w:noProof/>
                <w:webHidden/>
              </w:rPr>
              <w:instrText xml:space="preserve"> PAGEREF _Toc219448857 \h </w:instrText>
            </w:r>
            <w:r>
              <w:rPr>
                <w:noProof/>
                <w:webHidden/>
              </w:rPr>
            </w:r>
            <w:r>
              <w:rPr>
                <w:noProof/>
                <w:webHidden/>
              </w:rPr>
              <w:fldChar w:fldCharType="separate"/>
            </w:r>
            <w:r>
              <w:rPr>
                <w:noProof/>
                <w:webHidden/>
              </w:rPr>
              <w:t>22</w:t>
            </w:r>
            <w:r>
              <w:rPr>
                <w:noProof/>
                <w:webHidden/>
              </w:rPr>
              <w:fldChar w:fldCharType="end"/>
            </w:r>
          </w:hyperlink>
        </w:p>
        <w:p w14:paraId="7F55CFDE" w14:textId="32658498"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58" w:history="1">
            <w:r w:rsidRPr="004F0674">
              <w:rPr>
                <w:rStyle w:val="Hyperlink"/>
                <w:noProof/>
              </w:rPr>
              <w:t>mkvdkTimeoutSeconds</w:t>
            </w:r>
            <w:r>
              <w:rPr>
                <w:noProof/>
                <w:webHidden/>
              </w:rPr>
              <w:t xml:space="preserve"> </w:t>
            </w:r>
            <w:r>
              <w:rPr>
                <w:noProof/>
                <w:webHidden/>
              </w:rPr>
              <w:fldChar w:fldCharType="begin"/>
            </w:r>
            <w:r>
              <w:rPr>
                <w:noProof/>
                <w:webHidden/>
              </w:rPr>
              <w:instrText xml:space="preserve"> PAGEREF _Toc219448858 \h </w:instrText>
            </w:r>
            <w:r>
              <w:rPr>
                <w:noProof/>
                <w:webHidden/>
              </w:rPr>
            </w:r>
            <w:r>
              <w:rPr>
                <w:noProof/>
                <w:webHidden/>
              </w:rPr>
              <w:fldChar w:fldCharType="separate"/>
            </w:r>
            <w:r>
              <w:rPr>
                <w:noProof/>
                <w:webHidden/>
              </w:rPr>
              <w:t>23</w:t>
            </w:r>
            <w:r>
              <w:rPr>
                <w:noProof/>
                <w:webHidden/>
              </w:rPr>
              <w:fldChar w:fldCharType="end"/>
            </w:r>
          </w:hyperlink>
        </w:p>
        <w:p w14:paraId="1A1477B4" w14:textId="419EEBA8"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59" w:history="1">
            <w:r w:rsidRPr="004F0674">
              <w:rPr>
                <w:rStyle w:val="Hyperlink"/>
                <w:noProof/>
              </w:rPr>
              <w:t>PollInterval</w:t>
            </w:r>
            <w:r>
              <w:rPr>
                <w:noProof/>
                <w:webHidden/>
              </w:rPr>
              <w:t xml:space="preserve"> </w:t>
            </w:r>
            <w:r>
              <w:rPr>
                <w:noProof/>
                <w:webHidden/>
              </w:rPr>
              <w:fldChar w:fldCharType="begin"/>
            </w:r>
            <w:r>
              <w:rPr>
                <w:noProof/>
                <w:webHidden/>
              </w:rPr>
              <w:instrText xml:space="preserve"> PAGEREF _Toc219448859 \h </w:instrText>
            </w:r>
            <w:r>
              <w:rPr>
                <w:noProof/>
                <w:webHidden/>
              </w:rPr>
            </w:r>
            <w:r>
              <w:rPr>
                <w:noProof/>
                <w:webHidden/>
              </w:rPr>
              <w:fldChar w:fldCharType="separate"/>
            </w:r>
            <w:r>
              <w:rPr>
                <w:noProof/>
                <w:webHidden/>
              </w:rPr>
              <w:t>23</w:t>
            </w:r>
            <w:r>
              <w:rPr>
                <w:noProof/>
                <w:webHidden/>
              </w:rPr>
              <w:fldChar w:fldCharType="end"/>
            </w:r>
          </w:hyperlink>
        </w:p>
        <w:p w14:paraId="1E40F834" w14:textId="48F48708"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60" w:history="1">
            <w:r w:rsidRPr="004F0674">
              <w:rPr>
                <w:rStyle w:val="Hyperlink"/>
                <w:noProof/>
              </w:rPr>
              <w:t>moveRemainingFiles</w:t>
            </w:r>
            <w:r>
              <w:rPr>
                <w:noProof/>
                <w:webHidden/>
              </w:rPr>
              <w:t xml:space="preserve"> </w:t>
            </w:r>
            <w:r>
              <w:rPr>
                <w:noProof/>
                <w:webHidden/>
              </w:rPr>
              <w:fldChar w:fldCharType="begin"/>
            </w:r>
            <w:r>
              <w:rPr>
                <w:noProof/>
                <w:webHidden/>
              </w:rPr>
              <w:instrText xml:space="preserve"> PAGEREF _Toc219448860 \h </w:instrText>
            </w:r>
            <w:r>
              <w:rPr>
                <w:noProof/>
                <w:webHidden/>
              </w:rPr>
            </w:r>
            <w:r>
              <w:rPr>
                <w:noProof/>
                <w:webHidden/>
              </w:rPr>
              <w:fldChar w:fldCharType="separate"/>
            </w:r>
            <w:r>
              <w:rPr>
                <w:noProof/>
                <w:webHidden/>
              </w:rPr>
              <w:t>24</w:t>
            </w:r>
            <w:r>
              <w:rPr>
                <w:noProof/>
                <w:webHidden/>
              </w:rPr>
              <w:fldChar w:fldCharType="end"/>
            </w:r>
          </w:hyperlink>
        </w:p>
        <w:p w14:paraId="3D7EA521" w14:textId="0DF40937"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61" w:history="1">
            <w:r w:rsidRPr="004F0674">
              <w:rPr>
                <w:rStyle w:val="Hyperlink"/>
                <w:noProof/>
              </w:rPr>
              <w:t>zipDirectory</w:t>
            </w:r>
            <w:r>
              <w:rPr>
                <w:noProof/>
                <w:webHidden/>
              </w:rPr>
              <w:t xml:space="preserve"> </w:t>
            </w:r>
            <w:r>
              <w:rPr>
                <w:noProof/>
                <w:webHidden/>
              </w:rPr>
              <w:fldChar w:fldCharType="begin"/>
            </w:r>
            <w:r>
              <w:rPr>
                <w:noProof/>
                <w:webHidden/>
              </w:rPr>
              <w:instrText xml:space="preserve"> PAGEREF _Toc219448861 \h </w:instrText>
            </w:r>
            <w:r>
              <w:rPr>
                <w:noProof/>
                <w:webHidden/>
              </w:rPr>
            </w:r>
            <w:r>
              <w:rPr>
                <w:noProof/>
                <w:webHidden/>
              </w:rPr>
              <w:fldChar w:fldCharType="separate"/>
            </w:r>
            <w:r>
              <w:rPr>
                <w:noProof/>
                <w:webHidden/>
              </w:rPr>
              <w:t>24</w:t>
            </w:r>
            <w:r>
              <w:rPr>
                <w:noProof/>
                <w:webHidden/>
              </w:rPr>
              <w:fldChar w:fldCharType="end"/>
            </w:r>
          </w:hyperlink>
        </w:p>
        <w:p w14:paraId="3E91AC58" w14:textId="6757CECA"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62" w:history="1">
            <w:r w:rsidRPr="004F0674">
              <w:rPr>
                <w:rStyle w:val="Hyperlink"/>
                <w:noProof/>
              </w:rPr>
              <w:t>zipFiles</w:t>
            </w:r>
            <w:r>
              <w:rPr>
                <w:noProof/>
                <w:webHidden/>
              </w:rPr>
              <w:t xml:space="preserve"> </w:t>
            </w:r>
            <w:r>
              <w:rPr>
                <w:noProof/>
                <w:webHidden/>
              </w:rPr>
              <w:fldChar w:fldCharType="begin"/>
            </w:r>
            <w:r>
              <w:rPr>
                <w:noProof/>
                <w:webHidden/>
              </w:rPr>
              <w:instrText xml:space="preserve"> PAGEREF _Toc219448862 \h </w:instrText>
            </w:r>
            <w:r>
              <w:rPr>
                <w:noProof/>
                <w:webHidden/>
              </w:rPr>
            </w:r>
            <w:r>
              <w:rPr>
                <w:noProof/>
                <w:webHidden/>
              </w:rPr>
              <w:fldChar w:fldCharType="separate"/>
            </w:r>
            <w:r>
              <w:rPr>
                <w:noProof/>
                <w:webHidden/>
              </w:rPr>
              <w:t>25</w:t>
            </w:r>
            <w:r>
              <w:rPr>
                <w:noProof/>
                <w:webHidden/>
              </w:rPr>
              <w:fldChar w:fldCharType="end"/>
            </w:r>
          </w:hyperlink>
        </w:p>
        <w:p w14:paraId="758D7F23" w14:textId="0CE6F4C6"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63" w:history="1">
            <w:r w:rsidRPr="004F0674">
              <w:rPr>
                <w:rStyle w:val="Hyperlink"/>
                <w:noProof/>
              </w:rPr>
              <w:t>logDirectory</w:t>
            </w:r>
            <w:r>
              <w:rPr>
                <w:noProof/>
                <w:webHidden/>
              </w:rPr>
              <w:t xml:space="preserve"> </w:t>
            </w:r>
            <w:r>
              <w:rPr>
                <w:noProof/>
                <w:webHidden/>
              </w:rPr>
              <w:fldChar w:fldCharType="begin"/>
            </w:r>
            <w:r>
              <w:rPr>
                <w:noProof/>
                <w:webHidden/>
              </w:rPr>
              <w:instrText xml:space="preserve"> PAGEREF _Toc219448863 \h </w:instrText>
            </w:r>
            <w:r>
              <w:rPr>
                <w:noProof/>
                <w:webHidden/>
              </w:rPr>
            </w:r>
            <w:r>
              <w:rPr>
                <w:noProof/>
                <w:webHidden/>
              </w:rPr>
              <w:fldChar w:fldCharType="separate"/>
            </w:r>
            <w:r>
              <w:rPr>
                <w:noProof/>
                <w:webHidden/>
              </w:rPr>
              <w:t>26</w:t>
            </w:r>
            <w:r>
              <w:rPr>
                <w:noProof/>
                <w:webHidden/>
              </w:rPr>
              <w:fldChar w:fldCharType="end"/>
            </w:r>
          </w:hyperlink>
        </w:p>
        <w:p w14:paraId="50535361" w14:textId="748FED61"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64" w:history="1">
            <w:r w:rsidRPr="004F0674">
              <w:rPr>
                <w:rStyle w:val="Hyperlink"/>
                <w:noProof/>
              </w:rPr>
              <w:t>LogLevel</w:t>
            </w:r>
            <w:r>
              <w:rPr>
                <w:noProof/>
                <w:webHidden/>
              </w:rPr>
              <w:t xml:space="preserve"> </w:t>
            </w:r>
            <w:r>
              <w:rPr>
                <w:noProof/>
                <w:webHidden/>
              </w:rPr>
              <w:fldChar w:fldCharType="begin"/>
            </w:r>
            <w:r>
              <w:rPr>
                <w:noProof/>
                <w:webHidden/>
              </w:rPr>
              <w:instrText xml:space="preserve"> PAGEREF _Toc219448864 \h </w:instrText>
            </w:r>
            <w:r>
              <w:rPr>
                <w:noProof/>
                <w:webHidden/>
              </w:rPr>
            </w:r>
            <w:r>
              <w:rPr>
                <w:noProof/>
                <w:webHidden/>
              </w:rPr>
              <w:fldChar w:fldCharType="separate"/>
            </w:r>
            <w:r>
              <w:rPr>
                <w:noProof/>
                <w:webHidden/>
              </w:rPr>
              <w:t>27</w:t>
            </w:r>
            <w:r>
              <w:rPr>
                <w:noProof/>
                <w:webHidden/>
              </w:rPr>
              <w:fldChar w:fldCharType="end"/>
            </w:r>
          </w:hyperlink>
        </w:p>
        <w:p w14:paraId="27B29F35" w14:textId="2354E779"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65" w:history="1">
            <w:r w:rsidRPr="004F0674">
              <w:rPr>
                <w:rStyle w:val="Hyperlink"/>
                <w:noProof/>
              </w:rPr>
              <w:t>user.dir (implicit)</w:t>
            </w:r>
            <w:r>
              <w:rPr>
                <w:noProof/>
                <w:webHidden/>
              </w:rPr>
              <w:t xml:space="preserve"> </w:t>
            </w:r>
            <w:r>
              <w:rPr>
                <w:noProof/>
                <w:webHidden/>
              </w:rPr>
              <w:fldChar w:fldCharType="begin"/>
            </w:r>
            <w:r>
              <w:rPr>
                <w:noProof/>
                <w:webHidden/>
              </w:rPr>
              <w:instrText xml:space="preserve"> PAGEREF _Toc219448865 \h </w:instrText>
            </w:r>
            <w:r>
              <w:rPr>
                <w:noProof/>
                <w:webHidden/>
              </w:rPr>
            </w:r>
            <w:r>
              <w:rPr>
                <w:noProof/>
                <w:webHidden/>
              </w:rPr>
              <w:fldChar w:fldCharType="separate"/>
            </w:r>
            <w:r>
              <w:rPr>
                <w:noProof/>
                <w:webHidden/>
              </w:rPr>
              <w:t>27</w:t>
            </w:r>
            <w:r>
              <w:rPr>
                <w:noProof/>
                <w:webHidden/>
              </w:rPr>
              <w:fldChar w:fldCharType="end"/>
            </w:r>
          </w:hyperlink>
        </w:p>
        <w:p w14:paraId="0A928E79" w14:textId="522565D3"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66" w:history="1">
            <w:r w:rsidRPr="004F0674">
              <w:rPr>
                <w:rStyle w:val="Hyperlink"/>
                <w:noProof/>
              </w:rPr>
              <w:t>Configuration Completeness Statement</w:t>
            </w:r>
            <w:r>
              <w:rPr>
                <w:noProof/>
                <w:webHidden/>
              </w:rPr>
              <w:t xml:space="preserve"> </w:t>
            </w:r>
            <w:r>
              <w:rPr>
                <w:noProof/>
                <w:webHidden/>
              </w:rPr>
              <w:fldChar w:fldCharType="begin"/>
            </w:r>
            <w:r>
              <w:rPr>
                <w:noProof/>
                <w:webHidden/>
              </w:rPr>
              <w:instrText xml:space="preserve"> PAGEREF _Toc219448866 \h </w:instrText>
            </w:r>
            <w:r>
              <w:rPr>
                <w:noProof/>
                <w:webHidden/>
              </w:rPr>
            </w:r>
            <w:r>
              <w:rPr>
                <w:noProof/>
                <w:webHidden/>
              </w:rPr>
              <w:fldChar w:fldCharType="separate"/>
            </w:r>
            <w:r>
              <w:rPr>
                <w:noProof/>
                <w:webHidden/>
              </w:rPr>
              <w:t>27</w:t>
            </w:r>
            <w:r>
              <w:rPr>
                <w:noProof/>
                <w:webHidden/>
              </w:rPr>
              <w:fldChar w:fldCharType="end"/>
            </w:r>
          </w:hyperlink>
        </w:p>
        <w:p w14:paraId="33705FBF" w14:textId="0DB08E29" w:rsidR="0055753C" w:rsidRDefault="0055753C">
          <w:pPr>
            <w:pStyle w:val="TOC1"/>
            <w:tabs>
              <w:tab w:val="left" w:pos="480"/>
              <w:tab w:val="right" w:pos="9060"/>
            </w:tabs>
            <w:rPr>
              <w:rFonts w:eastAsiaTheme="minorEastAsia" w:cstheme="minorBidi"/>
              <w:b w:val="0"/>
              <w:bCs w:val="0"/>
              <w:noProof/>
              <w:kern w:val="2"/>
              <w:sz w:val="24"/>
              <w:szCs w:val="24"/>
              <w14:ligatures w14:val="standardContextual"/>
            </w:rPr>
          </w:pPr>
          <w:hyperlink w:anchor="_Toc219448867" w:history="1">
            <w:r w:rsidRPr="004F0674">
              <w:rPr>
                <w:rStyle w:val="Hyperlink"/>
                <w:noProof/>
              </w:rPr>
              <w:t>7.</w:t>
            </w:r>
            <w:r>
              <w:rPr>
                <w:rFonts w:eastAsiaTheme="minorEastAsia" w:cstheme="minorBidi"/>
                <w:b w:val="0"/>
                <w:bCs w:val="0"/>
                <w:noProof/>
                <w:kern w:val="2"/>
                <w:sz w:val="24"/>
                <w:szCs w:val="24"/>
                <w14:ligatures w14:val="standardContextual"/>
              </w:rPr>
              <w:tab/>
            </w:r>
            <w:r w:rsidRPr="004F0674">
              <w:rPr>
                <w:rStyle w:val="Hyperlink"/>
                <w:noProof/>
              </w:rPr>
              <w:t>Logging and Log Interpretation</w:t>
            </w:r>
            <w:r>
              <w:rPr>
                <w:noProof/>
                <w:webHidden/>
              </w:rPr>
              <w:t xml:space="preserve"> </w:t>
            </w:r>
            <w:r>
              <w:rPr>
                <w:noProof/>
                <w:webHidden/>
              </w:rPr>
              <w:fldChar w:fldCharType="begin"/>
            </w:r>
            <w:r>
              <w:rPr>
                <w:noProof/>
                <w:webHidden/>
              </w:rPr>
              <w:instrText xml:space="preserve"> PAGEREF _Toc219448867 \h </w:instrText>
            </w:r>
            <w:r>
              <w:rPr>
                <w:noProof/>
                <w:webHidden/>
              </w:rPr>
            </w:r>
            <w:r>
              <w:rPr>
                <w:noProof/>
                <w:webHidden/>
              </w:rPr>
              <w:fldChar w:fldCharType="separate"/>
            </w:r>
            <w:r>
              <w:rPr>
                <w:noProof/>
                <w:webHidden/>
              </w:rPr>
              <w:t>29</w:t>
            </w:r>
            <w:r>
              <w:rPr>
                <w:noProof/>
                <w:webHidden/>
              </w:rPr>
              <w:fldChar w:fldCharType="end"/>
            </w:r>
          </w:hyperlink>
        </w:p>
        <w:p w14:paraId="7915E72B" w14:textId="46AFCD3C" w:rsidR="0055753C" w:rsidRDefault="0055753C">
          <w:pPr>
            <w:pStyle w:val="TOC1"/>
            <w:tabs>
              <w:tab w:val="left" w:pos="480"/>
              <w:tab w:val="right" w:pos="9060"/>
            </w:tabs>
            <w:rPr>
              <w:rFonts w:eastAsiaTheme="minorEastAsia" w:cstheme="minorBidi"/>
              <w:b w:val="0"/>
              <w:bCs w:val="0"/>
              <w:noProof/>
              <w:kern w:val="2"/>
              <w:sz w:val="24"/>
              <w:szCs w:val="24"/>
              <w14:ligatures w14:val="standardContextual"/>
            </w:rPr>
          </w:pPr>
          <w:hyperlink w:anchor="_Toc219448868" w:history="1">
            <w:r w:rsidRPr="004F0674">
              <w:rPr>
                <w:rStyle w:val="Hyperlink"/>
                <w:noProof/>
              </w:rPr>
              <w:t>8.</w:t>
            </w:r>
            <w:r>
              <w:rPr>
                <w:rFonts w:eastAsiaTheme="minorEastAsia" w:cstheme="minorBidi"/>
                <w:b w:val="0"/>
                <w:bCs w:val="0"/>
                <w:noProof/>
                <w:kern w:val="2"/>
                <w:sz w:val="24"/>
                <w:szCs w:val="24"/>
                <w14:ligatures w14:val="standardContextual"/>
              </w:rPr>
              <w:tab/>
            </w:r>
            <w:r w:rsidRPr="004F0674">
              <w:rPr>
                <w:rStyle w:val="Hyperlink"/>
                <w:noProof/>
              </w:rPr>
              <w:t>Troubleshooting</w:t>
            </w:r>
            <w:r>
              <w:rPr>
                <w:noProof/>
                <w:webHidden/>
              </w:rPr>
              <w:t xml:space="preserve"> </w:t>
            </w:r>
            <w:r>
              <w:rPr>
                <w:noProof/>
                <w:webHidden/>
              </w:rPr>
              <w:fldChar w:fldCharType="begin"/>
            </w:r>
            <w:r>
              <w:rPr>
                <w:noProof/>
                <w:webHidden/>
              </w:rPr>
              <w:instrText xml:space="preserve"> PAGEREF _Toc219448868 \h </w:instrText>
            </w:r>
            <w:r>
              <w:rPr>
                <w:noProof/>
                <w:webHidden/>
              </w:rPr>
            </w:r>
            <w:r>
              <w:rPr>
                <w:noProof/>
                <w:webHidden/>
              </w:rPr>
              <w:fldChar w:fldCharType="separate"/>
            </w:r>
            <w:r>
              <w:rPr>
                <w:noProof/>
                <w:webHidden/>
              </w:rPr>
              <w:t>29</w:t>
            </w:r>
            <w:r>
              <w:rPr>
                <w:noProof/>
                <w:webHidden/>
              </w:rPr>
              <w:fldChar w:fldCharType="end"/>
            </w:r>
          </w:hyperlink>
        </w:p>
        <w:p w14:paraId="58525315" w14:textId="704AAD42"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69" w:history="1">
            <w:r w:rsidRPr="004F0674">
              <w:rPr>
                <w:rStyle w:val="Hyperlink"/>
                <w:noProof/>
              </w:rPr>
              <w:t>Builder Running but Doing Nothing</w:t>
            </w:r>
            <w:r>
              <w:rPr>
                <w:noProof/>
                <w:webHidden/>
              </w:rPr>
              <w:t xml:space="preserve"> </w:t>
            </w:r>
            <w:r>
              <w:rPr>
                <w:noProof/>
                <w:webHidden/>
              </w:rPr>
              <w:fldChar w:fldCharType="begin"/>
            </w:r>
            <w:r>
              <w:rPr>
                <w:noProof/>
                <w:webHidden/>
              </w:rPr>
              <w:instrText xml:space="preserve"> PAGEREF _Toc219448869 \h </w:instrText>
            </w:r>
            <w:r>
              <w:rPr>
                <w:noProof/>
                <w:webHidden/>
              </w:rPr>
            </w:r>
            <w:r>
              <w:rPr>
                <w:noProof/>
                <w:webHidden/>
              </w:rPr>
              <w:fldChar w:fldCharType="separate"/>
            </w:r>
            <w:r>
              <w:rPr>
                <w:noProof/>
                <w:webHidden/>
              </w:rPr>
              <w:t>29</w:t>
            </w:r>
            <w:r>
              <w:rPr>
                <w:noProof/>
                <w:webHidden/>
              </w:rPr>
              <w:fldChar w:fldCharType="end"/>
            </w:r>
          </w:hyperlink>
        </w:p>
        <w:p w14:paraId="694A2D36" w14:textId="37ED9B94"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70" w:history="1">
            <w:r w:rsidRPr="004F0674">
              <w:rPr>
                <w:rStyle w:val="Hyperlink"/>
                <w:noProof/>
              </w:rPr>
              <w:t>Files Quarantined Unexpectedly</w:t>
            </w:r>
            <w:r>
              <w:rPr>
                <w:noProof/>
                <w:webHidden/>
              </w:rPr>
              <w:t xml:space="preserve"> </w:t>
            </w:r>
            <w:r>
              <w:rPr>
                <w:noProof/>
                <w:webHidden/>
              </w:rPr>
              <w:fldChar w:fldCharType="begin"/>
            </w:r>
            <w:r>
              <w:rPr>
                <w:noProof/>
                <w:webHidden/>
              </w:rPr>
              <w:instrText xml:space="preserve"> PAGEREF _Toc219448870 \h </w:instrText>
            </w:r>
            <w:r>
              <w:rPr>
                <w:noProof/>
                <w:webHidden/>
              </w:rPr>
            </w:r>
            <w:r>
              <w:rPr>
                <w:noProof/>
                <w:webHidden/>
              </w:rPr>
              <w:fldChar w:fldCharType="separate"/>
            </w:r>
            <w:r>
              <w:rPr>
                <w:noProof/>
                <w:webHidden/>
              </w:rPr>
              <w:t>29</w:t>
            </w:r>
            <w:r>
              <w:rPr>
                <w:noProof/>
                <w:webHidden/>
              </w:rPr>
              <w:fldChar w:fldCharType="end"/>
            </w:r>
          </w:hyperlink>
        </w:p>
        <w:p w14:paraId="5DB54FA0" w14:textId="239A8D58"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71" w:history="1">
            <w:r w:rsidRPr="004F0674">
              <w:rPr>
                <w:rStyle w:val="Hyperlink"/>
                <w:noProof/>
              </w:rPr>
              <w:t>Indexer Reprocessing Same Editset</w:t>
            </w:r>
            <w:r>
              <w:rPr>
                <w:noProof/>
                <w:webHidden/>
              </w:rPr>
              <w:t xml:space="preserve"> </w:t>
            </w:r>
            <w:r>
              <w:rPr>
                <w:noProof/>
                <w:webHidden/>
              </w:rPr>
              <w:fldChar w:fldCharType="begin"/>
            </w:r>
            <w:r>
              <w:rPr>
                <w:noProof/>
                <w:webHidden/>
              </w:rPr>
              <w:instrText xml:space="preserve"> PAGEREF _Toc219448871 \h </w:instrText>
            </w:r>
            <w:r>
              <w:rPr>
                <w:noProof/>
                <w:webHidden/>
              </w:rPr>
            </w:r>
            <w:r>
              <w:rPr>
                <w:noProof/>
                <w:webHidden/>
              </w:rPr>
              <w:fldChar w:fldCharType="separate"/>
            </w:r>
            <w:r>
              <w:rPr>
                <w:noProof/>
                <w:webHidden/>
              </w:rPr>
              <w:t>29</w:t>
            </w:r>
            <w:r>
              <w:rPr>
                <w:noProof/>
                <w:webHidden/>
              </w:rPr>
              <w:fldChar w:fldCharType="end"/>
            </w:r>
          </w:hyperlink>
        </w:p>
        <w:p w14:paraId="0FBC9341" w14:textId="1126DF5C"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72" w:history="1">
            <w:r w:rsidRPr="004F0674">
              <w:rPr>
                <w:rStyle w:val="Hyperlink"/>
                <w:noProof/>
              </w:rPr>
              <w:t>mkvdk Failures</w:t>
            </w:r>
            <w:r>
              <w:rPr>
                <w:noProof/>
                <w:webHidden/>
              </w:rPr>
              <w:t xml:space="preserve"> </w:t>
            </w:r>
            <w:r>
              <w:rPr>
                <w:noProof/>
                <w:webHidden/>
              </w:rPr>
              <w:fldChar w:fldCharType="begin"/>
            </w:r>
            <w:r>
              <w:rPr>
                <w:noProof/>
                <w:webHidden/>
              </w:rPr>
              <w:instrText xml:space="preserve"> PAGEREF _Toc219448872 \h </w:instrText>
            </w:r>
            <w:r>
              <w:rPr>
                <w:noProof/>
                <w:webHidden/>
              </w:rPr>
            </w:r>
            <w:r>
              <w:rPr>
                <w:noProof/>
                <w:webHidden/>
              </w:rPr>
              <w:fldChar w:fldCharType="separate"/>
            </w:r>
            <w:r>
              <w:rPr>
                <w:noProof/>
                <w:webHidden/>
              </w:rPr>
              <w:t>30</w:t>
            </w:r>
            <w:r>
              <w:rPr>
                <w:noProof/>
                <w:webHidden/>
              </w:rPr>
              <w:fldChar w:fldCharType="end"/>
            </w:r>
          </w:hyperlink>
        </w:p>
        <w:p w14:paraId="5069EE31" w14:textId="6D7B2AEE" w:rsidR="0055753C" w:rsidRDefault="0055753C">
          <w:pPr>
            <w:pStyle w:val="TOC1"/>
            <w:tabs>
              <w:tab w:val="left" w:pos="480"/>
              <w:tab w:val="right" w:pos="9060"/>
            </w:tabs>
            <w:rPr>
              <w:rFonts w:eastAsiaTheme="minorEastAsia" w:cstheme="minorBidi"/>
              <w:b w:val="0"/>
              <w:bCs w:val="0"/>
              <w:noProof/>
              <w:kern w:val="2"/>
              <w:sz w:val="24"/>
              <w:szCs w:val="24"/>
              <w14:ligatures w14:val="standardContextual"/>
            </w:rPr>
          </w:pPr>
          <w:hyperlink w:anchor="_Toc219448873" w:history="1">
            <w:r w:rsidRPr="004F0674">
              <w:rPr>
                <w:rStyle w:val="Hyperlink"/>
                <w:noProof/>
              </w:rPr>
              <w:t>9.</w:t>
            </w:r>
            <w:r>
              <w:rPr>
                <w:rFonts w:eastAsiaTheme="minorEastAsia" w:cstheme="minorBidi"/>
                <w:b w:val="0"/>
                <w:bCs w:val="0"/>
                <w:noProof/>
                <w:kern w:val="2"/>
                <w:sz w:val="24"/>
                <w:szCs w:val="24"/>
                <w14:ligatures w14:val="standardContextual"/>
              </w:rPr>
              <w:tab/>
            </w:r>
            <w:r w:rsidRPr="004F0674">
              <w:rPr>
                <w:rStyle w:val="Hyperlink"/>
                <w:noProof/>
              </w:rPr>
              <w:t>DahuVerityBuilder Runbook – warnings &amp; errors</w:t>
            </w:r>
            <w:r>
              <w:rPr>
                <w:noProof/>
                <w:webHidden/>
              </w:rPr>
              <w:t xml:space="preserve"> </w:t>
            </w:r>
            <w:r>
              <w:rPr>
                <w:noProof/>
                <w:webHidden/>
              </w:rPr>
              <w:fldChar w:fldCharType="begin"/>
            </w:r>
            <w:r>
              <w:rPr>
                <w:noProof/>
                <w:webHidden/>
              </w:rPr>
              <w:instrText xml:space="preserve"> PAGEREF _Toc219448873 \h </w:instrText>
            </w:r>
            <w:r>
              <w:rPr>
                <w:noProof/>
                <w:webHidden/>
              </w:rPr>
            </w:r>
            <w:r>
              <w:rPr>
                <w:noProof/>
                <w:webHidden/>
              </w:rPr>
              <w:fldChar w:fldCharType="separate"/>
            </w:r>
            <w:r>
              <w:rPr>
                <w:noProof/>
                <w:webHidden/>
              </w:rPr>
              <w:t>31</w:t>
            </w:r>
            <w:r>
              <w:rPr>
                <w:noProof/>
                <w:webHidden/>
              </w:rPr>
              <w:fldChar w:fldCharType="end"/>
            </w:r>
          </w:hyperlink>
        </w:p>
        <w:p w14:paraId="0AE3B5E1" w14:textId="6E478D31"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74" w:history="1">
            <w:r w:rsidRPr="004F0674">
              <w:rPr>
                <w:rStyle w:val="Hyperlink"/>
                <w:noProof/>
              </w:rPr>
              <w:t>Logging / service bootstrap</w:t>
            </w:r>
            <w:r>
              <w:rPr>
                <w:noProof/>
                <w:webHidden/>
              </w:rPr>
              <w:t xml:space="preserve"> </w:t>
            </w:r>
            <w:r>
              <w:rPr>
                <w:noProof/>
                <w:webHidden/>
              </w:rPr>
              <w:fldChar w:fldCharType="begin"/>
            </w:r>
            <w:r>
              <w:rPr>
                <w:noProof/>
                <w:webHidden/>
              </w:rPr>
              <w:instrText xml:space="preserve"> PAGEREF _Toc219448874 \h </w:instrText>
            </w:r>
            <w:r>
              <w:rPr>
                <w:noProof/>
                <w:webHidden/>
              </w:rPr>
            </w:r>
            <w:r>
              <w:rPr>
                <w:noProof/>
                <w:webHidden/>
              </w:rPr>
              <w:fldChar w:fldCharType="separate"/>
            </w:r>
            <w:r>
              <w:rPr>
                <w:noProof/>
                <w:webHidden/>
              </w:rPr>
              <w:t>31</w:t>
            </w:r>
            <w:r>
              <w:rPr>
                <w:noProof/>
                <w:webHidden/>
              </w:rPr>
              <w:fldChar w:fldCharType="end"/>
            </w:r>
          </w:hyperlink>
        </w:p>
        <w:p w14:paraId="5CC537AD" w14:textId="122F4BE4"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75" w:history="1">
            <w:r w:rsidRPr="004F0674">
              <w:rPr>
                <w:rStyle w:val="Hyperlink"/>
                <w:noProof/>
              </w:rPr>
              <w:t>CSV title / content sanitation</w:t>
            </w:r>
            <w:r>
              <w:rPr>
                <w:noProof/>
                <w:webHidden/>
              </w:rPr>
              <w:t xml:space="preserve"> </w:t>
            </w:r>
            <w:r>
              <w:rPr>
                <w:noProof/>
                <w:webHidden/>
              </w:rPr>
              <w:fldChar w:fldCharType="begin"/>
            </w:r>
            <w:r>
              <w:rPr>
                <w:noProof/>
                <w:webHidden/>
              </w:rPr>
              <w:instrText xml:space="preserve"> PAGEREF _Toc219448875 \h </w:instrText>
            </w:r>
            <w:r>
              <w:rPr>
                <w:noProof/>
                <w:webHidden/>
              </w:rPr>
            </w:r>
            <w:r>
              <w:rPr>
                <w:noProof/>
                <w:webHidden/>
              </w:rPr>
              <w:fldChar w:fldCharType="separate"/>
            </w:r>
            <w:r>
              <w:rPr>
                <w:noProof/>
                <w:webHidden/>
              </w:rPr>
              <w:t>31</w:t>
            </w:r>
            <w:r>
              <w:rPr>
                <w:noProof/>
                <w:webHidden/>
              </w:rPr>
              <w:fldChar w:fldCharType="end"/>
            </w:r>
          </w:hyperlink>
        </w:p>
        <w:p w14:paraId="14F5D7DE" w14:textId="1A7F3DE0"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76" w:history="1">
            <w:r w:rsidRPr="004F0674">
              <w:rPr>
                <w:rStyle w:val="Hyperlink"/>
                <w:noProof/>
              </w:rPr>
              <w:t>File moves and cleanup (processed / quarantine housekeeping)</w:t>
            </w:r>
            <w:r>
              <w:rPr>
                <w:noProof/>
                <w:webHidden/>
              </w:rPr>
              <w:t xml:space="preserve"> </w:t>
            </w:r>
            <w:r>
              <w:rPr>
                <w:noProof/>
                <w:webHidden/>
              </w:rPr>
              <w:fldChar w:fldCharType="begin"/>
            </w:r>
            <w:r>
              <w:rPr>
                <w:noProof/>
                <w:webHidden/>
              </w:rPr>
              <w:instrText xml:space="preserve"> PAGEREF _Toc219448876 \h </w:instrText>
            </w:r>
            <w:r>
              <w:rPr>
                <w:noProof/>
                <w:webHidden/>
              </w:rPr>
            </w:r>
            <w:r>
              <w:rPr>
                <w:noProof/>
                <w:webHidden/>
              </w:rPr>
              <w:fldChar w:fldCharType="separate"/>
            </w:r>
            <w:r>
              <w:rPr>
                <w:noProof/>
                <w:webHidden/>
              </w:rPr>
              <w:t>31</w:t>
            </w:r>
            <w:r>
              <w:rPr>
                <w:noProof/>
                <w:webHidden/>
              </w:rPr>
              <w:fldChar w:fldCharType="end"/>
            </w:r>
          </w:hyperlink>
        </w:p>
        <w:p w14:paraId="36672854" w14:textId="1CE114E4"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77" w:history="1">
            <w:r w:rsidRPr="004F0674">
              <w:rPr>
                <w:rStyle w:val="Hyperlink"/>
                <w:noProof/>
              </w:rPr>
              <w:t>Watched directory polling and resilience</w:t>
            </w:r>
            <w:r>
              <w:rPr>
                <w:noProof/>
                <w:webHidden/>
              </w:rPr>
              <w:t xml:space="preserve"> </w:t>
            </w:r>
            <w:r>
              <w:rPr>
                <w:noProof/>
                <w:webHidden/>
              </w:rPr>
              <w:fldChar w:fldCharType="begin"/>
            </w:r>
            <w:r>
              <w:rPr>
                <w:noProof/>
                <w:webHidden/>
              </w:rPr>
              <w:instrText xml:space="preserve"> PAGEREF _Toc219448877 \h </w:instrText>
            </w:r>
            <w:r>
              <w:rPr>
                <w:noProof/>
                <w:webHidden/>
              </w:rPr>
            </w:r>
            <w:r>
              <w:rPr>
                <w:noProof/>
                <w:webHidden/>
              </w:rPr>
              <w:fldChar w:fldCharType="separate"/>
            </w:r>
            <w:r>
              <w:rPr>
                <w:noProof/>
                <w:webHidden/>
              </w:rPr>
              <w:t>33</w:t>
            </w:r>
            <w:r>
              <w:rPr>
                <w:noProof/>
                <w:webHidden/>
              </w:rPr>
              <w:fldChar w:fldCharType="end"/>
            </w:r>
          </w:hyperlink>
        </w:p>
        <w:p w14:paraId="2E82FFB3" w14:textId="37FC9490"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78" w:history="1">
            <w:r w:rsidRPr="004F0674">
              <w:rPr>
                <w:rStyle w:val="Hyperlink"/>
                <w:noProof/>
              </w:rPr>
              <w:t>Directory creation at startup / ongoing</w:t>
            </w:r>
            <w:r>
              <w:rPr>
                <w:noProof/>
                <w:webHidden/>
              </w:rPr>
              <w:t xml:space="preserve"> </w:t>
            </w:r>
            <w:r>
              <w:rPr>
                <w:noProof/>
                <w:webHidden/>
              </w:rPr>
              <w:fldChar w:fldCharType="begin"/>
            </w:r>
            <w:r>
              <w:rPr>
                <w:noProof/>
                <w:webHidden/>
              </w:rPr>
              <w:instrText xml:space="preserve"> PAGEREF _Toc219448878 \h </w:instrText>
            </w:r>
            <w:r>
              <w:rPr>
                <w:noProof/>
                <w:webHidden/>
              </w:rPr>
            </w:r>
            <w:r>
              <w:rPr>
                <w:noProof/>
                <w:webHidden/>
              </w:rPr>
              <w:fldChar w:fldCharType="separate"/>
            </w:r>
            <w:r>
              <w:rPr>
                <w:noProof/>
                <w:webHidden/>
              </w:rPr>
              <w:t>34</w:t>
            </w:r>
            <w:r>
              <w:rPr>
                <w:noProof/>
                <w:webHidden/>
              </w:rPr>
              <w:fldChar w:fldCharType="end"/>
            </w:r>
          </w:hyperlink>
        </w:p>
        <w:p w14:paraId="7298400E" w14:textId="6EC77BF8"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79" w:history="1">
            <w:r w:rsidRPr="004F0674">
              <w:rPr>
                <w:rStyle w:val="Hyperlink"/>
                <w:noProof/>
              </w:rPr>
              <w:t>Lettercode mapping file (LetterCodeTranslator)</w:t>
            </w:r>
            <w:r>
              <w:rPr>
                <w:noProof/>
                <w:webHidden/>
              </w:rPr>
              <w:t xml:space="preserve"> </w:t>
            </w:r>
            <w:r>
              <w:rPr>
                <w:noProof/>
                <w:webHidden/>
              </w:rPr>
              <w:fldChar w:fldCharType="begin"/>
            </w:r>
            <w:r>
              <w:rPr>
                <w:noProof/>
                <w:webHidden/>
              </w:rPr>
              <w:instrText xml:space="preserve"> PAGEREF _Toc219448879 \h </w:instrText>
            </w:r>
            <w:r>
              <w:rPr>
                <w:noProof/>
                <w:webHidden/>
              </w:rPr>
            </w:r>
            <w:r>
              <w:rPr>
                <w:noProof/>
                <w:webHidden/>
              </w:rPr>
              <w:fldChar w:fldCharType="separate"/>
            </w:r>
            <w:r>
              <w:rPr>
                <w:noProof/>
                <w:webHidden/>
              </w:rPr>
              <w:t>34</w:t>
            </w:r>
            <w:r>
              <w:rPr>
                <w:noProof/>
                <w:webHidden/>
              </w:rPr>
              <w:fldChar w:fldCharType="end"/>
            </w:r>
          </w:hyperlink>
        </w:p>
        <w:p w14:paraId="55DE449B" w14:textId="7086B230"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80" w:history="1">
            <w:r w:rsidRPr="004F0674">
              <w:rPr>
                <w:rStyle w:val="Hyperlink"/>
                <w:noProof/>
              </w:rPr>
              <w:t>Editset file loading / parsing</w:t>
            </w:r>
            <w:r>
              <w:rPr>
                <w:noProof/>
                <w:webHidden/>
              </w:rPr>
              <w:t xml:space="preserve"> </w:t>
            </w:r>
            <w:r>
              <w:rPr>
                <w:noProof/>
                <w:webHidden/>
              </w:rPr>
              <w:fldChar w:fldCharType="begin"/>
            </w:r>
            <w:r>
              <w:rPr>
                <w:noProof/>
                <w:webHidden/>
              </w:rPr>
              <w:instrText xml:space="preserve"> PAGEREF _Toc219448880 \h </w:instrText>
            </w:r>
            <w:r>
              <w:rPr>
                <w:noProof/>
                <w:webHidden/>
              </w:rPr>
            </w:r>
            <w:r>
              <w:rPr>
                <w:noProof/>
                <w:webHidden/>
              </w:rPr>
              <w:fldChar w:fldCharType="separate"/>
            </w:r>
            <w:r>
              <w:rPr>
                <w:noProof/>
                <w:webHidden/>
              </w:rPr>
              <w:t>37</w:t>
            </w:r>
            <w:r>
              <w:rPr>
                <w:noProof/>
                <w:webHidden/>
              </w:rPr>
              <w:fldChar w:fldCharType="end"/>
            </w:r>
          </w:hyperlink>
        </w:p>
        <w:p w14:paraId="4AFAE153" w14:textId="05A8A579"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81" w:history="1">
            <w:r w:rsidRPr="004F0674">
              <w:rPr>
                <w:rStyle w:val="Hyperlink"/>
                <w:noProof/>
              </w:rPr>
              <w:t>Output generation (SGML / BLK / .index)</w:t>
            </w:r>
            <w:r>
              <w:rPr>
                <w:noProof/>
                <w:webHidden/>
              </w:rPr>
              <w:t xml:space="preserve"> </w:t>
            </w:r>
            <w:r>
              <w:rPr>
                <w:noProof/>
                <w:webHidden/>
              </w:rPr>
              <w:fldChar w:fldCharType="begin"/>
            </w:r>
            <w:r>
              <w:rPr>
                <w:noProof/>
                <w:webHidden/>
              </w:rPr>
              <w:instrText xml:space="preserve"> PAGEREF _Toc219448881 \h </w:instrText>
            </w:r>
            <w:r>
              <w:rPr>
                <w:noProof/>
                <w:webHidden/>
              </w:rPr>
            </w:r>
            <w:r>
              <w:rPr>
                <w:noProof/>
                <w:webHidden/>
              </w:rPr>
              <w:fldChar w:fldCharType="separate"/>
            </w:r>
            <w:r>
              <w:rPr>
                <w:noProof/>
                <w:webHidden/>
              </w:rPr>
              <w:t>39</w:t>
            </w:r>
            <w:r>
              <w:rPr>
                <w:noProof/>
                <w:webHidden/>
              </w:rPr>
              <w:fldChar w:fldCharType="end"/>
            </w:r>
          </w:hyperlink>
        </w:p>
        <w:p w14:paraId="15A30007" w14:textId="171DE284"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82" w:history="1">
            <w:r w:rsidRPr="004F0674">
              <w:rPr>
                <w:rStyle w:val="Hyperlink"/>
                <w:noProof/>
              </w:rPr>
              <w:t>Reference building (data quality / malformed fields)</w:t>
            </w:r>
            <w:r>
              <w:rPr>
                <w:noProof/>
                <w:webHidden/>
              </w:rPr>
              <w:t xml:space="preserve"> </w:t>
            </w:r>
            <w:r>
              <w:rPr>
                <w:noProof/>
                <w:webHidden/>
              </w:rPr>
              <w:fldChar w:fldCharType="begin"/>
            </w:r>
            <w:r>
              <w:rPr>
                <w:noProof/>
                <w:webHidden/>
              </w:rPr>
              <w:instrText xml:space="preserve"> PAGEREF _Toc219448882 \h </w:instrText>
            </w:r>
            <w:r>
              <w:rPr>
                <w:noProof/>
                <w:webHidden/>
              </w:rPr>
            </w:r>
            <w:r>
              <w:rPr>
                <w:noProof/>
                <w:webHidden/>
              </w:rPr>
              <w:fldChar w:fldCharType="separate"/>
            </w:r>
            <w:r>
              <w:rPr>
                <w:noProof/>
                <w:webHidden/>
              </w:rPr>
              <w:t>40</w:t>
            </w:r>
            <w:r>
              <w:rPr>
                <w:noProof/>
                <w:webHidden/>
              </w:rPr>
              <w:fldChar w:fldCharType="end"/>
            </w:r>
          </w:hyperlink>
        </w:p>
        <w:p w14:paraId="2944BBF9" w14:textId="1EE392F6" w:rsidR="0055753C" w:rsidRDefault="0055753C">
          <w:pPr>
            <w:pStyle w:val="TOC1"/>
            <w:tabs>
              <w:tab w:val="right" w:pos="9060"/>
            </w:tabs>
            <w:rPr>
              <w:rFonts w:eastAsiaTheme="minorEastAsia" w:cstheme="minorBidi"/>
              <w:b w:val="0"/>
              <w:bCs w:val="0"/>
              <w:noProof/>
              <w:kern w:val="2"/>
              <w:sz w:val="24"/>
              <w:szCs w:val="24"/>
              <w14:ligatures w14:val="standardContextual"/>
            </w:rPr>
          </w:pPr>
          <w:hyperlink w:anchor="_Toc219448883" w:history="1">
            <w:r w:rsidRPr="004F0674">
              <w:rPr>
                <w:rStyle w:val="Hyperlink"/>
                <w:noProof/>
              </w:rPr>
              <w:t>DahuVerityIndexer Runbook – warnings &amp; errors</w:t>
            </w:r>
            <w:r>
              <w:rPr>
                <w:noProof/>
                <w:webHidden/>
              </w:rPr>
              <w:t xml:space="preserve"> </w:t>
            </w:r>
            <w:r>
              <w:rPr>
                <w:noProof/>
                <w:webHidden/>
              </w:rPr>
              <w:fldChar w:fldCharType="begin"/>
            </w:r>
            <w:r>
              <w:rPr>
                <w:noProof/>
                <w:webHidden/>
              </w:rPr>
              <w:instrText xml:space="preserve"> PAGEREF _Toc219448883 \h </w:instrText>
            </w:r>
            <w:r>
              <w:rPr>
                <w:noProof/>
                <w:webHidden/>
              </w:rPr>
            </w:r>
            <w:r>
              <w:rPr>
                <w:noProof/>
                <w:webHidden/>
              </w:rPr>
              <w:fldChar w:fldCharType="separate"/>
            </w:r>
            <w:r>
              <w:rPr>
                <w:noProof/>
                <w:webHidden/>
              </w:rPr>
              <w:t>42</w:t>
            </w:r>
            <w:r>
              <w:rPr>
                <w:noProof/>
                <w:webHidden/>
              </w:rPr>
              <w:fldChar w:fldCharType="end"/>
            </w:r>
          </w:hyperlink>
        </w:p>
        <w:p w14:paraId="4CEC1879" w14:textId="09062225"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84" w:history="1">
            <w:r w:rsidRPr="004F0674">
              <w:rPr>
                <w:rStyle w:val="Hyperlink"/>
                <w:noProof/>
              </w:rPr>
              <w:t>Logging / service bootstrap</w:t>
            </w:r>
            <w:r>
              <w:rPr>
                <w:noProof/>
                <w:webHidden/>
              </w:rPr>
              <w:t xml:space="preserve"> </w:t>
            </w:r>
            <w:r>
              <w:rPr>
                <w:noProof/>
                <w:webHidden/>
              </w:rPr>
              <w:fldChar w:fldCharType="begin"/>
            </w:r>
            <w:r>
              <w:rPr>
                <w:noProof/>
                <w:webHidden/>
              </w:rPr>
              <w:instrText xml:space="preserve"> PAGEREF _Toc219448884 \h </w:instrText>
            </w:r>
            <w:r>
              <w:rPr>
                <w:noProof/>
                <w:webHidden/>
              </w:rPr>
            </w:r>
            <w:r>
              <w:rPr>
                <w:noProof/>
                <w:webHidden/>
              </w:rPr>
              <w:fldChar w:fldCharType="separate"/>
            </w:r>
            <w:r>
              <w:rPr>
                <w:noProof/>
                <w:webHidden/>
              </w:rPr>
              <w:t>42</w:t>
            </w:r>
            <w:r>
              <w:rPr>
                <w:noProof/>
                <w:webHidden/>
              </w:rPr>
              <w:fldChar w:fldCharType="end"/>
            </w:r>
          </w:hyperlink>
        </w:p>
        <w:p w14:paraId="1873ABB5" w14:textId="20DE01D2"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85" w:history="1">
            <w:r w:rsidRPr="004F0674">
              <w:rPr>
                <w:rStyle w:val="Hyperlink"/>
                <w:noProof/>
              </w:rPr>
              <w:t>Watched directory polling / resilience</w:t>
            </w:r>
            <w:r>
              <w:rPr>
                <w:noProof/>
                <w:webHidden/>
              </w:rPr>
              <w:t xml:space="preserve"> </w:t>
            </w:r>
            <w:r>
              <w:rPr>
                <w:noProof/>
                <w:webHidden/>
              </w:rPr>
              <w:fldChar w:fldCharType="begin"/>
            </w:r>
            <w:r>
              <w:rPr>
                <w:noProof/>
                <w:webHidden/>
              </w:rPr>
              <w:instrText xml:space="preserve"> PAGEREF _Toc219448885 \h </w:instrText>
            </w:r>
            <w:r>
              <w:rPr>
                <w:noProof/>
                <w:webHidden/>
              </w:rPr>
            </w:r>
            <w:r>
              <w:rPr>
                <w:noProof/>
                <w:webHidden/>
              </w:rPr>
              <w:fldChar w:fldCharType="separate"/>
            </w:r>
            <w:r>
              <w:rPr>
                <w:noProof/>
                <w:webHidden/>
              </w:rPr>
              <w:t>42</w:t>
            </w:r>
            <w:r>
              <w:rPr>
                <w:noProof/>
                <w:webHidden/>
              </w:rPr>
              <w:fldChar w:fldCharType="end"/>
            </w:r>
          </w:hyperlink>
        </w:p>
        <w:p w14:paraId="288EF8C0" w14:textId="0046EEFA"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86" w:history="1">
            <w:r w:rsidRPr="004F0674">
              <w:rPr>
                <w:rStyle w:val="Hyperlink"/>
                <w:noProof/>
              </w:rPr>
              <w:t>Control file claiming / coordination</w:t>
            </w:r>
            <w:r>
              <w:rPr>
                <w:noProof/>
                <w:webHidden/>
              </w:rPr>
              <w:t xml:space="preserve"> </w:t>
            </w:r>
            <w:r>
              <w:rPr>
                <w:noProof/>
                <w:webHidden/>
              </w:rPr>
              <w:fldChar w:fldCharType="begin"/>
            </w:r>
            <w:r>
              <w:rPr>
                <w:noProof/>
                <w:webHidden/>
              </w:rPr>
              <w:instrText xml:space="preserve"> PAGEREF _Toc219448886 \h </w:instrText>
            </w:r>
            <w:r>
              <w:rPr>
                <w:noProof/>
                <w:webHidden/>
              </w:rPr>
            </w:r>
            <w:r>
              <w:rPr>
                <w:noProof/>
                <w:webHidden/>
              </w:rPr>
              <w:fldChar w:fldCharType="separate"/>
            </w:r>
            <w:r>
              <w:rPr>
                <w:noProof/>
                <w:webHidden/>
              </w:rPr>
              <w:t>43</w:t>
            </w:r>
            <w:r>
              <w:rPr>
                <w:noProof/>
                <w:webHidden/>
              </w:rPr>
              <w:fldChar w:fldCharType="end"/>
            </w:r>
          </w:hyperlink>
        </w:p>
        <w:p w14:paraId="0FE9A7DB" w14:textId="17028921"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87" w:history="1">
            <w:r w:rsidRPr="004F0674">
              <w:rPr>
                <w:rStyle w:val="Hyperlink"/>
                <w:noProof/>
              </w:rPr>
              <w:t>Control file parsing and validation</w:t>
            </w:r>
            <w:r>
              <w:rPr>
                <w:noProof/>
                <w:webHidden/>
              </w:rPr>
              <w:t xml:space="preserve"> </w:t>
            </w:r>
            <w:r>
              <w:rPr>
                <w:noProof/>
                <w:webHidden/>
              </w:rPr>
              <w:fldChar w:fldCharType="begin"/>
            </w:r>
            <w:r>
              <w:rPr>
                <w:noProof/>
                <w:webHidden/>
              </w:rPr>
              <w:instrText xml:space="preserve"> PAGEREF _Toc219448887 \h </w:instrText>
            </w:r>
            <w:r>
              <w:rPr>
                <w:noProof/>
                <w:webHidden/>
              </w:rPr>
            </w:r>
            <w:r>
              <w:rPr>
                <w:noProof/>
                <w:webHidden/>
              </w:rPr>
              <w:fldChar w:fldCharType="separate"/>
            </w:r>
            <w:r>
              <w:rPr>
                <w:noProof/>
                <w:webHidden/>
              </w:rPr>
              <w:t>44</w:t>
            </w:r>
            <w:r>
              <w:rPr>
                <w:noProof/>
                <w:webHidden/>
              </w:rPr>
              <w:fldChar w:fldCharType="end"/>
            </w:r>
          </w:hyperlink>
        </w:p>
        <w:p w14:paraId="11D948B0" w14:textId="37AF1751"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88" w:history="1">
            <w:r w:rsidRPr="004F0674">
              <w:rPr>
                <w:rStyle w:val="Hyperlink"/>
                <w:noProof/>
              </w:rPr>
              <w:t>mkvdk execution lifecycle</w:t>
            </w:r>
            <w:r>
              <w:rPr>
                <w:noProof/>
                <w:webHidden/>
              </w:rPr>
              <w:t xml:space="preserve"> </w:t>
            </w:r>
            <w:r>
              <w:rPr>
                <w:noProof/>
                <w:webHidden/>
              </w:rPr>
              <w:fldChar w:fldCharType="begin"/>
            </w:r>
            <w:r>
              <w:rPr>
                <w:noProof/>
                <w:webHidden/>
              </w:rPr>
              <w:instrText xml:space="preserve"> PAGEREF _Toc219448888 \h </w:instrText>
            </w:r>
            <w:r>
              <w:rPr>
                <w:noProof/>
                <w:webHidden/>
              </w:rPr>
            </w:r>
            <w:r>
              <w:rPr>
                <w:noProof/>
                <w:webHidden/>
              </w:rPr>
              <w:fldChar w:fldCharType="separate"/>
            </w:r>
            <w:r>
              <w:rPr>
                <w:noProof/>
                <w:webHidden/>
              </w:rPr>
              <w:t>45</w:t>
            </w:r>
            <w:r>
              <w:rPr>
                <w:noProof/>
                <w:webHidden/>
              </w:rPr>
              <w:fldChar w:fldCharType="end"/>
            </w:r>
          </w:hyperlink>
        </w:p>
        <w:p w14:paraId="57C65064" w14:textId="4A9AE380" w:rsidR="0055753C" w:rsidRDefault="0055753C">
          <w:pPr>
            <w:pStyle w:val="TOC2"/>
            <w:tabs>
              <w:tab w:val="right" w:pos="9060"/>
            </w:tabs>
            <w:rPr>
              <w:rFonts w:eastAsiaTheme="minorEastAsia" w:cstheme="minorBidi"/>
              <w:i w:val="0"/>
              <w:iCs w:val="0"/>
              <w:noProof/>
              <w:kern w:val="2"/>
              <w:sz w:val="24"/>
              <w:szCs w:val="24"/>
              <w14:ligatures w14:val="standardContextual"/>
            </w:rPr>
          </w:pPr>
          <w:hyperlink w:anchor="_Toc219448889" w:history="1">
            <w:r w:rsidRPr="004F0674">
              <w:rPr>
                <w:rStyle w:val="Hyperlink"/>
                <w:noProof/>
              </w:rPr>
              <w:t>File movement and cleanup</w:t>
            </w:r>
            <w:r>
              <w:rPr>
                <w:noProof/>
                <w:webHidden/>
              </w:rPr>
              <w:t xml:space="preserve"> </w:t>
            </w:r>
            <w:r>
              <w:rPr>
                <w:noProof/>
                <w:webHidden/>
              </w:rPr>
              <w:fldChar w:fldCharType="begin"/>
            </w:r>
            <w:r>
              <w:rPr>
                <w:noProof/>
                <w:webHidden/>
              </w:rPr>
              <w:instrText xml:space="preserve"> PAGEREF _Toc219448889 \h </w:instrText>
            </w:r>
            <w:r>
              <w:rPr>
                <w:noProof/>
                <w:webHidden/>
              </w:rPr>
            </w:r>
            <w:r>
              <w:rPr>
                <w:noProof/>
                <w:webHidden/>
              </w:rPr>
              <w:fldChar w:fldCharType="separate"/>
            </w:r>
            <w:r>
              <w:rPr>
                <w:noProof/>
                <w:webHidden/>
              </w:rPr>
              <w:t>47</w:t>
            </w:r>
            <w:r>
              <w:rPr>
                <w:noProof/>
                <w:webHidden/>
              </w:rPr>
              <w:fldChar w:fldCharType="end"/>
            </w:r>
          </w:hyperlink>
        </w:p>
        <w:p w14:paraId="6E06FEF7" w14:textId="01FA7474" w:rsidR="0055753C" w:rsidRDefault="0055753C">
          <w:pPr>
            <w:pStyle w:val="TOC1"/>
            <w:tabs>
              <w:tab w:val="right" w:pos="9060"/>
            </w:tabs>
            <w:rPr>
              <w:rFonts w:eastAsiaTheme="minorEastAsia" w:cstheme="minorBidi"/>
              <w:b w:val="0"/>
              <w:bCs w:val="0"/>
              <w:noProof/>
              <w:kern w:val="2"/>
              <w:sz w:val="24"/>
              <w:szCs w:val="24"/>
              <w14:ligatures w14:val="standardContextual"/>
            </w:rPr>
          </w:pPr>
          <w:hyperlink w:anchor="_Toc219448890" w:history="1">
            <w:r w:rsidRPr="004F0674">
              <w:rPr>
                <w:rStyle w:val="Hyperlink"/>
                <w:noProof/>
              </w:rPr>
              <w:t>Escalation and Support</w:t>
            </w:r>
            <w:r>
              <w:rPr>
                <w:noProof/>
                <w:webHidden/>
              </w:rPr>
              <w:t xml:space="preserve"> </w:t>
            </w:r>
            <w:r>
              <w:rPr>
                <w:noProof/>
                <w:webHidden/>
              </w:rPr>
              <w:fldChar w:fldCharType="begin"/>
            </w:r>
            <w:r>
              <w:rPr>
                <w:noProof/>
                <w:webHidden/>
              </w:rPr>
              <w:instrText xml:space="preserve"> PAGEREF _Toc219448890 \h </w:instrText>
            </w:r>
            <w:r>
              <w:rPr>
                <w:noProof/>
                <w:webHidden/>
              </w:rPr>
            </w:r>
            <w:r>
              <w:rPr>
                <w:noProof/>
                <w:webHidden/>
              </w:rPr>
              <w:fldChar w:fldCharType="separate"/>
            </w:r>
            <w:r>
              <w:rPr>
                <w:noProof/>
                <w:webHidden/>
              </w:rPr>
              <w:t>50</w:t>
            </w:r>
            <w:r>
              <w:rPr>
                <w:noProof/>
                <w:webHidden/>
              </w:rPr>
              <w:fldChar w:fldCharType="end"/>
            </w:r>
          </w:hyperlink>
        </w:p>
        <w:p w14:paraId="501C3E75" w14:textId="1D70467D" w:rsidR="009E06F8" w:rsidRDefault="00544DCC" w:rsidP="009E06F8">
          <w:r>
            <w:rPr>
              <w:rFonts w:asciiTheme="majorHAnsi" w:eastAsia="Arial Unicode MS" w:hAnsiTheme="majorHAnsi" w:cstheme="minorHAnsi"/>
              <w:b/>
              <w:bCs/>
              <w:caps/>
              <w:sz w:val="20"/>
              <w:szCs w:val="20"/>
            </w:rPr>
            <w:fldChar w:fldCharType="end"/>
          </w:r>
        </w:p>
      </w:sdtContent>
    </w:sdt>
    <w:p w14:paraId="36C5D859" w14:textId="3E6C403A" w:rsidR="00F3291F" w:rsidRDefault="00BD2274" w:rsidP="00BD2274">
      <w:pPr>
        <w:pStyle w:val="Body"/>
        <w:ind w:left="0"/>
      </w:pPr>
      <w:r>
        <w:t xml:space="preserve"> </w:t>
      </w:r>
    </w:p>
    <w:p w14:paraId="59E8D70C" w14:textId="77777777" w:rsidR="00F3291F" w:rsidRDefault="00F3291F">
      <w:pPr>
        <w:rPr>
          <w:rFonts w:asciiTheme="minorHAnsi" w:eastAsia="Arial Unicode MS" w:hAnsiTheme="minorHAnsi" w:cstheme="minorHAnsi"/>
          <w:color w:val="000000"/>
          <w:sz w:val="22"/>
          <w:szCs w:val="27"/>
          <w:lang w:val="en-AU" w:eastAsia="en-US"/>
        </w:rPr>
      </w:pPr>
      <w:r>
        <w:br w:type="page"/>
      </w:r>
    </w:p>
    <w:p w14:paraId="65529CBB" w14:textId="1448CBED" w:rsidR="00F3291F" w:rsidRDefault="00F3291F" w:rsidP="0033586E">
      <w:pPr>
        <w:pStyle w:val="Heading1"/>
      </w:pPr>
      <w:bookmarkStart w:id="5" w:name="_Toc219448828"/>
      <w:r>
        <w:lastRenderedPageBreak/>
        <w:t>Introduction</w:t>
      </w:r>
      <w:bookmarkEnd w:id="5"/>
    </w:p>
    <w:p w14:paraId="2D53ADB7" w14:textId="77777777" w:rsidR="00F3291F" w:rsidRDefault="00F3291F" w:rsidP="00F3291F">
      <w:pPr>
        <w:pStyle w:val="Body"/>
      </w:pPr>
      <w:r>
        <w:t>Dahu Verity Builder and Dahu Verity Indexer together replace the Verity-related responsibilities of the legacy Releaser.exe component of the Procat editorial system.</w:t>
      </w:r>
      <w:r>
        <w:br/>
      </w:r>
      <w:r>
        <w:br/>
        <w:t>Releaser.exe combined editorial release logic, database access, file generation, and Verity indexing in a single executable. It relied heavily on DCOM and a substantial body of legacy editorial code which can no longer be built or supported. DCOM itself is no longer a viable runtime technology.</w:t>
      </w:r>
      <w:r>
        <w:br/>
      </w:r>
      <w:r>
        <w:br/>
        <w:t>As Releaser.exe degraded, fallback behaviour caused Verity indexing to run on the SQL Server rather than a dedicated indexing server. This introduced unacceptable operational risk, resource contention, and opaque failure modes.</w:t>
      </w:r>
    </w:p>
    <w:p w14:paraId="7E3C2203" w14:textId="77777777" w:rsidR="00F3291F" w:rsidRDefault="00F3291F" w:rsidP="00F3291F">
      <w:pPr>
        <w:pStyle w:val="Body"/>
      </w:pPr>
      <w:r>
        <w:t>The Builder and Indexer services remove these risks by separating responsibilities, using explicit file-based contracts, and enabling indexing to run on dedicated infrastructure. The result is a predictable, observable, and supportable indexing pipeline.</w:t>
      </w:r>
    </w:p>
    <w:p w14:paraId="63F1D9CE" w14:textId="52E5BA0F" w:rsidR="00F3291F" w:rsidRDefault="00F3291F" w:rsidP="0033586E">
      <w:pPr>
        <w:pStyle w:val="Heading1"/>
      </w:pPr>
      <w:bookmarkStart w:id="6" w:name="_Toc219448829"/>
      <w:r>
        <w:t>Scope and Non-Goals</w:t>
      </w:r>
      <w:bookmarkEnd w:id="6"/>
    </w:p>
    <w:p w14:paraId="503D9252" w14:textId="3DE2FF1F" w:rsidR="00F3291F" w:rsidRDefault="00F3291F" w:rsidP="00F3291F">
      <w:pPr>
        <w:pStyle w:val="Body"/>
      </w:pPr>
      <w:r>
        <w:t xml:space="preserve">SQL Server </w:t>
      </w:r>
      <w:r w:rsidR="00DD1F0B">
        <w:t xml:space="preserve">now </w:t>
      </w:r>
      <w:r>
        <w:t>owns all editorial decision-making and release logic. The Builder and Indexer operate only on data explicitly released by SQL in the form of CSV files.</w:t>
      </w:r>
      <w:r w:rsidR="0059600D">
        <w:t xml:space="preserve"> As part of the refactoring project, a new set of Stored Procedures were produced by TNA and Dahu to replicate the data gathering aspects of releaser.exe. These Stored Procedures export the edit set data in a set of CSV files that the Dahu Verity Builder can read to produce the indexable files. The Stored Procedures are not documented in this document.</w:t>
      </w:r>
      <w:r>
        <w:br/>
      </w:r>
      <w:r>
        <w:br/>
      </w:r>
      <w:r w:rsidRPr="0059600D">
        <w:rPr>
          <w:b/>
          <w:bCs/>
        </w:rPr>
        <w:t>These services:</w:t>
      </w:r>
      <w:r>
        <w:br/>
        <w:t>• Do generate Verity-compatible BLK and SGML files</w:t>
      </w:r>
      <w:r>
        <w:br/>
        <w:t>• Do execute Verity indexing via mkvdk</w:t>
      </w:r>
      <w:r>
        <w:br/>
      </w:r>
      <w:r>
        <w:br/>
      </w:r>
      <w:r w:rsidRPr="0059600D">
        <w:rPr>
          <w:b/>
          <w:bCs/>
        </w:rPr>
        <w:t>They do not:</w:t>
      </w:r>
      <w:r>
        <w:br/>
        <w:t>• Contain editorial business rules</w:t>
      </w:r>
      <w:r>
        <w:br/>
        <w:t>• Access the database directly</w:t>
      </w:r>
      <w:r>
        <w:br/>
        <w:t>• Attempt to correct malformed upstream data</w:t>
      </w:r>
    </w:p>
    <w:p w14:paraId="75E2BA3A" w14:textId="77777777" w:rsidR="0059600D" w:rsidRDefault="0059600D">
      <w:pPr>
        <w:rPr>
          <w:rFonts w:ascii="Helvetica" w:eastAsia="Arial Unicode MS" w:hAnsi="Helvetica"/>
          <w:b/>
          <w:bCs/>
          <w:color w:val="000000"/>
          <w:kern w:val="28"/>
          <w:sz w:val="32"/>
          <w:szCs w:val="32"/>
          <w:highlight w:val="lightGray"/>
          <w:lang w:val="en-AU" w:eastAsia="en-US"/>
        </w:rPr>
      </w:pPr>
      <w:r>
        <w:rPr>
          <w:highlight w:val="lightGray"/>
        </w:rPr>
        <w:br w:type="page"/>
      </w:r>
    </w:p>
    <w:p w14:paraId="65232F80" w14:textId="4EDFAC53" w:rsidR="00F3291F" w:rsidRDefault="00F3291F" w:rsidP="0033586E">
      <w:pPr>
        <w:pStyle w:val="Heading1"/>
        <w:numPr>
          <w:ilvl w:val="0"/>
          <w:numId w:val="0"/>
        </w:numPr>
        <w:ind w:left="792"/>
      </w:pPr>
      <w:bookmarkStart w:id="7" w:name="_Toc219448830"/>
      <w:r>
        <w:lastRenderedPageBreak/>
        <w:t>Architecture Overview</w:t>
      </w:r>
      <w:bookmarkEnd w:id="7"/>
    </w:p>
    <w:p w14:paraId="226D44BA" w14:textId="77777777" w:rsidR="005D36CF" w:rsidRPr="005D36CF" w:rsidRDefault="005D36CF" w:rsidP="005D36CF">
      <w:pPr>
        <w:pStyle w:val="Body"/>
      </w:pPr>
      <w:r w:rsidRPr="005D36CF">
        <w:t>The Verity release and indexing architecture is designed as a</w:t>
      </w:r>
      <w:r w:rsidRPr="005D36CF">
        <w:rPr>
          <w:rStyle w:val="apple-converted-space"/>
        </w:rPr>
        <w:t> </w:t>
      </w:r>
      <w:r w:rsidRPr="005D36CF">
        <w:rPr>
          <w:rStyle w:val="Strong"/>
          <w:b w:val="0"/>
          <w:bCs w:val="0"/>
        </w:rPr>
        <w:t>decoupled, file-based pipeline</w:t>
      </w:r>
      <w:r w:rsidRPr="005D36CF">
        <w:rPr>
          <w:rStyle w:val="apple-converted-space"/>
        </w:rPr>
        <w:t> </w:t>
      </w:r>
      <w:r w:rsidRPr="005D36CF">
        <w:t>that cleanly separates database activity, file generation, and indexing execution. This approach replaces the monolithic</w:t>
      </w:r>
      <w:r w:rsidRPr="005D36CF">
        <w:rPr>
          <w:rStyle w:val="apple-converted-space"/>
        </w:rPr>
        <w:t> </w:t>
      </w:r>
      <w:r w:rsidRPr="005D36CF">
        <w:rPr>
          <w:rStyle w:val="HTMLCode"/>
          <w:rFonts w:asciiTheme="minorHAnsi" w:eastAsia="Arial Unicode MS" w:hAnsiTheme="minorHAnsi" w:cstheme="minorHAnsi"/>
          <w:sz w:val="22"/>
          <w:szCs w:val="27"/>
        </w:rPr>
        <w:t>Releaser.exe</w:t>
      </w:r>
      <w:r w:rsidRPr="005D36CF">
        <w:rPr>
          <w:rStyle w:val="apple-converted-space"/>
        </w:rPr>
        <w:t> </w:t>
      </w:r>
      <w:r w:rsidRPr="005D36CF">
        <w:t>with two long-running Java services —</w:t>
      </w:r>
      <w:r w:rsidRPr="005D36CF">
        <w:rPr>
          <w:rStyle w:val="apple-converted-space"/>
        </w:rPr>
        <w:t> </w:t>
      </w:r>
      <w:r w:rsidRPr="005D36CF">
        <w:rPr>
          <w:rStyle w:val="Strong"/>
          <w:b w:val="0"/>
          <w:bCs w:val="0"/>
        </w:rPr>
        <w:t>DahuVerityBuilder</w:t>
      </w:r>
      <w:r w:rsidRPr="005D36CF">
        <w:rPr>
          <w:rStyle w:val="apple-converted-space"/>
        </w:rPr>
        <w:t> </w:t>
      </w:r>
      <w:r w:rsidRPr="005D36CF">
        <w:t>and</w:t>
      </w:r>
      <w:r w:rsidRPr="005D36CF">
        <w:rPr>
          <w:rStyle w:val="apple-converted-space"/>
        </w:rPr>
        <w:t> </w:t>
      </w:r>
      <w:r w:rsidRPr="005D36CF">
        <w:rPr>
          <w:rStyle w:val="Strong"/>
          <w:b w:val="0"/>
          <w:bCs w:val="0"/>
        </w:rPr>
        <w:t>DahuVerityIndexer</w:t>
      </w:r>
      <w:r w:rsidRPr="005D36CF">
        <w:rPr>
          <w:rStyle w:val="apple-converted-space"/>
        </w:rPr>
        <w:t> </w:t>
      </w:r>
      <w:r w:rsidRPr="005D36CF">
        <w:t>— coordinated via shared network storage and simple, auditable file hand-offs.</w:t>
      </w:r>
    </w:p>
    <w:p w14:paraId="54F2670A" w14:textId="77777777" w:rsidR="005D36CF" w:rsidRDefault="005D36CF" w:rsidP="005D36CF">
      <w:pPr>
        <w:pStyle w:val="Body"/>
      </w:pPr>
      <w:r w:rsidRPr="005D36CF">
        <w:t>The architecture deliberately avoids tight coupling between components, allowing each stage to operate independently, recover safely from failure, and be observed and supported operationally.</w:t>
      </w:r>
    </w:p>
    <w:p w14:paraId="69B4514A" w14:textId="22D4D1FD" w:rsidR="005D36CF" w:rsidRPr="005D36CF" w:rsidRDefault="005D36CF" w:rsidP="005D36CF">
      <w:pPr>
        <w:pStyle w:val="Body"/>
      </w:pPr>
      <w:r>
        <w:rPr>
          <w:noProof/>
        </w:rPr>
        <w:drawing>
          <wp:inline distT="0" distB="0" distL="0" distR="0" wp14:anchorId="59889CD1" wp14:editId="34AC2BF8">
            <wp:extent cx="5759450" cy="3618230"/>
            <wp:effectExtent l="0" t="0" r="6350" b="1270"/>
            <wp:docPr id="2121479137" name="Picture 6"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79137" name="Picture 6" descr="A diagram of a serv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59450" cy="3618230"/>
                    </a:xfrm>
                    <a:prstGeom prst="rect">
                      <a:avLst/>
                    </a:prstGeom>
                  </pic:spPr>
                </pic:pic>
              </a:graphicData>
            </a:graphic>
          </wp:inline>
        </w:drawing>
      </w:r>
    </w:p>
    <w:p w14:paraId="7267D1CE" w14:textId="58FBEE75" w:rsidR="005D36CF" w:rsidRDefault="005D36CF" w:rsidP="005D36CF"/>
    <w:p w14:paraId="13E8D09D" w14:textId="77777777" w:rsidR="005D36CF" w:rsidRDefault="005D36CF" w:rsidP="005D36CF">
      <w:pPr>
        <w:pStyle w:val="Heading2"/>
      </w:pPr>
      <w:bookmarkStart w:id="8" w:name="_Toc219448831"/>
      <w:r>
        <w:t>Data Source and Export</w:t>
      </w:r>
      <w:bookmarkEnd w:id="8"/>
    </w:p>
    <w:p w14:paraId="6597C56A" w14:textId="77777777" w:rsidR="005D36CF" w:rsidRDefault="005D36CF" w:rsidP="005D36CF">
      <w:pPr>
        <w:pStyle w:val="Body"/>
      </w:pPr>
      <w:r>
        <w:t>The source of all released content is the</w:t>
      </w:r>
      <w:r>
        <w:rPr>
          <w:rStyle w:val="apple-converted-space"/>
        </w:rPr>
        <w:t> </w:t>
      </w:r>
      <w:r>
        <w:rPr>
          <w:rStyle w:val="Strong"/>
        </w:rPr>
        <w:t>ILDB</w:t>
      </w:r>
      <w:r>
        <w:rPr>
          <w:rStyle w:val="apple-converted-space"/>
        </w:rPr>
        <w:t> </w:t>
      </w:r>
      <w:r>
        <w:t>database on SQL Server.</w:t>
      </w:r>
    </w:p>
    <w:p w14:paraId="0A7D5E0F" w14:textId="77777777" w:rsidR="005D36CF" w:rsidRDefault="005D36CF" w:rsidP="005D36CF">
      <w:pPr>
        <w:pStyle w:val="Body"/>
      </w:pPr>
      <w:r>
        <w:t>Two sets of stored procedures are involved:</w:t>
      </w:r>
    </w:p>
    <w:p w14:paraId="068E242B" w14:textId="77777777" w:rsidR="005D36CF" w:rsidRDefault="005D36CF" w:rsidP="005D36CF">
      <w:pPr>
        <w:pStyle w:val="Body"/>
      </w:pPr>
      <w:r>
        <w:rPr>
          <w:rStyle w:val="Strong"/>
        </w:rPr>
        <w:t>Export stored procedures</w:t>
      </w:r>
      <w:r>
        <w:rPr>
          <w:rStyle w:val="apple-converted-space"/>
        </w:rPr>
        <w:t> </w:t>
      </w:r>
      <w:r>
        <w:t>generate editset data as CSV files.</w:t>
      </w:r>
    </w:p>
    <w:p w14:paraId="160E3A60" w14:textId="77777777" w:rsidR="005D36CF" w:rsidRDefault="005D36CF" w:rsidP="005D36CF">
      <w:pPr>
        <w:pStyle w:val="Body"/>
      </w:pPr>
      <w:r>
        <w:rPr>
          <w:rStyle w:val="Strong"/>
        </w:rPr>
        <w:t>Release stored procedures</w:t>
      </w:r>
      <w:r>
        <w:rPr>
          <w:rStyle w:val="apple-converted-space"/>
        </w:rPr>
        <w:t> </w:t>
      </w:r>
      <w:r>
        <w:t>manage release semantics and status within the database.</w:t>
      </w:r>
    </w:p>
    <w:p w14:paraId="3AE2238E" w14:textId="77777777" w:rsidR="005D36CF" w:rsidRDefault="005D36CF" w:rsidP="005D36CF">
      <w:pPr>
        <w:pStyle w:val="Body"/>
      </w:pPr>
      <w:r>
        <w:t>CSV files are written by SQL Server to a shared</w:t>
      </w:r>
      <w:r>
        <w:rPr>
          <w:rStyle w:val="apple-converted-space"/>
        </w:rPr>
        <w:t> </w:t>
      </w:r>
      <w:r>
        <w:rPr>
          <w:rStyle w:val="Strong"/>
        </w:rPr>
        <w:t>network storage location</w:t>
      </w:r>
      <w:r>
        <w:t>:</w:t>
      </w:r>
    </w:p>
    <w:p w14:paraId="107ADEA6" w14:textId="205426A9" w:rsidR="005D36CF" w:rsidRPr="005D36CF" w:rsidRDefault="005D36CF" w:rsidP="005D36CF">
      <w:pPr>
        <w:pStyle w:val="Body"/>
        <w:shd w:val="clear" w:color="auto" w:fill="D9D9D9" w:themeFill="background1" w:themeFillShade="D9"/>
        <w:rPr>
          <w:rStyle w:val="HTMLCode"/>
          <w:rFonts w:eastAsia="Arial Unicode MS"/>
        </w:rPr>
      </w:pPr>
      <w:r>
        <w:rPr>
          <w:rStyle w:val="hljs-regexp"/>
          <w:rFonts w:ascii="Courier New" w:hAnsi="Courier New" w:cs="Courier New"/>
        </w:rPr>
        <w:t>Na-store-1/procat</w:t>
      </w:r>
      <w:r w:rsidRPr="005D36CF">
        <w:rPr>
          <w:rStyle w:val="hljs-regexp"/>
          <w:rFonts w:ascii="Courier New" w:hAnsi="Courier New" w:cs="Courier New"/>
        </w:rPr>
        <w:t>/PreProd/</w:t>
      </w:r>
      <w:r w:rsidRPr="005D36CF">
        <w:rPr>
          <w:rStyle w:val="hljs-type"/>
          <w:rFonts w:ascii="Courier New" w:hAnsi="Courier New" w:cs="Courier New"/>
        </w:rPr>
        <w:t>Verity</w:t>
      </w:r>
      <w:r w:rsidRPr="005D36CF">
        <w:rPr>
          <w:rStyle w:val="hljs-regexp"/>
          <w:rFonts w:ascii="Courier New" w:hAnsi="Courier New" w:cs="Courier New"/>
        </w:rPr>
        <w:t>/ReleaseDataCSV/</w:t>
      </w:r>
      <w:r w:rsidRPr="005D36CF">
        <w:rPr>
          <w:rStyle w:val="HTMLCode"/>
          <w:rFonts w:eastAsia="Arial Unicode MS"/>
        </w:rPr>
        <w:t>data</w:t>
      </w:r>
    </w:p>
    <w:p w14:paraId="54BC3489" w14:textId="77777777" w:rsidR="005D36CF" w:rsidRDefault="005D36CF" w:rsidP="005D36CF">
      <w:pPr>
        <w:pStyle w:val="Body"/>
      </w:pPr>
      <w:r>
        <w:t>These CSV files represent discrete, immutable release units and form the sole input to the downstream processing pipeline.</w:t>
      </w:r>
    </w:p>
    <w:p w14:paraId="53384861" w14:textId="575BD85A" w:rsidR="005D36CF" w:rsidRDefault="005D36CF" w:rsidP="005D36CF"/>
    <w:p w14:paraId="1F967878" w14:textId="77777777" w:rsidR="005D36CF" w:rsidRDefault="005D36CF" w:rsidP="005D36CF"/>
    <w:p w14:paraId="70EDD80F" w14:textId="77777777" w:rsidR="005D36CF" w:rsidRDefault="005D36CF" w:rsidP="005D36CF"/>
    <w:p w14:paraId="313D9E8F" w14:textId="77777777" w:rsidR="005D36CF" w:rsidRDefault="005D36CF" w:rsidP="005D36CF">
      <w:pPr>
        <w:pStyle w:val="Heading2"/>
      </w:pPr>
      <w:bookmarkStart w:id="9" w:name="_Toc219448832"/>
      <w:r>
        <w:lastRenderedPageBreak/>
        <w:t>Network Storage as the Integration Layer</w:t>
      </w:r>
      <w:bookmarkEnd w:id="9"/>
    </w:p>
    <w:p w14:paraId="23F8AE51" w14:textId="77777777" w:rsidR="005D36CF" w:rsidRDefault="005D36CF" w:rsidP="005D36CF">
      <w:pPr>
        <w:pStyle w:val="Body"/>
      </w:pPr>
      <w:r>
        <w:t>Shared network storage (</w:t>
      </w:r>
      <w:r>
        <w:rPr>
          <w:rStyle w:val="HTMLCode"/>
          <w:rFonts w:eastAsia="Arial Unicode MS"/>
        </w:rPr>
        <w:t>NA-store01/procat</w:t>
      </w:r>
      <w:r>
        <w:t>) acts as the</w:t>
      </w:r>
      <w:r>
        <w:rPr>
          <w:rStyle w:val="apple-converted-space"/>
        </w:rPr>
        <w:t> </w:t>
      </w:r>
      <w:r>
        <w:rPr>
          <w:rStyle w:val="Strong"/>
        </w:rPr>
        <w:t>integration boundary</w:t>
      </w:r>
      <w:r>
        <w:rPr>
          <w:rStyle w:val="apple-converted-space"/>
        </w:rPr>
        <w:t> </w:t>
      </w:r>
      <w:r>
        <w:t>between systems. It provides:</w:t>
      </w:r>
    </w:p>
    <w:p w14:paraId="16440F27" w14:textId="77777777" w:rsidR="005D36CF" w:rsidRDefault="005D36CF" w:rsidP="005D36CF">
      <w:pPr>
        <w:pStyle w:val="Body"/>
        <w:numPr>
          <w:ilvl w:val="0"/>
          <w:numId w:val="132"/>
        </w:numPr>
      </w:pPr>
      <w:r>
        <w:t>Loose coupling between SQL Server, Builder, and Indexer</w:t>
      </w:r>
    </w:p>
    <w:p w14:paraId="4C0607B6" w14:textId="77777777" w:rsidR="005D36CF" w:rsidRDefault="005D36CF" w:rsidP="005D36CF">
      <w:pPr>
        <w:pStyle w:val="Body"/>
        <w:numPr>
          <w:ilvl w:val="0"/>
          <w:numId w:val="132"/>
        </w:numPr>
      </w:pPr>
      <w:r>
        <w:t>Clear visibility of work in progress</w:t>
      </w:r>
    </w:p>
    <w:p w14:paraId="1E62A1F8" w14:textId="77777777" w:rsidR="005D36CF" w:rsidRDefault="005D36CF" w:rsidP="005D36CF">
      <w:pPr>
        <w:pStyle w:val="Body"/>
        <w:numPr>
          <w:ilvl w:val="0"/>
          <w:numId w:val="132"/>
        </w:numPr>
      </w:pPr>
      <w:r>
        <w:t>Simple operational recovery (files can be inspected, moved, or replayed)</w:t>
      </w:r>
    </w:p>
    <w:p w14:paraId="48EC5A32" w14:textId="77777777" w:rsidR="005D36CF" w:rsidRDefault="005D36CF" w:rsidP="005D36CF">
      <w:pPr>
        <w:pStyle w:val="Body"/>
      </w:pPr>
      <w:r>
        <w:t>Distinct directory trees are used for each stage, with explicit lifecycle transitions:</w:t>
      </w:r>
    </w:p>
    <w:p w14:paraId="2E4D055C" w14:textId="77777777" w:rsidR="005D36CF" w:rsidRDefault="005D36CF" w:rsidP="005D36CF">
      <w:pPr>
        <w:pStyle w:val="Heading3"/>
      </w:pPr>
      <w:r>
        <w:t>CSV input area</w:t>
      </w:r>
    </w:p>
    <w:p w14:paraId="5BD3620D" w14:textId="77777777" w:rsidR="005D36CF" w:rsidRDefault="005D36CF" w:rsidP="005D36CF">
      <w:pPr>
        <w:pStyle w:val="HTMLPreformatted"/>
        <w:ind w:left="720"/>
        <w:rPr>
          <w:rStyle w:val="HTMLCode"/>
          <w:color w:val="000000"/>
        </w:rPr>
      </w:pPr>
      <w:r>
        <w:rPr>
          <w:rStyle w:val="HTMLCode"/>
          <w:color w:val="000000"/>
        </w:rPr>
        <w:t>/PreProd/Verity/ReleaseDataCSV/</w:t>
      </w:r>
    </w:p>
    <w:p w14:paraId="57657F70" w14:textId="77777777" w:rsidR="005D36CF" w:rsidRDefault="005D36CF" w:rsidP="005D36CF">
      <w:pPr>
        <w:pStyle w:val="HTMLPreformatted"/>
        <w:ind w:left="720"/>
        <w:rPr>
          <w:rStyle w:val="HTMLCode"/>
          <w:color w:val="000000"/>
        </w:rPr>
      </w:pPr>
      <w:r>
        <w:rPr>
          <w:rStyle w:val="HTMLCode"/>
          <w:color w:val="000000"/>
        </w:rPr>
        <w:t xml:space="preserve">  ├─ data        (</w:t>
      </w:r>
      <w:r>
        <w:rPr>
          <w:rStyle w:val="hljs-builtin"/>
          <w:color w:val="000000"/>
        </w:rPr>
        <w:t>new</w:t>
      </w:r>
      <w:r>
        <w:rPr>
          <w:rStyle w:val="HTMLCode"/>
          <w:color w:val="000000"/>
        </w:rPr>
        <w:t xml:space="preserve"> CSVs </w:t>
      </w:r>
      <w:r>
        <w:rPr>
          <w:rStyle w:val="hljs-keyword"/>
          <w:rFonts w:eastAsia="Arial Unicode MS"/>
          <w:color w:val="000000"/>
        </w:rPr>
        <w:t>from</w:t>
      </w:r>
      <w:r>
        <w:rPr>
          <w:rStyle w:val="HTMLCode"/>
          <w:color w:val="000000"/>
        </w:rPr>
        <w:t xml:space="preserve"> </w:t>
      </w:r>
      <w:r>
        <w:rPr>
          <w:rStyle w:val="hljs-keyword"/>
          <w:rFonts w:eastAsia="Arial Unicode MS"/>
          <w:color w:val="000000"/>
        </w:rPr>
        <w:t>SQL</w:t>
      </w:r>
      <w:r>
        <w:rPr>
          <w:rStyle w:val="HTMLCode"/>
          <w:color w:val="000000"/>
        </w:rPr>
        <w:t xml:space="preserve"> </w:t>
      </w:r>
      <w:r>
        <w:rPr>
          <w:rStyle w:val="hljs-keyword"/>
          <w:rFonts w:eastAsia="Arial Unicode MS"/>
          <w:color w:val="000000"/>
        </w:rPr>
        <w:t>Server</w:t>
      </w:r>
      <w:r>
        <w:rPr>
          <w:rStyle w:val="HTMLCode"/>
          <w:color w:val="000000"/>
        </w:rPr>
        <w:t>)</w:t>
      </w:r>
    </w:p>
    <w:p w14:paraId="6BD6C90C" w14:textId="77777777" w:rsidR="005D36CF" w:rsidRDefault="005D36CF" w:rsidP="005D36CF">
      <w:pPr>
        <w:pStyle w:val="HTMLPreformatted"/>
        <w:ind w:left="720"/>
        <w:rPr>
          <w:rStyle w:val="HTMLCode"/>
          <w:color w:val="000000"/>
        </w:rPr>
      </w:pPr>
      <w:r>
        <w:rPr>
          <w:rStyle w:val="HTMLCode"/>
          <w:color w:val="000000"/>
        </w:rPr>
        <w:t xml:space="preserve">  ├─ processed   (successfully handled CSVs)</w:t>
      </w:r>
    </w:p>
    <w:p w14:paraId="29EBB7A3" w14:textId="77777777" w:rsidR="005D36CF" w:rsidRDefault="005D36CF" w:rsidP="005D36CF">
      <w:pPr>
        <w:pStyle w:val="HTMLPreformatted"/>
        <w:ind w:left="720"/>
        <w:rPr>
          <w:rStyle w:val="HTMLCode"/>
          <w:color w:val="000000"/>
        </w:rPr>
      </w:pPr>
      <w:r>
        <w:rPr>
          <w:rStyle w:val="HTMLCode"/>
          <w:color w:val="000000"/>
        </w:rPr>
        <w:t xml:space="preserve">  └─ quarantine  (invalid </w:t>
      </w:r>
      <w:r>
        <w:rPr>
          <w:rStyle w:val="hljs-keyword"/>
          <w:rFonts w:eastAsia="Arial Unicode MS"/>
          <w:color w:val="000000"/>
        </w:rPr>
        <w:t>or</w:t>
      </w:r>
      <w:r>
        <w:rPr>
          <w:rStyle w:val="HTMLCode"/>
          <w:color w:val="000000"/>
        </w:rPr>
        <w:t xml:space="preserve"> rejected CSVs)</w:t>
      </w:r>
    </w:p>
    <w:p w14:paraId="52F0BFCE" w14:textId="77777777" w:rsidR="005D36CF" w:rsidRDefault="005D36CF" w:rsidP="005D36CF">
      <w:pPr>
        <w:pStyle w:val="Heading3"/>
      </w:pPr>
      <w:r>
        <w:t>Verity file output area</w:t>
      </w:r>
    </w:p>
    <w:p w14:paraId="78FB28A2" w14:textId="77777777" w:rsidR="005D36CF" w:rsidRDefault="005D36CF" w:rsidP="005D36CF">
      <w:pPr>
        <w:pStyle w:val="HTMLPreformatted"/>
        <w:ind w:left="720"/>
        <w:rPr>
          <w:rStyle w:val="HTMLCode"/>
          <w:color w:val="000000"/>
        </w:rPr>
      </w:pPr>
      <w:r>
        <w:rPr>
          <w:rStyle w:val="hljs-regexp"/>
          <w:color w:val="000000"/>
        </w:rPr>
        <w:t>/PreProd/</w:t>
      </w:r>
      <w:r>
        <w:rPr>
          <w:rStyle w:val="hljs-type"/>
          <w:color w:val="000000"/>
        </w:rPr>
        <w:t>Verity</w:t>
      </w:r>
      <w:r>
        <w:rPr>
          <w:rStyle w:val="hljs-regexp"/>
          <w:color w:val="000000"/>
        </w:rPr>
        <w:t>/ReleaseDataVerity/</w:t>
      </w:r>
    </w:p>
    <w:p w14:paraId="5652D725" w14:textId="77777777" w:rsidR="005D36CF" w:rsidRDefault="005D36CF" w:rsidP="005D36CF">
      <w:pPr>
        <w:pStyle w:val="HTMLPreformatted"/>
        <w:ind w:left="720"/>
        <w:rPr>
          <w:rStyle w:val="HTMLCode"/>
          <w:color w:val="000000"/>
        </w:rPr>
      </w:pPr>
      <w:r>
        <w:rPr>
          <w:rStyle w:val="HTMLCode"/>
          <w:color w:val="000000"/>
        </w:rPr>
        <w:t xml:space="preserve">  </w:t>
      </w:r>
      <w:r>
        <w:rPr>
          <w:rStyle w:val="hljs-operator"/>
          <w:color w:val="000000"/>
        </w:rPr>
        <w:t>├─</w:t>
      </w:r>
      <w:r>
        <w:rPr>
          <w:rStyle w:val="HTMLCode"/>
          <w:color w:val="000000"/>
        </w:rPr>
        <w:t xml:space="preserve"> data        (</w:t>
      </w:r>
      <w:r>
        <w:rPr>
          <w:rStyle w:val="hljs-type"/>
          <w:color w:val="000000"/>
        </w:rPr>
        <w:t>BLK</w:t>
      </w:r>
      <w:r>
        <w:rPr>
          <w:rStyle w:val="HTMLCode"/>
          <w:color w:val="000000"/>
        </w:rPr>
        <w:t xml:space="preserve">, </w:t>
      </w:r>
      <w:r>
        <w:rPr>
          <w:rStyle w:val="hljs-type"/>
          <w:color w:val="000000"/>
        </w:rPr>
        <w:t>SGML</w:t>
      </w:r>
      <w:r>
        <w:rPr>
          <w:rStyle w:val="HTMLCode"/>
          <w:color w:val="000000"/>
        </w:rPr>
        <w:t>, and .index files)</w:t>
      </w:r>
    </w:p>
    <w:p w14:paraId="06E000EF" w14:textId="0200BBC9" w:rsidR="005D36CF" w:rsidRDefault="005D36CF" w:rsidP="005D36CF">
      <w:pPr>
        <w:pStyle w:val="HTMLPreformatted"/>
        <w:ind w:left="720"/>
        <w:rPr>
          <w:rStyle w:val="HTMLCode"/>
          <w:color w:val="000000"/>
        </w:rPr>
      </w:pPr>
      <w:r>
        <w:rPr>
          <w:rStyle w:val="HTMLCode"/>
          <w:color w:val="000000"/>
        </w:rPr>
        <w:t xml:space="preserve">  </w:t>
      </w:r>
      <w:r>
        <w:rPr>
          <w:rStyle w:val="hljs-operator"/>
          <w:color w:val="000000"/>
        </w:rPr>
        <w:t>├─</w:t>
      </w:r>
      <w:r>
        <w:rPr>
          <w:rStyle w:val="HTMLCode"/>
          <w:color w:val="000000"/>
        </w:rPr>
        <w:t xml:space="preserve"> processed   (successfully indexed files)</w:t>
      </w:r>
    </w:p>
    <w:p w14:paraId="5A9076A9" w14:textId="77777777" w:rsidR="005D36CF" w:rsidRDefault="005D36CF" w:rsidP="005D36CF">
      <w:pPr>
        <w:pStyle w:val="HTMLPreformatted"/>
        <w:ind w:left="720"/>
        <w:rPr>
          <w:rStyle w:val="HTMLCode"/>
          <w:color w:val="000000"/>
        </w:rPr>
      </w:pPr>
      <w:r>
        <w:rPr>
          <w:rStyle w:val="HTMLCode"/>
          <w:color w:val="000000"/>
        </w:rPr>
        <w:t xml:space="preserve">  </w:t>
      </w:r>
      <w:r>
        <w:rPr>
          <w:rStyle w:val="hljs-operator"/>
          <w:color w:val="000000"/>
        </w:rPr>
        <w:t>└─</w:t>
      </w:r>
      <w:r>
        <w:rPr>
          <w:rStyle w:val="HTMLCode"/>
          <w:color w:val="000000"/>
        </w:rPr>
        <w:t xml:space="preserve"> quarantine  (failed or invalid index jobs)</w:t>
      </w:r>
    </w:p>
    <w:p w14:paraId="7325272E" w14:textId="7130C324" w:rsidR="005D36CF" w:rsidRDefault="005D36CF" w:rsidP="005D36CF"/>
    <w:p w14:paraId="735CFE3A" w14:textId="77777777" w:rsidR="005D36CF" w:rsidRDefault="005D36CF" w:rsidP="005D36CF">
      <w:pPr>
        <w:pStyle w:val="Heading2"/>
      </w:pPr>
      <w:bookmarkStart w:id="10" w:name="_Toc219448833"/>
      <w:r>
        <w:t>DahuVerityBuilder Service</w:t>
      </w:r>
      <w:bookmarkEnd w:id="10"/>
    </w:p>
    <w:p w14:paraId="5191F446" w14:textId="77777777" w:rsidR="005D36CF" w:rsidRDefault="005D36CF" w:rsidP="005D36CF">
      <w:pPr>
        <w:pStyle w:val="Body"/>
      </w:pPr>
      <w:r>
        <w:rPr>
          <w:rStyle w:val="Strong"/>
        </w:rPr>
        <w:t>DahuVerityBuilder</w:t>
      </w:r>
      <w:r>
        <w:rPr>
          <w:rStyle w:val="apple-converted-space"/>
        </w:rPr>
        <w:t> </w:t>
      </w:r>
      <w:r>
        <w:t>runs as a long-lived Windows service under a service wrapper.</w:t>
      </w:r>
    </w:p>
    <w:p w14:paraId="67550F59" w14:textId="77777777" w:rsidR="005D36CF" w:rsidRDefault="005D36CF" w:rsidP="005D36CF">
      <w:pPr>
        <w:pStyle w:val="Body"/>
      </w:pPr>
      <w:r>
        <w:t>Its responsibilities are strictly limited to</w:t>
      </w:r>
      <w:r>
        <w:rPr>
          <w:rStyle w:val="apple-converted-space"/>
        </w:rPr>
        <w:t> </w:t>
      </w:r>
      <w:r>
        <w:rPr>
          <w:rStyle w:val="Strong"/>
        </w:rPr>
        <w:t>file creation and validation</w:t>
      </w:r>
      <w:r>
        <w:t>:</w:t>
      </w:r>
    </w:p>
    <w:p w14:paraId="453AB514" w14:textId="77777777" w:rsidR="005D36CF" w:rsidRDefault="005D36CF" w:rsidP="005D36CF">
      <w:pPr>
        <w:pStyle w:val="Body"/>
        <w:numPr>
          <w:ilvl w:val="0"/>
          <w:numId w:val="133"/>
        </w:numPr>
      </w:pPr>
      <w:r>
        <w:t>Periodically polls the CSV</w:t>
      </w:r>
      <w:r>
        <w:rPr>
          <w:rStyle w:val="apple-converted-space"/>
        </w:rPr>
        <w:t> </w:t>
      </w:r>
      <w:r>
        <w:rPr>
          <w:rStyle w:val="HTMLCode"/>
          <w:rFonts w:eastAsia="Arial Unicode MS"/>
        </w:rPr>
        <w:t>data</w:t>
      </w:r>
      <w:r>
        <w:rPr>
          <w:rStyle w:val="apple-converted-space"/>
        </w:rPr>
        <w:t> </w:t>
      </w:r>
      <w:r>
        <w:t>directory</w:t>
      </w:r>
    </w:p>
    <w:p w14:paraId="7841A1BF" w14:textId="77777777" w:rsidR="005D36CF" w:rsidRDefault="005D36CF" w:rsidP="005D36CF">
      <w:pPr>
        <w:pStyle w:val="Body"/>
        <w:numPr>
          <w:ilvl w:val="0"/>
          <w:numId w:val="133"/>
        </w:numPr>
      </w:pPr>
      <w:r>
        <w:t>Verifies file stability and structural validity</w:t>
      </w:r>
    </w:p>
    <w:p w14:paraId="08E7024B" w14:textId="77777777" w:rsidR="005D36CF" w:rsidRDefault="005D36CF" w:rsidP="005D36CF">
      <w:pPr>
        <w:pStyle w:val="Body"/>
        <w:numPr>
          <w:ilvl w:val="0"/>
          <w:numId w:val="133"/>
        </w:numPr>
      </w:pPr>
      <w:r>
        <w:t>Reads and processes editset CSV files</w:t>
      </w:r>
    </w:p>
    <w:p w14:paraId="214FABEC" w14:textId="77777777" w:rsidR="005D36CF" w:rsidRDefault="005D36CF" w:rsidP="005D36CF">
      <w:pPr>
        <w:pStyle w:val="Body"/>
        <w:numPr>
          <w:ilvl w:val="0"/>
          <w:numId w:val="133"/>
        </w:numPr>
      </w:pPr>
      <w:r>
        <w:t>Generates:</w:t>
      </w:r>
    </w:p>
    <w:p w14:paraId="08834AD0" w14:textId="77777777" w:rsidR="005D36CF" w:rsidRDefault="005D36CF" w:rsidP="005D36CF">
      <w:pPr>
        <w:pStyle w:val="Body"/>
        <w:numPr>
          <w:ilvl w:val="1"/>
          <w:numId w:val="133"/>
        </w:numPr>
      </w:pPr>
      <w:r>
        <w:t>Verity</w:t>
      </w:r>
      <w:r>
        <w:rPr>
          <w:rStyle w:val="apple-converted-space"/>
        </w:rPr>
        <w:t> </w:t>
      </w:r>
      <w:r>
        <w:rPr>
          <w:rStyle w:val="Strong"/>
        </w:rPr>
        <w:t>SGML</w:t>
      </w:r>
    </w:p>
    <w:p w14:paraId="2FD9CB61" w14:textId="77777777" w:rsidR="005D36CF" w:rsidRDefault="005D36CF" w:rsidP="005D36CF">
      <w:pPr>
        <w:pStyle w:val="Body"/>
        <w:numPr>
          <w:ilvl w:val="1"/>
          <w:numId w:val="133"/>
        </w:numPr>
      </w:pPr>
      <w:r>
        <w:t>Verity</w:t>
      </w:r>
      <w:r>
        <w:rPr>
          <w:rStyle w:val="apple-converted-space"/>
        </w:rPr>
        <w:t> </w:t>
      </w:r>
      <w:r>
        <w:rPr>
          <w:rStyle w:val="Strong"/>
        </w:rPr>
        <w:t>BLK</w:t>
      </w:r>
    </w:p>
    <w:p w14:paraId="515C1C75" w14:textId="77777777" w:rsidR="005D36CF" w:rsidRDefault="005D36CF" w:rsidP="005D36CF">
      <w:pPr>
        <w:pStyle w:val="Body"/>
        <w:numPr>
          <w:ilvl w:val="1"/>
          <w:numId w:val="133"/>
        </w:numPr>
      </w:pPr>
      <w:r>
        <w:t>A small</w:t>
      </w:r>
      <w:r>
        <w:rPr>
          <w:rStyle w:val="apple-converted-space"/>
        </w:rPr>
        <w:t> </w:t>
      </w:r>
      <w:r>
        <w:rPr>
          <w:rStyle w:val="HTMLCode"/>
          <w:rFonts w:eastAsia="Arial Unicode MS"/>
          <w:b/>
          <w:bCs/>
        </w:rPr>
        <w:t>.index</w:t>
      </w:r>
      <w:r>
        <w:rPr>
          <w:rStyle w:val="apple-converted-space"/>
          <w:b/>
          <w:bCs/>
        </w:rPr>
        <w:t> </w:t>
      </w:r>
      <w:r>
        <w:rPr>
          <w:rStyle w:val="Strong"/>
        </w:rPr>
        <w:t>control file</w:t>
      </w:r>
      <w:r>
        <w:rPr>
          <w:rStyle w:val="apple-converted-space"/>
        </w:rPr>
        <w:t> </w:t>
      </w:r>
      <w:r>
        <w:t>for the Indexer</w:t>
      </w:r>
    </w:p>
    <w:p w14:paraId="55BC94A3" w14:textId="77777777" w:rsidR="005D36CF" w:rsidRDefault="005D36CF" w:rsidP="005D36CF">
      <w:pPr>
        <w:pStyle w:val="Body"/>
      </w:pPr>
      <w:r>
        <w:t>All outputs are written to:</w:t>
      </w:r>
    </w:p>
    <w:p w14:paraId="3E9F0CC7" w14:textId="77777777" w:rsidR="005D36CF" w:rsidRPr="005D36CF" w:rsidRDefault="005D36CF" w:rsidP="005D36CF">
      <w:pPr>
        <w:pStyle w:val="Body"/>
        <w:rPr>
          <w:rStyle w:val="HTMLCode"/>
          <w:rFonts w:eastAsia="Arial Unicode MS"/>
        </w:rPr>
      </w:pPr>
      <w:r w:rsidRPr="005D36CF">
        <w:rPr>
          <w:rStyle w:val="hljs-regexp"/>
          <w:rFonts w:ascii="Courier New" w:hAnsi="Courier New" w:cs="Courier New"/>
        </w:rPr>
        <w:t>/PreProd/</w:t>
      </w:r>
      <w:r w:rsidRPr="005D36CF">
        <w:rPr>
          <w:rStyle w:val="hljs-type"/>
          <w:rFonts w:ascii="Courier New" w:hAnsi="Courier New" w:cs="Courier New"/>
        </w:rPr>
        <w:t>Verity</w:t>
      </w:r>
      <w:r w:rsidRPr="005D36CF">
        <w:rPr>
          <w:rStyle w:val="hljs-regexp"/>
          <w:rFonts w:ascii="Courier New" w:hAnsi="Courier New" w:cs="Courier New"/>
        </w:rPr>
        <w:t>/ReleaseDataVerity/</w:t>
      </w:r>
      <w:r w:rsidRPr="005D36CF">
        <w:rPr>
          <w:rStyle w:val="HTMLCode"/>
          <w:rFonts w:eastAsia="Arial Unicode MS"/>
        </w:rPr>
        <w:t>data</w:t>
      </w:r>
    </w:p>
    <w:p w14:paraId="76BA06C8" w14:textId="77777777" w:rsidR="005D36CF" w:rsidRDefault="005D36CF" w:rsidP="005D36CF">
      <w:pPr>
        <w:pStyle w:val="Body"/>
      </w:pPr>
      <w:r>
        <w:t>On completion:</w:t>
      </w:r>
    </w:p>
    <w:p w14:paraId="59A3145A" w14:textId="77777777" w:rsidR="005D36CF" w:rsidRDefault="005D36CF" w:rsidP="005D36CF">
      <w:pPr>
        <w:pStyle w:val="Body"/>
        <w:numPr>
          <w:ilvl w:val="0"/>
          <w:numId w:val="134"/>
        </w:numPr>
      </w:pPr>
      <w:r>
        <w:t>Successfully processed CSV files are moved to</w:t>
      </w:r>
      <w:r>
        <w:rPr>
          <w:rStyle w:val="apple-converted-space"/>
        </w:rPr>
        <w:t> </w:t>
      </w:r>
      <w:r>
        <w:rPr>
          <w:rStyle w:val="HTMLCode"/>
          <w:rFonts w:eastAsia="Arial Unicode MS"/>
        </w:rPr>
        <w:t>/processed</w:t>
      </w:r>
    </w:p>
    <w:p w14:paraId="60509789" w14:textId="77777777" w:rsidR="005D36CF" w:rsidRDefault="005D36CF" w:rsidP="005D36CF">
      <w:pPr>
        <w:pStyle w:val="Body"/>
        <w:numPr>
          <w:ilvl w:val="0"/>
          <w:numId w:val="134"/>
        </w:numPr>
      </w:pPr>
      <w:r>
        <w:t>Invalid or problematic CSVs are moved to</w:t>
      </w:r>
      <w:r>
        <w:rPr>
          <w:rStyle w:val="apple-converted-space"/>
        </w:rPr>
        <w:t> </w:t>
      </w:r>
      <w:r>
        <w:rPr>
          <w:rStyle w:val="HTMLCode"/>
          <w:rFonts w:eastAsia="Arial Unicode MS"/>
        </w:rPr>
        <w:t>/quarantine</w:t>
      </w:r>
    </w:p>
    <w:p w14:paraId="0ED2509E" w14:textId="77777777" w:rsidR="005D36CF" w:rsidRDefault="005D36CF" w:rsidP="005D36CF">
      <w:pPr>
        <w:pStyle w:val="Body"/>
        <w:numPr>
          <w:ilvl w:val="0"/>
          <w:numId w:val="134"/>
        </w:numPr>
      </w:pPr>
      <w:r>
        <w:t>No indexing is performed by the Builder</w:t>
      </w:r>
    </w:p>
    <w:p w14:paraId="356B7BD1" w14:textId="77777777" w:rsidR="005D36CF" w:rsidRDefault="005D36CF" w:rsidP="005D36CF">
      <w:pPr>
        <w:pStyle w:val="Body"/>
      </w:pPr>
      <w:r>
        <w:t>The Builder also performs scheduled housekeeping tasks (such as log rollover) independently of its polling cycle.</w:t>
      </w:r>
    </w:p>
    <w:p w14:paraId="7779C02A" w14:textId="26F8CB1F" w:rsidR="005D36CF" w:rsidRDefault="005D36CF" w:rsidP="005D36CF"/>
    <w:p w14:paraId="14CDF0CA" w14:textId="77777777" w:rsidR="005D36CF" w:rsidRDefault="005D36CF" w:rsidP="005D36CF">
      <w:pPr>
        <w:pStyle w:val="Heading2"/>
      </w:pPr>
      <w:bookmarkStart w:id="11" w:name="_Toc219448834"/>
      <w:r>
        <w:lastRenderedPageBreak/>
        <w:t>DahuVerityIndexer Service</w:t>
      </w:r>
      <w:bookmarkEnd w:id="11"/>
    </w:p>
    <w:p w14:paraId="3B9B2DA8" w14:textId="77777777" w:rsidR="005D36CF" w:rsidRDefault="005D36CF" w:rsidP="003004C2">
      <w:pPr>
        <w:pStyle w:val="Body"/>
      </w:pPr>
      <w:r>
        <w:rPr>
          <w:rStyle w:val="Strong"/>
        </w:rPr>
        <w:t>DahuVerityIndexer</w:t>
      </w:r>
      <w:r>
        <w:rPr>
          <w:rStyle w:val="apple-converted-space"/>
        </w:rPr>
        <w:t> </w:t>
      </w:r>
      <w:r>
        <w:t>is a separate Windows service, also managed via a service wrapper.</w:t>
      </w:r>
    </w:p>
    <w:p w14:paraId="4B334951" w14:textId="77777777" w:rsidR="005D36CF" w:rsidRDefault="005D36CF" w:rsidP="003004C2">
      <w:pPr>
        <w:pStyle w:val="Body"/>
      </w:pPr>
      <w:r>
        <w:t>Its responsibilities are focused solely on</w:t>
      </w:r>
      <w:r>
        <w:rPr>
          <w:rStyle w:val="apple-converted-space"/>
        </w:rPr>
        <w:t> </w:t>
      </w:r>
      <w:r>
        <w:rPr>
          <w:rStyle w:val="Strong"/>
        </w:rPr>
        <w:t>executing Verity indexing</w:t>
      </w:r>
      <w:r>
        <w:t>:</w:t>
      </w:r>
    </w:p>
    <w:p w14:paraId="0990869D" w14:textId="77777777" w:rsidR="005D36CF" w:rsidRDefault="005D36CF" w:rsidP="003004C2">
      <w:pPr>
        <w:pStyle w:val="Body"/>
        <w:numPr>
          <w:ilvl w:val="0"/>
          <w:numId w:val="135"/>
        </w:numPr>
      </w:pPr>
      <w:r>
        <w:t>Periodically polls the Verity</w:t>
      </w:r>
      <w:r>
        <w:rPr>
          <w:rStyle w:val="apple-converted-space"/>
        </w:rPr>
        <w:t> </w:t>
      </w:r>
      <w:r>
        <w:rPr>
          <w:rStyle w:val="HTMLCode"/>
          <w:rFonts w:eastAsia="Arial Unicode MS"/>
        </w:rPr>
        <w:t>data</w:t>
      </w:r>
      <w:r>
        <w:rPr>
          <w:rStyle w:val="apple-converted-space"/>
        </w:rPr>
        <w:t> </w:t>
      </w:r>
      <w:r>
        <w:t>directory for</w:t>
      </w:r>
      <w:r>
        <w:rPr>
          <w:rStyle w:val="apple-converted-space"/>
        </w:rPr>
        <w:t> </w:t>
      </w:r>
      <w:r>
        <w:rPr>
          <w:rStyle w:val="HTMLCode"/>
          <w:rFonts w:eastAsia="Arial Unicode MS"/>
        </w:rPr>
        <w:t>.index</w:t>
      </w:r>
      <w:r>
        <w:rPr>
          <w:rStyle w:val="apple-converted-space"/>
        </w:rPr>
        <w:t> </w:t>
      </w:r>
      <w:r>
        <w:t>files</w:t>
      </w:r>
    </w:p>
    <w:p w14:paraId="0888F4E1" w14:textId="77777777" w:rsidR="005D36CF" w:rsidRDefault="005D36CF" w:rsidP="003004C2">
      <w:pPr>
        <w:pStyle w:val="Body"/>
        <w:numPr>
          <w:ilvl w:val="0"/>
          <w:numId w:val="135"/>
        </w:numPr>
      </w:pPr>
      <w:r>
        <w:t>Reads the BLK/SGML references produced by the Builder</w:t>
      </w:r>
    </w:p>
    <w:p w14:paraId="092705ED" w14:textId="77777777" w:rsidR="005D36CF" w:rsidRDefault="005D36CF" w:rsidP="003004C2">
      <w:pPr>
        <w:pStyle w:val="Body"/>
        <w:numPr>
          <w:ilvl w:val="0"/>
          <w:numId w:val="135"/>
        </w:numPr>
      </w:pPr>
      <w:r>
        <w:t>Invokes the Verity indexing engine (</w:t>
      </w:r>
      <w:r>
        <w:rPr>
          <w:rStyle w:val="HTMLCode"/>
          <w:rFonts w:eastAsia="Arial Unicode MS"/>
        </w:rPr>
        <w:t>MKVDK</w:t>
      </w:r>
      <w:r>
        <w:t>)</w:t>
      </w:r>
    </w:p>
    <w:p w14:paraId="391B12B1" w14:textId="77777777" w:rsidR="005D36CF" w:rsidRDefault="005D36CF" w:rsidP="003004C2">
      <w:pPr>
        <w:pStyle w:val="Body"/>
        <w:numPr>
          <w:ilvl w:val="0"/>
          <w:numId w:val="135"/>
        </w:numPr>
      </w:pPr>
      <w:r>
        <w:t>Writes index data into the appropriate Verity collections</w:t>
      </w:r>
    </w:p>
    <w:p w14:paraId="5EA8CF9D" w14:textId="77777777" w:rsidR="005D36CF" w:rsidRDefault="005D36CF" w:rsidP="003004C2">
      <w:pPr>
        <w:pStyle w:val="Body"/>
      </w:pPr>
      <w:r>
        <w:t>On successful indexing:</w:t>
      </w:r>
    </w:p>
    <w:p w14:paraId="0D31A689" w14:textId="77777777" w:rsidR="005D36CF" w:rsidRDefault="005D36CF" w:rsidP="003004C2">
      <w:pPr>
        <w:pStyle w:val="Body"/>
        <w:numPr>
          <w:ilvl w:val="0"/>
          <w:numId w:val="136"/>
        </w:numPr>
      </w:pPr>
      <w:r>
        <w:t>Input BLK/SGML/INDEX files are moved to</w:t>
      </w:r>
      <w:r>
        <w:rPr>
          <w:rStyle w:val="apple-converted-space"/>
        </w:rPr>
        <w:t> </w:t>
      </w:r>
      <w:r>
        <w:rPr>
          <w:rStyle w:val="HTMLCode"/>
          <w:rFonts w:eastAsia="Arial Unicode MS"/>
        </w:rPr>
        <w:t>/processed</w:t>
      </w:r>
    </w:p>
    <w:p w14:paraId="44CE89D8" w14:textId="77777777" w:rsidR="005D36CF" w:rsidRDefault="005D36CF" w:rsidP="003004C2">
      <w:pPr>
        <w:pStyle w:val="Body"/>
        <w:numPr>
          <w:ilvl w:val="0"/>
          <w:numId w:val="136"/>
        </w:numPr>
      </w:pPr>
      <w:r>
        <w:t>Optionally zipped and stored in</w:t>
      </w:r>
      <w:r>
        <w:rPr>
          <w:rStyle w:val="apple-converted-space"/>
        </w:rPr>
        <w:t> </w:t>
      </w:r>
      <w:r>
        <w:rPr>
          <w:rStyle w:val="HTMLCode"/>
          <w:rFonts w:eastAsia="Arial Unicode MS"/>
        </w:rPr>
        <w:t>/zip</w:t>
      </w:r>
      <w:r>
        <w:rPr>
          <w:rStyle w:val="apple-converted-space"/>
        </w:rPr>
        <w:t> </w:t>
      </w:r>
      <w:r>
        <w:t>for audit or rollback</w:t>
      </w:r>
    </w:p>
    <w:p w14:paraId="428B0686" w14:textId="77777777" w:rsidR="005D36CF" w:rsidRDefault="005D36CF" w:rsidP="003004C2">
      <w:pPr>
        <w:pStyle w:val="Body"/>
      </w:pPr>
      <w:r>
        <w:t>On failure:</w:t>
      </w:r>
    </w:p>
    <w:p w14:paraId="6A862176" w14:textId="77777777" w:rsidR="005D36CF" w:rsidRDefault="005D36CF" w:rsidP="003004C2">
      <w:pPr>
        <w:pStyle w:val="Body"/>
        <w:numPr>
          <w:ilvl w:val="0"/>
          <w:numId w:val="137"/>
        </w:numPr>
      </w:pPr>
      <w:r>
        <w:t>Files are moved to</w:t>
      </w:r>
      <w:r>
        <w:rPr>
          <w:rStyle w:val="apple-converted-space"/>
        </w:rPr>
        <w:t> </w:t>
      </w:r>
      <w:r>
        <w:rPr>
          <w:rStyle w:val="HTMLCode"/>
          <w:rFonts w:eastAsia="Arial Unicode MS"/>
        </w:rPr>
        <w:t>/quarantine</w:t>
      </w:r>
    </w:p>
    <w:p w14:paraId="36BEA374" w14:textId="77777777" w:rsidR="005D36CF" w:rsidRDefault="005D36CF" w:rsidP="003004C2">
      <w:pPr>
        <w:pStyle w:val="Body"/>
        <w:numPr>
          <w:ilvl w:val="0"/>
          <w:numId w:val="137"/>
        </w:numPr>
      </w:pPr>
      <w:r>
        <w:t>Errors are logged with sufficient detail for diagnosis</w:t>
      </w:r>
    </w:p>
    <w:p w14:paraId="4A916F15" w14:textId="77777777" w:rsidR="005D36CF" w:rsidRDefault="005D36CF" w:rsidP="003004C2">
      <w:pPr>
        <w:pStyle w:val="Body"/>
      </w:pPr>
      <w:r>
        <w:t>The Indexer does not modify or regenerate content; it strictly consumes Builder output.</w:t>
      </w:r>
    </w:p>
    <w:p w14:paraId="485F5F95" w14:textId="74B6B7DD" w:rsidR="005D36CF" w:rsidRDefault="005D36CF" w:rsidP="005D36CF"/>
    <w:p w14:paraId="0DE2A0A3" w14:textId="77777777" w:rsidR="005D36CF" w:rsidRDefault="005D36CF" w:rsidP="005D36CF">
      <w:pPr>
        <w:pStyle w:val="Heading2"/>
      </w:pPr>
      <w:bookmarkStart w:id="12" w:name="_Toc219448835"/>
      <w:r>
        <w:t>Verity Indexing Engine</w:t>
      </w:r>
      <w:bookmarkEnd w:id="12"/>
    </w:p>
    <w:p w14:paraId="4A3947F5" w14:textId="77777777" w:rsidR="005D36CF" w:rsidRDefault="005D36CF" w:rsidP="00B77586">
      <w:pPr>
        <w:pStyle w:val="Body"/>
      </w:pPr>
      <w:r>
        <w:t>The Verity indexing engine (</w:t>
      </w:r>
      <w:r>
        <w:rPr>
          <w:rStyle w:val="HTMLCode"/>
          <w:rFonts w:eastAsia="Arial Unicode MS"/>
        </w:rPr>
        <w:t>MKVDK</w:t>
      </w:r>
      <w:r>
        <w:t>) runs locally on the indexing server and is invoked as an external process by DahuVerityIndexer.</w:t>
      </w:r>
    </w:p>
    <w:p w14:paraId="128A6B6E" w14:textId="77777777" w:rsidR="005D36CF" w:rsidRDefault="005D36CF" w:rsidP="00B77586">
      <w:pPr>
        <w:pStyle w:val="Body"/>
      </w:pPr>
      <w:r>
        <w:t>It reads SGML and BLK files from shared storage and writes directly to the configured</w:t>
      </w:r>
      <w:r>
        <w:rPr>
          <w:rStyle w:val="apple-converted-space"/>
        </w:rPr>
        <w:t> </w:t>
      </w:r>
      <w:r>
        <w:rPr>
          <w:rStyle w:val="Strong"/>
        </w:rPr>
        <w:t>Verity index collections</w:t>
      </w:r>
      <w:r>
        <w:t>. This preserves Verity’s expected operating model while isolating it from database and file-generation concerns.</w:t>
      </w:r>
    </w:p>
    <w:p w14:paraId="6348243D" w14:textId="4BA127E8" w:rsidR="005D36CF" w:rsidRDefault="005D36CF" w:rsidP="005D36CF"/>
    <w:p w14:paraId="61A32AB9" w14:textId="77777777" w:rsidR="005D36CF" w:rsidRDefault="005D36CF" w:rsidP="005D36CF">
      <w:pPr>
        <w:pStyle w:val="Heading2"/>
      </w:pPr>
      <w:bookmarkStart w:id="13" w:name="_Toc219448836"/>
      <w:r>
        <w:t>Operational Characteristics</w:t>
      </w:r>
      <w:bookmarkEnd w:id="13"/>
    </w:p>
    <w:p w14:paraId="4BAAF0FE" w14:textId="77777777" w:rsidR="005D36CF" w:rsidRDefault="005D36CF" w:rsidP="00B77586">
      <w:pPr>
        <w:pStyle w:val="Body"/>
      </w:pPr>
      <w:r>
        <w:t>This architecture provides several important operational benefits:</w:t>
      </w:r>
    </w:p>
    <w:p w14:paraId="77EC2ECA" w14:textId="77777777" w:rsidR="005D36CF" w:rsidRDefault="005D36CF" w:rsidP="00B77586">
      <w:pPr>
        <w:pStyle w:val="Body"/>
        <w:numPr>
          <w:ilvl w:val="0"/>
          <w:numId w:val="138"/>
        </w:numPr>
      </w:pPr>
      <w:r>
        <w:rPr>
          <w:rStyle w:val="Strong"/>
        </w:rPr>
        <w:t>Deterministic processing</w:t>
      </w:r>
      <w:r>
        <w:t>: each stage has a single, well-defined responsibility</w:t>
      </w:r>
    </w:p>
    <w:p w14:paraId="3ACBF884" w14:textId="77777777" w:rsidR="005D36CF" w:rsidRDefault="005D36CF" w:rsidP="00B77586">
      <w:pPr>
        <w:pStyle w:val="Body"/>
        <w:numPr>
          <w:ilvl w:val="0"/>
          <w:numId w:val="138"/>
        </w:numPr>
      </w:pPr>
      <w:r>
        <w:rPr>
          <w:rStyle w:val="Strong"/>
        </w:rPr>
        <w:t>Failure isolation</w:t>
      </w:r>
      <w:r>
        <w:t>: CSV handling, file generation, and indexing failures are independent</w:t>
      </w:r>
    </w:p>
    <w:p w14:paraId="3E09A078" w14:textId="77777777" w:rsidR="005D36CF" w:rsidRDefault="005D36CF" w:rsidP="00B77586">
      <w:pPr>
        <w:pStyle w:val="Body"/>
        <w:numPr>
          <w:ilvl w:val="0"/>
          <w:numId w:val="138"/>
        </w:numPr>
      </w:pPr>
      <w:r>
        <w:rPr>
          <w:rStyle w:val="Strong"/>
        </w:rPr>
        <w:t>Recoverability</w:t>
      </w:r>
      <w:r>
        <w:t>: quarantined files can be inspected and replayed safely</w:t>
      </w:r>
    </w:p>
    <w:p w14:paraId="125DDE22" w14:textId="77777777" w:rsidR="005D36CF" w:rsidRDefault="005D36CF" w:rsidP="00B77586">
      <w:pPr>
        <w:pStyle w:val="Body"/>
        <w:numPr>
          <w:ilvl w:val="0"/>
          <w:numId w:val="138"/>
        </w:numPr>
      </w:pPr>
      <w:r>
        <w:rPr>
          <w:rStyle w:val="Strong"/>
        </w:rPr>
        <w:t>Auditability</w:t>
      </w:r>
      <w:r>
        <w:t>: all intermediate artifacts are visible and persistent</w:t>
      </w:r>
    </w:p>
    <w:p w14:paraId="361F7D38" w14:textId="77777777" w:rsidR="005D36CF" w:rsidRDefault="005D36CF" w:rsidP="00B77586">
      <w:pPr>
        <w:pStyle w:val="Body"/>
        <w:numPr>
          <w:ilvl w:val="0"/>
          <w:numId w:val="138"/>
        </w:numPr>
      </w:pPr>
      <w:r>
        <w:rPr>
          <w:rStyle w:val="Strong"/>
        </w:rPr>
        <w:t>Deployment flexibility</w:t>
      </w:r>
      <w:r>
        <w:t>: Builder and Indexer can be restarted, upgraded, or tuned independently</w:t>
      </w:r>
    </w:p>
    <w:p w14:paraId="71139007" w14:textId="77777777" w:rsidR="005D36CF" w:rsidRDefault="005D36CF" w:rsidP="00B77586">
      <w:pPr>
        <w:pStyle w:val="Body"/>
      </w:pPr>
      <w:r>
        <w:t>Overall, the design prioritises</w:t>
      </w:r>
      <w:r>
        <w:rPr>
          <w:rStyle w:val="apple-converted-space"/>
        </w:rPr>
        <w:t> </w:t>
      </w:r>
      <w:r>
        <w:rPr>
          <w:rStyle w:val="Strong"/>
        </w:rPr>
        <w:t>predictability, traceability, and operational safety</w:t>
      </w:r>
      <w:r>
        <w:rPr>
          <w:rStyle w:val="apple-converted-space"/>
        </w:rPr>
        <w:t> </w:t>
      </w:r>
      <w:r>
        <w:t>over tight coupling or hidden state, making it suitable for long-term unattended operation in a production archival environment.</w:t>
      </w:r>
    </w:p>
    <w:p w14:paraId="2C22948D" w14:textId="5AAA65C9" w:rsidR="00F3291F" w:rsidRDefault="00F3291F" w:rsidP="0033586E">
      <w:pPr>
        <w:pStyle w:val="Heading1"/>
      </w:pPr>
      <w:bookmarkStart w:id="14" w:name="_Toc219448837"/>
      <w:r>
        <w:lastRenderedPageBreak/>
        <w:t>Directory Structure and File Flow</w:t>
      </w:r>
      <w:bookmarkEnd w:id="14"/>
    </w:p>
    <w:p w14:paraId="45A9BCD0" w14:textId="3EE86989" w:rsidR="00F3291F" w:rsidRDefault="00F3291F" w:rsidP="00F3291F">
      <w:pPr>
        <w:pStyle w:val="Body"/>
      </w:pPr>
      <w:r>
        <w:t>The system relies heavily on filesystem state. Understanding directory contents is essential for operational support.</w:t>
      </w:r>
      <w:r>
        <w:br/>
      </w:r>
      <w:r>
        <w:br/>
      </w:r>
      <w:r w:rsidRPr="00CE1FB9">
        <w:rPr>
          <w:b/>
          <w:bCs/>
        </w:rPr>
        <w:t>Example directory layout (non-production):</w:t>
      </w:r>
      <w:r>
        <w:br/>
      </w:r>
      <w:r>
        <w:br/>
      </w:r>
      <w:r w:rsidR="00DD1F0B">
        <w:rPr>
          <w:rFonts w:ascii="Courier New" w:hAnsi="Courier New" w:cs="Courier New"/>
          <w:shd w:val="clear" w:color="auto" w:fill="D9D9D9" w:themeFill="background1" w:themeFillShade="D9"/>
        </w:rPr>
        <w:t>Network\na-store01procat\PreProd\Verity\</w:t>
      </w:r>
      <w:r w:rsidRPr="00437138">
        <w:rPr>
          <w:rFonts w:ascii="Courier New" w:hAnsi="Courier New" w:cs="Courier New"/>
          <w:shd w:val="clear" w:color="auto" w:fill="D9D9D9" w:themeFill="background1" w:themeFillShade="D9"/>
        </w:rPr>
        <w:t>ReleaseDataCSV</w:t>
      </w:r>
      <w:r w:rsidR="00DD1F0B">
        <w:rPr>
          <w:rFonts w:ascii="Courier New" w:hAnsi="Courier New" w:cs="Courier New"/>
          <w:shd w:val="clear" w:color="auto" w:fill="D9D9D9" w:themeFill="background1" w:themeFillShade="D9"/>
        </w:rPr>
        <w:t>\</w:t>
      </w:r>
      <w:r w:rsidRPr="00437138">
        <w:rPr>
          <w:shd w:val="clear" w:color="auto" w:fill="D9D9D9" w:themeFill="background1" w:themeFillShade="D9"/>
        </w:rPr>
        <w:br/>
        <w:t xml:space="preserve">  </w:t>
      </w:r>
      <w:r w:rsidRPr="00437138">
        <w:rPr>
          <w:rFonts w:ascii="Courier New" w:hAnsi="Courier New" w:cs="Courier New"/>
          <w:shd w:val="clear" w:color="auto" w:fill="D9D9D9" w:themeFill="background1" w:themeFillShade="D9"/>
        </w:rPr>
        <w:t>data</w:t>
      </w:r>
      <w:r w:rsidR="00DD1F0B">
        <w:rPr>
          <w:rFonts w:ascii="Courier New" w:hAnsi="Courier New" w:cs="Courier New"/>
          <w:shd w:val="clear" w:color="auto" w:fill="D9D9D9" w:themeFill="background1" w:themeFillShade="D9"/>
        </w:rPr>
        <w:t>\</w:t>
      </w:r>
      <w:r w:rsidRPr="00437138">
        <w:rPr>
          <w:shd w:val="clear" w:color="auto" w:fill="D9D9D9" w:themeFill="background1" w:themeFillShade="D9"/>
        </w:rPr>
        <w:t xml:space="preserve">           </w:t>
      </w:r>
      <w:r w:rsidRPr="00437138">
        <w:rPr>
          <w:i/>
          <w:iCs/>
          <w:shd w:val="clear" w:color="auto" w:fill="D9D9D9" w:themeFill="background1" w:themeFillShade="D9"/>
        </w:rPr>
        <w:t>← CSV files emitted by SQL</w:t>
      </w:r>
      <w:r w:rsidRPr="00437138">
        <w:rPr>
          <w:shd w:val="clear" w:color="auto" w:fill="D9D9D9" w:themeFill="background1" w:themeFillShade="D9"/>
        </w:rPr>
        <w:br/>
        <w:t xml:space="preserve">  </w:t>
      </w:r>
      <w:r w:rsidRPr="00437138">
        <w:rPr>
          <w:rFonts w:ascii="Courier New" w:hAnsi="Courier New" w:cs="Courier New"/>
          <w:shd w:val="clear" w:color="auto" w:fill="D9D9D9" w:themeFill="background1" w:themeFillShade="D9"/>
        </w:rPr>
        <w:t>processed</w:t>
      </w:r>
      <w:r w:rsidR="00DD1F0B">
        <w:rPr>
          <w:rFonts w:ascii="Courier New" w:hAnsi="Courier New" w:cs="Courier New"/>
          <w:shd w:val="clear" w:color="auto" w:fill="D9D9D9" w:themeFill="background1" w:themeFillShade="D9"/>
        </w:rPr>
        <w:t>\</w:t>
      </w:r>
      <w:r w:rsidRPr="00437138">
        <w:rPr>
          <w:shd w:val="clear" w:color="auto" w:fill="D9D9D9" w:themeFill="background1" w:themeFillShade="D9"/>
        </w:rPr>
        <w:t xml:space="preserve">      </w:t>
      </w:r>
      <w:r w:rsidRPr="00437138">
        <w:rPr>
          <w:i/>
          <w:iCs/>
          <w:shd w:val="clear" w:color="auto" w:fill="D9D9D9" w:themeFill="background1" w:themeFillShade="D9"/>
        </w:rPr>
        <w:t>← Successfully processed CSVs</w:t>
      </w:r>
      <w:r w:rsidRPr="00437138">
        <w:rPr>
          <w:shd w:val="clear" w:color="auto" w:fill="D9D9D9" w:themeFill="background1" w:themeFillShade="D9"/>
        </w:rPr>
        <w:br/>
        <w:t xml:space="preserve">  </w:t>
      </w:r>
      <w:r w:rsidRPr="00437138">
        <w:rPr>
          <w:rFonts w:ascii="Courier New" w:hAnsi="Courier New" w:cs="Courier New"/>
          <w:shd w:val="clear" w:color="auto" w:fill="D9D9D9" w:themeFill="background1" w:themeFillShade="D9"/>
        </w:rPr>
        <w:t>quarantine</w:t>
      </w:r>
      <w:r w:rsidR="00DD1F0B">
        <w:rPr>
          <w:rFonts w:ascii="Courier New" w:hAnsi="Courier New" w:cs="Courier New"/>
          <w:shd w:val="clear" w:color="auto" w:fill="D9D9D9" w:themeFill="background1" w:themeFillShade="D9"/>
        </w:rPr>
        <w:t>\</w:t>
      </w:r>
      <w:r w:rsidRPr="00437138">
        <w:rPr>
          <w:shd w:val="clear" w:color="auto" w:fill="D9D9D9" w:themeFill="background1" w:themeFillShade="D9"/>
        </w:rPr>
        <w:t xml:space="preserve">     </w:t>
      </w:r>
      <w:r w:rsidRPr="00437138">
        <w:rPr>
          <w:i/>
          <w:iCs/>
          <w:shd w:val="clear" w:color="auto" w:fill="D9D9D9" w:themeFill="background1" w:themeFillShade="D9"/>
        </w:rPr>
        <w:t>← Invalid or unsafe CSVs</w:t>
      </w:r>
      <w:r>
        <w:br/>
      </w:r>
      <w:r>
        <w:br/>
      </w:r>
      <w:r w:rsidR="00DD1F0B">
        <w:rPr>
          <w:rFonts w:ascii="Courier New" w:hAnsi="Courier New" w:cs="Courier New"/>
          <w:shd w:val="clear" w:color="auto" w:fill="D9D9D9" w:themeFill="background1" w:themeFillShade="D9"/>
        </w:rPr>
        <w:t>Network\</w:t>
      </w:r>
      <w:r w:rsidR="00DD1F0B">
        <w:rPr>
          <w:rFonts w:ascii="Courier New" w:hAnsi="Courier New" w:cs="Courier New"/>
          <w:shd w:val="clear" w:color="auto" w:fill="D9D9D9" w:themeFill="background1" w:themeFillShade="D9"/>
        </w:rPr>
        <w:t>na-store01</w:t>
      </w:r>
      <w:r w:rsidR="00DD1F0B">
        <w:rPr>
          <w:rFonts w:ascii="Courier New" w:hAnsi="Courier New" w:cs="Courier New"/>
          <w:shd w:val="clear" w:color="auto" w:fill="D9D9D9" w:themeFill="background1" w:themeFillShade="D9"/>
        </w:rPr>
        <w:t>\</w:t>
      </w:r>
      <w:r w:rsidR="00DD1F0B">
        <w:rPr>
          <w:rFonts w:ascii="Courier New" w:hAnsi="Courier New" w:cs="Courier New"/>
          <w:shd w:val="clear" w:color="auto" w:fill="D9D9D9" w:themeFill="background1" w:themeFillShade="D9"/>
        </w:rPr>
        <w:t>procat</w:t>
      </w:r>
      <w:r w:rsidR="00DD1F0B">
        <w:rPr>
          <w:rFonts w:ascii="Courier New" w:hAnsi="Courier New" w:cs="Courier New"/>
          <w:shd w:val="clear" w:color="auto" w:fill="D9D9D9" w:themeFill="background1" w:themeFillShade="D9"/>
        </w:rPr>
        <w:t>\</w:t>
      </w:r>
      <w:r w:rsidR="00DD1F0B">
        <w:rPr>
          <w:rFonts w:ascii="Courier New" w:hAnsi="Courier New" w:cs="Courier New"/>
          <w:shd w:val="clear" w:color="auto" w:fill="D9D9D9" w:themeFill="background1" w:themeFillShade="D9"/>
        </w:rPr>
        <w:t>PreProd</w:t>
      </w:r>
      <w:r w:rsidR="00DD1F0B">
        <w:rPr>
          <w:rFonts w:ascii="Courier New" w:hAnsi="Courier New" w:cs="Courier New"/>
          <w:shd w:val="clear" w:color="auto" w:fill="D9D9D9" w:themeFill="background1" w:themeFillShade="D9"/>
        </w:rPr>
        <w:t>\</w:t>
      </w:r>
      <w:r w:rsidR="00DD1F0B">
        <w:rPr>
          <w:rFonts w:ascii="Courier New" w:hAnsi="Courier New" w:cs="Courier New"/>
          <w:shd w:val="clear" w:color="auto" w:fill="D9D9D9" w:themeFill="background1" w:themeFillShade="D9"/>
        </w:rPr>
        <w:t>Verity</w:t>
      </w:r>
      <w:r w:rsidR="00DD1F0B">
        <w:rPr>
          <w:rFonts w:ascii="Courier New" w:hAnsi="Courier New" w:cs="Courier New"/>
          <w:shd w:val="clear" w:color="auto" w:fill="D9D9D9" w:themeFill="background1" w:themeFillShade="D9"/>
        </w:rPr>
        <w:t>\</w:t>
      </w:r>
      <w:r w:rsidRPr="00437138">
        <w:rPr>
          <w:rFonts w:ascii="Courier New" w:hAnsi="Courier New" w:cs="Courier New"/>
          <w:shd w:val="clear" w:color="auto" w:fill="D9D9D9" w:themeFill="background1" w:themeFillShade="D9"/>
        </w:rPr>
        <w:t>ReleaseDataVerity</w:t>
      </w:r>
      <w:r w:rsidR="00DD1F0B">
        <w:rPr>
          <w:rFonts w:ascii="Courier New" w:hAnsi="Courier New" w:cs="Courier New"/>
          <w:shd w:val="clear" w:color="auto" w:fill="D9D9D9" w:themeFill="background1" w:themeFillShade="D9"/>
        </w:rPr>
        <w:t>\</w:t>
      </w:r>
      <w:r w:rsidRPr="00437138">
        <w:rPr>
          <w:shd w:val="clear" w:color="auto" w:fill="D9D9D9" w:themeFill="background1" w:themeFillShade="D9"/>
        </w:rPr>
        <w:br/>
        <w:t xml:space="preserve">  </w:t>
      </w:r>
      <w:r w:rsidRPr="00437138">
        <w:rPr>
          <w:rFonts w:ascii="Courier New" w:hAnsi="Courier New" w:cs="Courier New"/>
          <w:shd w:val="clear" w:color="auto" w:fill="D9D9D9" w:themeFill="background1" w:themeFillShade="D9"/>
        </w:rPr>
        <w:t>data</w:t>
      </w:r>
      <w:r w:rsidR="00DD1F0B">
        <w:rPr>
          <w:rFonts w:ascii="Courier New" w:hAnsi="Courier New" w:cs="Courier New"/>
          <w:shd w:val="clear" w:color="auto" w:fill="D9D9D9" w:themeFill="background1" w:themeFillShade="D9"/>
        </w:rPr>
        <w:t>\</w:t>
      </w:r>
      <w:r w:rsidRPr="00437138">
        <w:rPr>
          <w:shd w:val="clear" w:color="auto" w:fill="D9D9D9" w:themeFill="background1" w:themeFillShade="D9"/>
        </w:rPr>
        <w:t xml:space="preserve">           </w:t>
      </w:r>
      <w:r w:rsidRPr="00437138">
        <w:rPr>
          <w:i/>
          <w:iCs/>
          <w:shd w:val="clear" w:color="auto" w:fill="D9D9D9" w:themeFill="background1" w:themeFillShade="D9"/>
        </w:rPr>
        <w:t>← BLK, SGML, and .index files</w:t>
      </w:r>
      <w:r w:rsidRPr="00437138">
        <w:rPr>
          <w:shd w:val="clear" w:color="auto" w:fill="D9D9D9" w:themeFill="background1" w:themeFillShade="D9"/>
        </w:rPr>
        <w:br/>
        <w:t xml:space="preserve">  </w:t>
      </w:r>
      <w:r w:rsidRPr="00437138">
        <w:rPr>
          <w:rFonts w:ascii="Courier New" w:hAnsi="Courier New" w:cs="Courier New"/>
          <w:shd w:val="clear" w:color="auto" w:fill="D9D9D9" w:themeFill="background1" w:themeFillShade="D9"/>
        </w:rPr>
        <w:t>processed</w:t>
      </w:r>
      <w:r w:rsidR="00DD1F0B">
        <w:rPr>
          <w:rFonts w:ascii="Courier New" w:hAnsi="Courier New" w:cs="Courier New"/>
          <w:shd w:val="clear" w:color="auto" w:fill="D9D9D9" w:themeFill="background1" w:themeFillShade="D9"/>
        </w:rPr>
        <w:t>\</w:t>
      </w:r>
      <w:r w:rsidRPr="00437138">
        <w:rPr>
          <w:shd w:val="clear" w:color="auto" w:fill="D9D9D9" w:themeFill="background1" w:themeFillShade="D9"/>
        </w:rPr>
        <w:t xml:space="preserve">      </w:t>
      </w:r>
      <w:r w:rsidRPr="00437138">
        <w:rPr>
          <w:i/>
          <w:iCs/>
          <w:shd w:val="clear" w:color="auto" w:fill="D9D9D9" w:themeFill="background1" w:themeFillShade="D9"/>
        </w:rPr>
        <w:t>← Indexed BLK, SGML, and .index files</w:t>
      </w:r>
      <w:r w:rsidRPr="00437138">
        <w:rPr>
          <w:shd w:val="clear" w:color="auto" w:fill="D9D9D9" w:themeFill="background1" w:themeFillShade="D9"/>
        </w:rPr>
        <w:br/>
      </w:r>
      <w:r w:rsidR="00CE1FB9" w:rsidRPr="00437138">
        <w:rPr>
          <w:rFonts w:ascii="Courier New" w:hAnsi="Courier New" w:cs="Courier New"/>
          <w:shd w:val="clear" w:color="auto" w:fill="D9D9D9" w:themeFill="background1" w:themeFillShade="D9"/>
        </w:rPr>
        <w:t xml:space="preserve"> </w:t>
      </w:r>
      <w:r w:rsidR="00CE1FB9" w:rsidRPr="00437138">
        <w:rPr>
          <w:rFonts w:ascii="Courier New" w:hAnsi="Courier New" w:cs="Courier New"/>
          <w:shd w:val="clear" w:color="auto" w:fill="D9D9D9" w:themeFill="background1" w:themeFillShade="D9"/>
        </w:rPr>
        <w:t>quarantine</w:t>
      </w:r>
      <w:r w:rsidR="00DD1F0B">
        <w:rPr>
          <w:rFonts w:ascii="Courier New" w:hAnsi="Courier New" w:cs="Courier New"/>
          <w:shd w:val="clear" w:color="auto" w:fill="D9D9D9" w:themeFill="background1" w:themeFillShade="D9"/>
        </w:rPr>
        <w:t>\</w:t>
      </w:r>
      <w:r w:rsidR="00CE1FB9" w:rsidRPr="00437138">
        <w:rPr>
          <w:shd w:val="clear" w:color="auto" w:fill="D9D9D9" w:themeFill="background1" w:themeFillShade="D9"/>
        </w:rPr>
        <w:t xml:space="preserve">     </w:t>
      </w:r>
      <w:r w:rsidR="00CE1FB9" w:rsidRPr="00437138">
        <w:rPr>
          <w:i/>
          <w:iCs/>
          <w:shd w:val="clear" w:color="auto" w:fill="D9D9D9" w:themeFill="background1" w:themeFillShade="D9"/>
        </w:rPr>
        <w:t xml:space="preserve">← </w:t>
      </w:r>
      <w:r w:rsidR="00CE1FB9" w:rsidRPr="00437138">
        <w:rPr>
          <w:i/>
          <w:iCs/>
          <w:shd w:val="clear" w:color="auto" w:fill="D9D9D9" w:themeFill="background1" w:themeFillShade="D9"/>
        </w:rPr>
        <w:t>BLK,SGML &amp; .index files that failed successful indexing</w:t>
      </w:r>
    </w:p>
    <w:p w14:paraId="6B0C127C" w14:textId="1CB7FD0F" w:rsidR="00CE1FB9" w:rsidRDefault="00F3291F" w:rsidP="00CE1FB9">
      <w:pPr>
        <w:pStyle w:val="Body"/>
      </w:pPr>
      <w:r>
        <w:t xml:space="preserve">Files move strictly </w:t>
      </w:r>
      <w:r w:rsidR="00DD1F0B">
        <w:t>top</w:t>
      </w:r>
      <w:r>
        <w:t>-to-</w:t>
      </w:r>
      <w:r w:rsidR="00DD1F0B">
        <w:t>bottom</w:t>
      </w:r>
      <w:r>
        <w:t xml:space="preserve"> through this structure. Manual movement backwards constitutes reprocessing and must be deliberate.</w:t>
      </w:r>
      <w:r w:rsidR="00CE1FB9">
        <w:t xml:space="preserve"> Typically, DahuVerityBuilder will be configured to write its ouput file (BLK, SGML and .index files) to the watched data directory of the DahuVerityIndexer service.</w:t>
      </w:r>
    </w:p>
    <w:p w14:paraId="4E8670B9" w14:textId="60E9EC73" w:rsidR="00DD1F0B" w:rsidRDefault="00DD1F0B" w:rsidP="00DD1F0B">
      <w:pPr>
        <w:pStyle w:val="Heading1"/>
      </w:pPr>
      <w:bookmarkStart w:id="15" w:name="_Toc219448838"/>
      <w:r>
        <w:t>Service installation</w:t>
      </w:r>
      <w:bookmarkEnd w:id="15"/>
    </w:p>
    <w:p w14:paraId="5798BCB0" w14:textId="53F497FA" w:rsidR="00437138" w:rsidRDefault="00DD1F0B" w:rsidP="00DD1F0B">
      <w:pPr>
        <w:pStyle w:val="Body"/>
      </w:pPr>
      <w:r>
        <w:t>Both DahuVerityBuilder and DahuVerityIndexer are java programs designed to run as a service on Windows. To enable service integration, we use a service wrapper called NSSM.EXE. The executable can be found on any of the Verity indexing servers (Prod, Pre-Prod, Test) at:</w:t>
      </w:r>
    </w:p>
    <w:p w14:paraId="44BCF14E" w14:textId="3A2AFBE2" w:rsidR="00DD1F0B" w:rsidRDefault="00DD1F0B" w:rsidP="00DD1F0B">
      <w:pPr>
        <w:pStyle w:val="Body"/>
        <w:rPr>
          <w:rFonts w:ascii="Courier New" w:hAnsi="Courier New" w:cs="Courier New"/>
          <w:shd w:val="clear" w:color="auto" w:fill="D9D9D9" w:themeFill="background1" w:themeFillShade="D9"/>
        </w:rPr>
      </w:pPr>
      <w:r>
        <w:rPr>
          <w:rFonts w:ascii="Courier New" w:hAnsi="Courier New" w:cs="Courier New"/>
          <w:shd w:val="clear" w:color="auto" w:fill="D9D9D9" w:themeFill="background1" w:themeFillShade="D9"/>
        </w:rPr>
        <w:t>D:\Program Files(x86)\Dahu\service\nssm-2.24\nssm-2.24\win64\nssm.exe</w:t>
      </w:r>
    </w:p>
    <w:p w14:paraId="1D5DB396" w14:textId="77777777" w:rsidR="000B7C46" w:rsidRDefault="00DD1F0B" w:rsidP="00DD1F0B">
      <w:pPr>
        <w:pStyle w:val="Body"/>
      </w:pPr>
      <w:r>
        <w:t>To install either of the services for the first time, from a command window, run</w:t>
      </w:r>
      <w:r w:rsidR="000B7C46">
        <w:t>:</w:t>
      </w:r>
    </w:p>
    <w:p w14:paraId="77D30619" w14:textId="13DD915B" w:rsidR="000B7C46" w:rsidRDefault="00DD1F0B" w:rsidP="00DD1F0B">
      <w:pPr>
        <w:pStyle w:val="Body"/>
      </w:pPr>
      <w:r>
        <w:t xml:space="preserve"> nssm.exe</w:t>
      </w:r>
      <w:r w:rsidR="000B7C46">
        <w:t xml:space="preserve"> install &lt;&lt;name of the service&gt;&gt;</w:t>
      </w:r>
    </w:p>
    <w:p w14:paraId="39D360EC" w14:textId="47A82598" w:rsidR="000B7C46" w:rsidRDefault="000B7C46" w:rsidP="00DD1F0B">
      <w:pPr>
        <w:pStyle w:val="Body"/>
      </w:pPr>
      <w:r>
        <w:t xml:space="preserve">so for DahuVerityBuilder: </w:t>
      </w:r>
      <w:r w:rsidRPr="000B7C46">
        <w:rPr>
          <w:rFonts w:ascii="Courier New" w:hAnsi="Courier New" w:cs="Courier New"/>
          <w:shd w:val="clear" w:color="auto" w:fill="D9D9D9" w:themeFill="background1" w:themeFillShade="D9"/>
        </w:rPr>
        <w:t>nssm.exe install DahuVerityBuilder</w:t>
      </w:r>
    </w:p>
    <w:p w14:paraId="42425ADD" w14:textId="646903FC" w:rsidR="000B7C46" w:rsidRDefault="000B7C46" w:rsidP="00DD1F0B">
      <w:pPr>
        <w:pStyle w:val="Body"/>
      </w:pPr>
      <w:r>
        <w:t xml:space="preserve">and for DahuVerityIndexer: </w:t>
      </w:r>
      <w:r w:rsidRPr="000B7C46">
        <w:rPr>
          <w:rFonts w:ascii="Courier New" w:hAnsi="Courier New" w:cs="Courier New"/>
          <w:shd w:val="clear" w:color="auto" w:fill="D9D9D9" w:themeFill="background1" w:themeFillShade="D9"/>
        </w:rPr>
        <w:t>nssm.exe install DahuVerityIndexer</w:t>
      </w:r>
    </w:p>
    <w:p w14:paraId="177570CF" w14:textId="2EBF314C" w:rsidR="00DD1F0B" w:rsidRDefault="00DD1F0B" w:rsidP="00DD1F0B">
      <w:pPr>
        <w:pStyle w:val="Body"/>
      </w:pPr>
      <w:r>
        <w:t>When the nssm.exe window is presented, add the following configuration values:</w:t>
      </w:r>
    </w:p>
    <w:p w14:paraId="2B5E6E94" w14:textId="4DC62C77" w:rsidR="00DD1F0B" w:rsidRDefault="000B7C46" w:rsidP="00DD1F0B">
      <w:pPr>
        <w:pStyle w:val="Body"/>
      </w:pPr>
      <w:r w:rsidRPr="000B7C46">
        <w:drawing>
          <wp:inline distT="0" distB="0" distL="0" distR="0" wp14:anchorId="46A4B110" wp14:editId="772FAEB2">
            <wp:extent cx="2183219" cy="1170490"/>
            <wp:effectExtent l="0" t="0" r="1270" b="0"/>
            <wp:docPr id="9136941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94185" name="Picture 1" descr="A screenshot of a computer program&#10;&#10;AI-generated content may be incorrect."/>
                    <pic:cNvPicPr/>
                  </pic:nvPicPr>
                  <pic:blipFill>
                    <a:blip r:embed="rId15"/>
                    <a:stretch>
                      <a:fillRect/>
                    </a:stretch>
                  </pic:blipFill>
                  <pic:spPr>
                    <a:xfrm>
                      <a:off x="0" y="0"/>
                      <a:ext cx="2210566" cy="1185151"/>
                    </a:xfrm>
                    <a:prstGeom prst="rect">
                      <a:avLst/>
                    </a:prstGeom>
                  </pic:spPr>
                </pic:pic>
              </a:graphicData>
            </a:graphic>
          </wp:inline>
        </w:drawing>
      </w:r>
    </w:p>
    <w:p w14:paraId="3A7F0F49" w14:textId="77777777" w:rsidR="000B7C46" w:rsidRDefault="000B7C46" w:rsidP="00DD1F0B">
      <w:pPr>
        <w:pStyle w:val="Body"/>
      </w:pPr>
      <w:r w:rsidRPr="000B7C46">
        <w:rPr>
          <w:b/>
          <w:bCs/>
        </w:rPr>
        <w:lastRenderedPageBreak/>
        <w:t>Path</w:t>
      </w:r>
      <w:r>
        <w:t xml:space="preserve">: This is the path to the java.exe installed on the server, normally: </w:t>
      </w:r>
    </w:p>
    <w:p w14:paraId="7752A164" w14:textId="53CB54BF" w:rsidR="000B7C46" w:rsidRDefault="000B7C46" w:rsidP="000B7C46">
      <w:pPr>
        <w:pStyle w:val="Body"/>
        <w:shd w:val="clear" w:color="auto" w:fill="D9D9D9" w:themeFill="background1" w:themeFillShade="D9"/>
        <w:ind w:firstLine="432"/>
        <w:rPr>
          <w:rFonts w:ascii="Courier New" w:hAnsi="Courier New" w:cs="Courier New"/>
        </w:rPr>
      </w:pPr>
      <w:r w:rsidRPr="000B7C46">
        <w:rPr>
          <w:rFonts w:ascii="Courier New" w:hAnsi="Courier New" w:cs="Courier New"/>
        </w:rPr>
        <w:t>C:\Program Files\Common Files\Oracle\Java\javapath\java.exe</w:t>
      </w:r>
    </w:p>
    <w:p w14:paraId="1C7DFF4E" w14:textId="77777777" w:rsidR="000B7C46" w:rsidRDefault="000B7C46" w:rsidP="000B7C46">
      <w:pPr>
        <w:pStyle w:val="Body"/>
      </w:pPr>
      <w:r w:rsidRPr="000B7C46">
        <w:rPr>
          <w:b/>
          <w:bCs/>
        </w:rPr>
        <w:t>Startup directory:</w:t>
      </w:r>
      <w:r>
        <w:t xml:space="preserve"> The default location for the tools. DVB.JAR and DVI.JAR will be in this directory as will the properties file for the service. </w:t>
      </w:r>
    </w:p>
    <w:p w14:paraId="76E3A75D" w14:textId="413800A8" w:rsidR="000B7C46" w:rsidRDefault="000B7C46" w:rsidP="000B7C46">
      <w:pPr>
        <w:pStyle w:val="Body"/>
      </w:pPr>
      <w:r>
        <w:t xml:space="preserve">Usually, it will be </w:t>
      </w:r>
      <w:r w:rsidRPr="000B7C46">
        <w:rPr>
          <w:rFonts w:ascii="Courier New" w:hAnsi="Courier New" w:cs="Courier New"/>
          <w:shd w:val="clear" w:color="auto" w:fill="D9D9D9" w:themeFill="background1" w:themeFillShade="D9"/>
        </w:rPr>
        <w:t>C:\Program Files (x86)\Dahu</w:t>
      </w:r>
    </w:p>
    <w:p w14:paraId="5FD7A45A" w14:textId="77777777" w:rsidR="000B7C46" w:rsidRDefault="000B7C46" w:rsidP="000B7C46">
      <w:pPr>
        <w:pStyle w:val="Body"/>
      </w:pPr>
      <w:r w:rsidRPr="000B7C46">
        <w:rPr>
          <w:b/>
          <w:bCs/>
        </w:rPr>
        <w:t>Arguments:</w:t>
      </w:r>
      <w:r>
        <w:t xml:space="preserve"> These are the arguments to the java.exe to start the service. For DahuVerityBuilder the arguments will be </w:t>
      </w:r>
    </w:p>
    <w:p w14:paraId="31EAC11E" w14:textId="77777777" w:rsidR="000B7C46" w:rsidRDefault="000B7C46" w:rsidP="000B7C46">
      <w:pPr>
        <w:pStyle w:val="Body"/>
      </w:pPr>
      <w:r w:rsidRPr="000B7C46">
        <w:rPr>
          <w:rFonts w:ascii="Courier New" w:hAnsi="Courier New" w:cs="Courier New"/>
          <w:shd w:val="clear" w:color="auto" w:fill="D9D9D9" w:themeFill="background1" w:themeFillShade="D9"/>
        </w:rPr>
        <w:t>-jar DVB.jar builder_config.properties</w:t>
      </w:r>
      <w:r>
        <w:t xml:space="preserve"> </w:t>
      </w:r>
    </w:p>
    <w:p w14:paraId="09276E8E" w14:textId="6EC90C53" w:rsidR="000B7C46" w:rsidRDefault="000B7C46" w:rsidP="000B7C46">
      <w:pPr>
        <w:pStyle w:val="Body"/>
      </w:pPr>
      <w:r>
        <w:t xml:space="preserve">and for DahuVerityIndexer </w:t>
      </w:r>
    </w:p>
    <w:p w14:paraId="135FAFA4" w14:textId="23CCF6DE" w:rsidR="000B7C46" w:rsidRDefault="000B7C46" w:rsidP="000B7C46">
      <w:pPr>
        <w:pStyle w:val="Body"/>
        <w:rPr>
          <w:rFonts w:ascii="Courier New" w:hAnsi="Courier New" w:cs="Courier New"/>
          <w:shd w:val="clear" w:color="auto" w:fill="D9D9D9" w:themeFill="background1" w:themeFillShade="D9"/>
        </w:rPr>
      </w:pPr>
      <w:r w:rsidRPr="000B7C46">
        <w:rPr>
          <w:rFonts w:ascii="Courier New" w:hAnsi="Courier New" w:cs="Courier New"/>
          <w:shd w:val="clear" w:color="auto" w:fill="D9D9D9" w:themeFill="background1" w:themeFillShade="D9"/>
        </w:rPr>
        <w:t>-jar DV</w:t>
      </w:r>
      <w:r w:rsidRPr="000B7C46">
        <w:rPr>
          <w:rFonts w:ascii="Courier New" w:hAnsi="Courier New" w:cs="Courier New"/>
          <w:shd w:val="clear" w:color="auto" w:fill="D9D9D9" w:themeFill="background1" w:themeFillShade="D9"/>
        </w:rPr>
        <w:t>I</w:t>
      </w:r>
      <w:r w:rsidRPr="000B7C46">
        <w:rPr>
          <w:rFonts w:ascii="Courier New" w:hAnsi="Courier New" w:cs="Courier New"/>
          <w:shd w:val="clear" w:color="auto" w:fill="D9D9D9" w:themeFill="background1" w:themeFillShade="D9"/>
        </w:rPr>
        <w:t xml:space="preserve">.jar </w:t>
      </w:r>
      <w:r w:rsidRPr="000B7C46">
        <w:rPr>
          <w:rFonts w:ascii="Courier New" w:hAnsi="Courier New" w:cs="Courier New"/>
          <w:shd w:val="clear" w:color="auto" w:fill="D9D9D9" w:themeFill="background1" w:themeFillShade="D9"/>
        </w:rPr>
        <w:t>indexer</w:t>
      </w:r>
      <w:r w:rsidRPr="000B7C46">
        <w:rPr>
          <w:rFonts w:ascii="Courier New" w:hAnsi="Courier New" w:cs="Courier New"/>
          <w:shd w:val="clear" w:color="auto" w:fill="D9D9D9" w:themeFill="background1" w:themeFillShade="D9"/>
        </w:rPr>
        <w:t>_config.properties</w:t>
      </w:r>
    </w:p>
    <w:p w14:paraId="481C6CE0" w14:textId="1767B0EE" w:rsidR="00ED6046" w:rsidRPr="000B7C46" w:rsidRDefault="000B7C46" w:rsidP="00ED6046">
      <w:pPr>
        <w:pStyle w:val="Body"/>
      </w:pPr>
      <w:r>
        <w:t xml:space="preserve">Should you need to edit the </w:t>
      </w:r>
      <w:r w:rsidR="00ED6046">
        <w:t xml:space="preserve">service configuration, you can run the nssm.exe tool in edit mode using the command </w:t>
      </w:r>
      <w:r w:rsidR="00ED6046" w:rsidRPr="00ED6046">
        <w:rPr>
          <w:rFonts w:ascii="Courier New" w:hAnsi="Courier New" w:cs="Courier New"/>
          <w:shd w:val="clear" w:color="auto" w:fill="D9D9D9" w:themeFill="background1" w:themeFillShade="D9"/>
        </w:rPr>
        <w:t>nssm.exe edit &lt;&lt;service name&gt;&gt;</w:t>
      </w:r>
    </w:p>
    <w:p w14:paraId="4AD9F7B7" w14:textId="5F86F603" w:rsidR="00F3291F" w:rsidRDefault="00F3291F" w:rsidP="0033586E">
      <w:pPr>
        <w:pStyle w:val="Heading1"/>
      </w:pPr>
      <w:bookmarkStart w:id="16" w:name="_Toc219448839"/>
      <w:r>
        <w:t>Dahu Verity Builder Configuration</w:t>
      </w:r>
      <w:bookmarkEnd w:id="16"/>
    </w:p>
    <w:p w14:paraId="79A4EB4C" w14:textId="77777777" w:rsidR="00501FA2" w:rsidRDefault="00501FA2" w:rsidP="00501FA2">
      <w:pPr>
        <w:pStyle w:val="Body"/>
      </w:pPr>
      <w:r>
        <w:t>This section describes</w:t>
      </w:r>
      <w:r>
        <w:rPr>
          <w:rStyle w:val="apple-converted-space"/>
        </w:rPr>
        <w:t> </w:t>
      </w:r>
      <w:r>
        <w:rPr>
          <w:rStyle w:val="Strong"/>
        </w:rPr>
        <w:t>every configurable parameter</w:t>
      </w:r>
      <w:r>
        <w:rPr>
          <w:rStyle w:val="apple-converted-space"/>
        </w:rPr>
        <w:t> </w:t>
      </w:r>
      <w:r>
        <w:t>supported by the Dahu Verity Builder service.</w:t>
      </w:r>
      <w:r>
        <w:br/>
        <w:t>Each parameter is documented in terms of:</w:t>
      </w:r>
    </w:p>
    <w:p w14:paraId="46E3BBD8" w14:textId="77777777" w:rsidR="00501FA2" w:rsidRDefault="00501FA2" w:rsidP="00501FA2">
      <w:pPr>
        <w:pStyle w:val="Body"/>
        <w:numPr>
          <w:ilvl w:val="0"/>
          <w:numId w:val="32"/>
        </w:numPr>
      </w:pPr>
      <w:r>
        <w:t>Purpose and functionality</w:t>
      </w:r>
    </w:p>
    <w:p w14:paraId="29AA2343" w14:textId="77777777" w:rsidR="00501FA2" w:rsidRDefault="00501FA2" w:rsidP="00501FA2">
      <w:pPr>
        <w:pStyle w:val="Body"/>
        <w:numPr>
          <w:ilvl w:val="0"/>
          <w:numId w:val="32"/>
        </w:numPr>
      </w:pPr>
      <w:r>
        <w:t>Example value</w:t>
      </w:r>
    </w:p>
    <w:p w14:paraId="7F179A5A" w14:textId="77777777" w:rsidR="00501FA2" w:rsidRDefault="00501FA2" w:rsidP="00501FA2">
      <w:pPr>
        <w:pStyle w:val="Body"/>
        <w:numPr>
          <w:ilvl w:val="0"/>
          <w:numId w:val="32"/>
        </w:numPr>
      </w:pPr>
      <w:r>
        <w:t>Observable logging behaviour</w:t>
      </w:r>
    </w:p>
    <w:p w14:paraId="478966CE" w14:textId="77777777" w:rsidR="00501FA2" w:rsidRDefault="00501FA2" w:rsidP="00501FA2">
      <w:pPr>
        <w:pStyle w:val="Body"/>
        <w:numPr>
          <w:ilvl w:val="0"/>
          <w:numId w:val="32"/>
        </w:numPr>
      </w:pPr>
      <w:r>
        <w:t>Operational guidance</w:t>
      </w:r>
    </w:p>
    <w:p w14:paraId="7D39CD44" w14:textId="6509EA0D" w:rsidR="00501FA2" w:rsidRDefault="00501FA2" w:rsidP="00501FA2">
      <w:pPr>
        <w:pStyle w:val="Body"/>
      </w:pPr>
      <w:r>
        <w:t>The configuration is typically supplied as a Java</w:t>
      </w:r>
      <w:r>
        <w:rPr>
          <w:rStyle w:val="apple-converted-space"/>
        </w:rPr>
        <w:t> </w:t>
      </w:r>
      <w:r>
        <w:rPr>
          <w:rStyle w:val="HTMLCode"/>
          <w:rFonts w:eastAsia="Arial Unicode MS"/>
        </w:rPr>
        <w:t>.properties</w:t>
      </w:r>
      <w:r>
        <w:rPr>
          <w:rStyle w:val="apple-converted-space"/>
        </w:rPr>
        <w:t> </w:t>
      </w:r>
      <w:r>
        <w:t>file</w:t>
      </w:r>
      <w:r w:rsidR="00756E24">
        <w:t>, provided as a parameter to the service</w:t>
      </w:r>
      <w:r>
        <w:t xml:space="preserve"> and read at service startup.</w:t>
      </w:r>
      <w:r w:rsidR="00756E24">
        <w:t xml:space="preserve"> Here is an example properties file for the Builder process:</w:t>
      </w:r>
    </w:p>
    <w:p w14:paraId="347788E8" w14:textId="28746C9F" w:rsidR="00967FBB" w:rsidRPr="00437138" w:rsidRDefault="00437138" w:rsidP="00437138">
      <w:pPr>
        <w:pStyle w:val="Body"/>
        <w:shd w:val="clear" w:color="auto" w:fill="D9D9D9" w:themeFill="background1" w:themeFillShade="D9"/>
        <w:rPr>
          <w:b/>
          <w:bCs/>
          <w:sz w:val="16"/>
          <w:szCs w:val="16"/>
        </w:rPr>
      </w:pPr>
      <w:r w:rsidRPr="00437138">
        <w:rPr>
          <w:b/>
          <w:bCs/>
          <w:sz w:val="16"/>
          <w:szCs w:val="16"/>
        </w:rPr>
        <w:t>Example_DahuBuilder.properties</w:t>
      </w:r>
    </w:p>
    <w:p w14:paraId="4825A319" w14:textId="77777777" w:rsidR="00437138" w:rsidRPr="00437138" w:rsidRDefault="00437138" w:rsidP="00437138">
      <w:pPr>
        <w:pStyle w:val="Body"/>
        <w:shd w:val="clear" w:color="auto" w:fill="D9D9D9" w:themeFill="background1" w:themeFillShade="D9"/>
        <w:rPr>
          <w:rFonts w:ascii="Courier New" w:hAnsi="Courier New" w:cs="Courier New"/>
          <w:sz w:val="16"/>
          <w:szCs w:val="16"/>
        </w:rPr>
      </w:pPr>
      <w:r w:rsidRPr="00437138">
        <w:rPr>
          <w:rFonts w:ascii="Courier New" w:hAnsi="Courier New" w:cs="Courier New"/>
          <w:sz w:val="16"/>
          <w:szCs w:val="16"/>
        </w:rPr>
        <w:t>CSVDirectory=/Users/chrisbartlett/Development/TNA/ReleaseDataCSV/data</w:t>
      </w:r>
    </w:p>
    <w:p w14:paraId="66EED7B6" w14:textId="77777777" w:rsidR="00437138" w:rsidRPr="00437138" w:rsidRDefault="00437138" w:rsidP="00437138">
      <w:pPr>
        <w:pStyle w:val="Body"/>
        <w:shd w:val="clear" w:color="auto" w:fill="D9D9D9" w:themeFill="background1" w:themeFillShade="D9"/>
        <w:rPr>
          <w:rFonts w:ascii="Courier New" w:hAnsi="Courier New" w:cs="Courier New"/>
          <w:sz w:val="16"/>
          <w:szCs w:val="16"/>
        </w:rPr>
      </w:pPr>
      <w:r w:rsidRPr="00437138">
        <w:rPr>
          <w:rFonts w:ascii="Courier New" w:hAnsi="Courier New" w:cs="Courier New"/>
          <w:sz w:val="16"/>
          <w:szCs w:val="16"/>
        </w:rPr>
        <w:t>processedDirectory=/Users/chrisbartlett/Development/TNA/ReleaseDataCSV/processed</w:t>
      </w:r>
    </w:p>
    <w:p w14:paraId="73D654F4" w14:textId="77777777" w:rsidR="00437138" w:rsidRPr="00437138" w:rsidRDefault="00437138" w:rsidP="00437138">
      <w:pPr>
        <w:pStyle w:val="Body"/>
        <w:shd w:val="clear" w:color="auto" w:fill="D9D9D9" w:themeFill="background1" w:themeFillShade="D9"/>
        <w:rPr>
          <w:rFonts w:ascii="Courier New" w:hAnsi="Courier New" w:cs="Courier New"/>
          <w:sz w:val="16"/>
          <w:szCs w:val="16"/>
        </w:rPr>
      </w:pPr>
      <w:r w:rsidRPr="00437138">
        <w:rPr>
          <w:rFonts w:ascii="Courier New" w:hAnsi="Courier New" w:cs="Courier New"/>
          <w:sz w:val="16"/>
          <w:szCs w:val="16"/>
        </w:rPr>
        <w:t>quarantineDirectory=/Users/chrisbartlett/Development/TNA/ReleaseDataCSV/quarantine</w:t>
      </w:r>
    </w:p>
    <w:p w14:paraId="00860DCE" w14:textId="77777777" w:rsidR="00437138" w:rsidRPr="00437138" w:rsidRDefault="00437138" w:rsidP="00437138">
      <w:pPr>
        <w:pStyle w:val="Body"/>
        <w:shd w:val="clear" w:color="auto" w:fill="D9D9D9" w:themeFill="background1" w:themeFillShade="D9"/>
        <w:rPr>
          <w:rFonts w:ascii="Courier New" w:hAnsi="Courier New" w:cs="Courier New"/>
          <w:sz w:val="16"/>
          <w:szCs w:val="16"/>
        </w:rPr>
      </w:pPr>
      <w:r w:rsidRPr="00437138">
        <w:rPr>
          <w:rFonts w:ascii="Courier New" w:hAnsi="Courier New" w:cs="Courier New"/>
          <w:sz w:val="16"/>
          <w:szCs w:val="16"/>
        </w:rPr>
        <w:t>outputDirectory=/Users/chrisbartlett/Development/TNA/ReleaseDataVerity/data</w:t>
      </w:r>
    </w:p>
    <w:p w14:paraId="31CC4060" w14:textId="77777777" w:rsidR="00437138" w:rsidRPr="00437138" w:rsidRDefault="00437138" w:rsidP="00437138">
      <w:pPr>
        <w:pStyle w:val="Body"/>
        <w:shd w:val="clear" w:color="auto" w:fill="D9D9D9" w:themeFill="background1" w:themeFillShade="D9"/>
        <w:rPr>
          <w:rFonts w:ascii="Courier New" w:hAnsi="Courier New" w:cs="Courier New"/>
          <w:sz w:val="16"/>
          <w:szCs w:val="16"/>
        </w:rPr>
      </w:pPr>
      <w:r w:rsidRPr="00437138">
        <w:rPr>
          <w:rFonts w:ascii="Courier New" w:hAnsi="Courier New" w:cs="Courier New"/>
          <w:sz w:val="16"/>
          <w:szCs w:val="16"/>
        </w:rPr>
        <w:t>LogLevel=FINEST</w:t>
      </w:r>
    </w:p>
    <w:p w14:paraId="03CE609F" w14:textId="77777777" w:rsidR="00437138" w:rsidRPr="00437138" w:rsidRDefault="00437138" w:rsidP="00437138">
      <w:pPr>
        <w:pStyle w:val="Body"/>
        <w:shd w:val="clear" w:color="auto" w:fill="D9D9D9" w:themeFill="background1" w:themeFillShade="D9"/>
        <w:rPr>
          <w:rFonts w:ascii="Courier New" w:hAnsi="Courier New" w:cs="Courier New"/>
          <w:sz w:val="16"/>
          <w:szCs w:val="16"/>
        </w:rPr>
      </w:pPr>
      <w:r w:rsidRPr="00437138">
        <w:rPr>
          <w:rFonts w:ascii="Courier New" w:hAnsi="Courier New" w:cs="Courier New"/>
          <w:sz w:val="16"/>
          <w:szCs w:val="16"/>
        </w:rPr>
        <w:t>pollInterval=3</w:t>
      </w:r>
    </w:p>
    <w:p w14:paraId="34692932" w14:textId="1F5D6627" w:rsidR="00437138" w:rsidRPr="00437138" w:rsidRDefault="00437138" w:rsidP="00437138">
      <w:pPr>
        <w:pStyle w:val="Body"/>
        <w:shd w:val="clear" w:color="auto" w:fill="D9D9D9" w:themeFill="background1" w:themeFillShade="D9"/>
        <w:rPr>
          <w:rFonts w:ascii="Courier New" w:hAnsi="Courier New" w:cs="Courier New"/>
          <w:sz w:val="16"/>
          <w:szCs w:val="16"/>
        </w:rPr>
      </w:pPr>
      <w:r w:rsidRPr="00437138">
        <w:rPr>
          <w:rFonts w:ascii="Courier New" w:hAnsi="Courier New" w:cs="Courier New"/>
          <w:sz w:val="16"/>
          <w:szCs w:val="16"/>
        </w:rPr>
        <w:t>deleteProcessedFiles=true</w:t>
      </w:r>
    </w:p>
    <w:p w14:paraId="0D705502" w14:textId="77777777" w:rsidR="0066306E" w:rsidRDefault="0066306E" w:rsidP="0033586E">
      <w:pPr>
        <w:pStyle w:val="Heading2"/>
      </w:pPr>
    </w:p>
    <w:p w14:paraId="471CD2E5" w14:textId="77777777" w:rsidR="0066306E" w:rsidRDefault="0066306E" w:rsidP="0033586E">
      <w:pPr>
        <w:pStyle w:val="Heading2"/>
      </w:pPr>
    </w:p>
    <w:p w14:paraId="457CEE3E" w14:textId="77777777" w:rsidR="0066306E" w:rsidRDefault="0066306E" w:rsidP="0033586E">
      <w:pPr>
        <w:pStyle w:val="Heading2"/>
      </w:pPr>
    </w:p>
    <w:p w14:paraId="3C9D0833" w14:textId="37D37003" w:rsidR="00501FA2" w:rsidRDefault="00501FA2" w:rsidP="0033586E">
      <w:pPr>
        <w:pStyle w:val="Heading2"/>
      </w:pPr>
      <w:bookmarkStart w:id="17" w:name="_Toc219448840"/>
      <w:r w:rsidRPr="00756E24">
        <w:lastRenderedPageBreak/>
        <w:t>CSVDirectory</w:t>
      </w:r>
      <w:bookmarkEnd w:id="17"/>
    </w:p>
    <w:p w14:paraId="6F507187" w14:textId="77777777" w:rsidR="00501FA2" w:rsidRDefault="00501FA2" w:rsidP="00756E24">
      <w:pPr>
        <w:pStyle w:val="Body"/>
      </w:pPr>
      <w:r>
        <w:rPr>
          <w:rStyle w:val="Strong"/>
        </w:rPr>
        <w:t>Purpose</w:t>
      </w:r>
      <w:r>
        <w:br/>
        <w:t>Specifies the directory monitored for incoming CSV files generated by SQL Server release stored procedures.</w:t>
      </w:r>
    </w:p>
    <w:p w14:paraId="7C20428C" w14:textId="77777777" w:rsidR="00501FA2" w:rsidRDefault="00501FA2" w:rsidP="00756E24">
      <w:pPr>
        <w:pStyle w:val="Body"/>
      </w:pPr>
      <w:r>
        <w:rPr>
          <w:rStyle w:val="Strong"/>
        </w:rPr>
        <w:t>Functionality</w:t>
      </w:r>
    </w:p>
    <w:p w14:paraId="7CA5F475" w14:textId="77777777" w:rsidR="00501FA2" w:rsidRDefault="00501FA2" w:rsidP="00756E24">
      <w:pPr>
        <w:pStyle w:val="Body"/>
        <w:numPr>
          <w:ilvl w:val="0"/>
          <w:numId w:val="33"/>
        </w:numPr>
      </w:pPr>
      <w:r>
        <w:t>The Builder polls this directory at the configured</w:t>
      </w:r>
      <w:r>
        <w:rPr>
          <w:rStyle w:val="apple-converted-space"/>
        </w:rPr>
        <w:t> </w:t>
      </w:r>
      <w:r>
        <w:rPr>
          <w:rStyle w:val="HTMLCode"/>
          <w:rFonts w:eastAsia="Arial Unicode MS"/>
        </w:rPr>
        <w:t>pollInterval</w:t>
      </w:r>
    </w:p>
    <w:p w14:paraId="05A03999" w14:textId="77777777" w:rsidR="00501FA2" w:rsidRDefault="00501FA2" w:rsidP="00756E24">
      <w:pPr>
        <w:pStyle w:val="Body"/>
        <w:numPr>
          <w:ilvl w:val="0"/>
          <w:numId w:val="33"/>
        </w:numPr>
      </w:pPr>
      <w:r>
        <w:t>Files found here are candidates for processing once they are deemed stable</w:t>
      </w:r>
    </w:p>
    <w:p w14:paraId="6ECE5741" w14:textId="77777777" w:rsidR="00501FA2" w:rsidRDefault="00501FA2" w:rsidP="00756E24">
      <w:pPr>
        <w:pStyle w:val="Body"/>
        <w:numPr>
          <w:ilvl w:val="0"/>
          <w:numId w:val="33"/>
        </w:numPr>
      </w:pPr>
      <w:r>
        <w:t>Only files in this directory are ever considered as new work</w:t>
      </w:r>
    </w:p>
    <w:p w14:paraId="6EB17B5D" w14:textId="77777777" w:rsidR="00C74221" w:rsidRDefault="00501FA2" w:rsidP="00C74221">
      <w:pPr>
        <w:pStyle w:val="Body"/>
      </w:pPr>
      <w:r>
        <w:rPr>
          <w:rStyle w:val="Strong"/>
        </w:rPr>
        <w:t>Example</w:t>
      </w:r>
    </w:p>
    <w:p w14:paraId="0FF6CFE8" w14:textId="6E41D5BC" w:rsidR="00501FA2" w:rsidRDefault="00501FA2" w:rsidP="00C74221">
      <w:pPr>
        <w:pStyle w:val="Body"/>
        <w:rPr>
          <w:rStyle w:val="HTMLCode"/>
          <w:rFonts w:eastAsia="Arial Unicode MS"/>
        </w:rPr>
      </w:pPr>
      <w:r>
        <w:rPr>
          <w:rStyle w:val="HTMLCode"/>
          <w:rFonts w:eastAsia="Arial Unicode MS"/>
        </w:rPr>
        <w:t>CSVDirectory=/data/ReleaseDataCSV/data</w:t>
      </w:r>
    </w:p>
    <w:p w14:paraId="0A92A537" w14:textId="77777777" w:rsidR="00501FA2" w:rsidRDefault="00501FA2" w:rsidP="00756E24">
      <w:pPr>
        <w:pStyle w:val="Body"/>
      </w:pPr>
      <w:r>
        <w:rPr>
          <w:rStyle w:val="Strong"/>
        </w:rPr>
        <w:t>Logging</w:t>
      </w:r>
    </w:p>
    <w:p w14:paraId="36D8EFB8" w14:textId="77777777" w:rsidR="00501FA2" w:rsidRDefault="00501FA2" w:rsidP="00756E24">
      <w:pPr>
        <w:pStyle w:val="Body"/>
      </w:pPr>
      <w:r>
        <w:t>On startup:</w:t>
      </w:r>
    </w:p>
    <w:p w14:paraId="3B713D49" w14:textId="77777777" w:rsidR="00501FA2" w:rsidRPr="00ED613F" w:rsidRDefault="00501FA2" w:rsidP="00C74221">
      <w:pPr>
        <w:pStyle w:val="Body"/>
        <w:rPr>
          <w:rStyle w:val="HTMLCode"/>
          <w:rFonts w:eastAsia="Arial Unicode MS"/>
          <w:sz w:val="18"/>
          <w:szCs w:val="18"/>
        </w:rPr>
      </w:pPr>
      <w:r w:rsidRPr="00ED613F">
        <w:rPr>
          <w:rStyle w:val="HTMLCode"/>
          <w:rFonts w:eastAsia="Arial Unicode MS"/>
          <w:sz w:val="18"/>
          <w:szCs w:val="18"/>
        </w:rPr>
        <w:t>INFO Started watching /data/ReleaseDataCSV/data directory.</w:t>
      </w:r>
    </w:p>
    <w:p w14:paraId="0248F263" w14:textId="77777777" w:rsidR="00501FA2" w:rsidRDefault="00501FA2" w:rsidP="00756E24">
      <w:pPr>
        <w:pStyle w:val="Body"/>
      </w:pPr>
      <w:r>
        <w:t>During idle periods:</w:t>
      </w:r>
    </w:p>
    <w:p w14:paraId="438783C6" w14:textId="77777777" w:rsidR="00501FA2" w:rsidRPr="00ED613F" w:rsidRDefault="00501FA2" w:rsidP="00C74221">
      <w:pPr>
        <w:pStyle w:val="Body"/>
        <w:rPr>
          <w:rStyle w:val="HTMLCode"/>
          <w:rFonts w:eastAsia="Arial Unicode MS"/>
          <w:sz w:val="18"/>
          <w:szCs w:val="18"/>
        </w:rPr>
      </w:pPr>
      <w:r w:rsidRPr="00ED613F">
        <w:rPr>
          <w:rStyle w:val="HTMLCode"/>
          <w:rFonts w:eastAsia="Arial Unicode MS"/>
          <w:sz w:val="18"/>
          <w:szCs w:val="18"/>
        </w:rPr>
        <w:t xml:space="preserve">FINEST </w:t>
      </w:r>
      <w:r w:rsidRPr="00ED613F">
        <w:rPr>
          <w:rStyle w:val="hljs-keyword"/>
          <w:rFonts w:ascii="Courier New" w:hAnsi="Courier New" w:cs="Courier New"/>
          <w:sz w:val="18"/>
          <w:szCs w:val="18"/>
        </w:rPr>
        <w:t>No</w:t>
      </w:r>
      <w:r w:rsidRPr="00ED613F">
        <w:rPr>
          <w:rStyle w:val="HTMLCode"/>
          <w:rFonts w:eastAsia="Arial Unicode MS"/>
          <w:sz w:val="18"/>
          <w:szCs w:val="18"/>
        </w:rPr>
        <w:t xml:space="preserve"> files </w:t>
      </w:r>
      <w:r w:rsidRPr="00ED613F">
        <w:rPr>
          <w:rStyle w:val="hljs-builtin"/>
          <w:rFonts w:ascii="Courier New" w:hAnsi="Courier New" w:cs="Courier New"/>
          <w:sz w:val="18"/>
          <w:szCs w:val="18"/>
        </w:rPr>
        <w:t>found</w:t>
      </w:r>
      <w:r w:rsidRPr="00ED613F">
        <w:rPr>
          <w:rStyle w:val="HTMLCode"/>
          <w:rFonts w:eastAsia="Arial Unicode MS"/>
          <w:sz w:val="18"/>
          <w:szCs w:val="18"/>
        </w:rPr>
        <w:t xml:space="preserve"> </w:t>
      </w:r>
      <w:r w:rsidRPr="00ED613F">
        <w:rPr>
          <w:rStyle w:val="hljs-keyword"/>
          <w:rFonts w:ascii="Courier New" w:hAnsi="Courier New" w:cs="Courier New"/>
          <w:sz w:val="18"/>
          <w:szCs w:val="18"/>
        </w:rPr>
        <w:t>in</w:t>
      </w:r>
      <w:r w:rsidRPr="00ED613F">
        <w:rPr>
          <w:rStyle w:val="HTMLCode"/>
          <w:rFonts w:eastAsia="Arial Unicode MS"/>
          <w:sz w:val="18"/>
          <w:szCs w:val="18"/>
        </w:rPr>
        <w:t xml:space="preserve"> the watched directory. Sleeping </w:t>
      </w:r>
      <w:r w:rsidRPr="00ED613F">
        <w:rPr>
          <w:rStyle w:val="hljs-keyword"/>
          <w:rFonts w:ascii="Courier New" w:hAnsi="Courier New" w:cs="Courier New"/>
          <w:sz w:val="18"/>
          <w:szCs w:val="18"/>
        </w:rPr>
        <w:t>until</w:t>
      </w:r>
      <w:r w:rsidRPr="00ED613F">
        <w:rPr>
          <w:rStyle w:val="HTMLCode"/>
          <w:rFonts w:eastAsia="Arial Unicode MS"/>
          <w:sz w:val="18"/>
          <w:szCs w:val="18"/>
        </w:rPr>
        <w:t xml:space="preserve"> next </w:t>
      </w:r>
      <w:r w:rsidRPr="00ED613F">
        <w:rPr>
          <w:rStyle w:val="hljs-type"/>
          <w:rFonts w:ascii="Courier New" w:hAnsi="Courier New" w:cs="Courier New"/>
          <w:sz w:val="18"/>
          <w:szCs w:val="18"/>
        </w:rPr>
        <w:t>interval</w:t>
      </w:r>
      <w:r w:rsidRPr="00ED613F">
        <w:rPr>
          <w:rStyle w:val="HTMLCode"/>
          <w:rFonts w:eastAsia="Arial Unicode MS"/>
          <w:sz w:val="18"/>
          <w:szCs w:val="18"/>
        </w:rPr>
        <w:t>.</w:t>
      </w:r>
    </w:p>
    <w:p w14:paraId="40D72B88" w14:textId="77777777" w:rsidR="00501FA2" w:rsidRDefault="00501FA2" w:rsidP="00756E24">
      <w:pPr>
        <w:pStyle w:val="Body"/>
      </w:pPr>
      <w:r>
        <w:t>When work is detected:</w:t>
      </w:r>
    </w:p>
    <w:p w14:paraId="19ADE0C4" w14:textId="77777777" w:rsidR="00501FA2" w:rsidRPr="00ED613F" w:rsidRDefault="00501FA2" w:rsidP="00C74221">
      <w:pPr>
        <w:pStyle w:val="Body"/>
        <w:rPr>
          <w:rStyle w:val="HTMLCode"/>
          <w:rFonts w:eastAsia="Arial Unicode MS"/>
          <w:sz w:val="18"/>
          <w:szCs w:val="18"/>
        </w:rPr>
      </w:pPr>
      <w:r w:rsidRPr="00ED613F">
        <w:rPr>
          <w:rStyle w:val="hljs-variable"/>
          <w:rFonts w:ascii="Courier New" w:hAnsi="Courier New" w:cs="Courier New"/>
          <w:sz w:val="18"/>
          <w:szCs w:val="18"/>
        </w:rPr>
        <w:t>FINEST</w:t>
      </w:r>
      <w:r w:rsidRPr="00ED613F">
        <w:rPr>
          <w:rStyle w:val="HTMLCode"/>
          <w:rFonts w:eastAsia="Arial Unicode MS"/>
          <w:sz w:val="18"/>
          <w:szCs w:val="18"/>
        </w:rPr>
        <w:t xml:space="preserve"> </w:t>
      </w:r>
      <w:r w:rsidRPr="00ED613F">
        <w:rPr>
          <w:rStyle w:val="hljs-variable"/>
          <w:rFonts w:ascii="Courier New" w:hAnsi="Courier New" w:cs="Courier New"/>
          <w:sz w:val="18"/>
          <w:szCs w:val="18"/>
        </w:rPr>
        <w:t>Files</w:t>
      </w:r>
      <w:r w:rsidRPr="00ED613F">
        <w:rPr>
          <w:rStyle w:val="HTMLCode"/>
          <w:rFonts w:eastAsia="Arial Unicode MS"/>
          <w:sz w:val="18"/>
          <w:szCs w:val="18"/>
        </w:rPr>
        <w:t xml:space="preserve"> </w:t>
      </w:r>
      <w:r w:rsidRPr="00ED613F">
        <w:rPr>
          <w:rStyle w:val="hljs-variable"/>
          <w:rFonts w:ascii="Courier New" w:hAnsi="Courier New" w:cs="Courier New"/>
          <w:sz w:val="18"/>
          <w:szCs w:val="18"/>
        </w:rPr>
        <w:t>found</w:t>
      </w:r>
      <w:r w:rsidRPr="00ED613F">
        <w:rPr>
          <w:rStyle w:val="HTMLCode"/>
          <w:rFonts w:eastAsia="Arial Unicode MS"/>
          <w:sz w:val="18"/>
          <w:szCs w:val="18"/>
        </w:rPr>
        <w:t xml:space="preserve"> </w:t>
      </w:r>
      <w:r w:rsidRPr="00ED613F">
        <w:rPr>
          <w:rStyle w:val="hljs-variable"/>
          <w:rFonts w:ascii="Courier New" w:hAnsi="Courier New" w:cs="Courier New"/>
          <w:sz w:val="18"/>
          <w:szCs w:val="18"/>
        </w:rPr>
        <w:t>in</w:t>
      </w:r>
      <w:r w:rsidRPr="00ED613F">
        <w:rPr>
          <w:rStyle w:val="HTMLCode"/>
          <w:rFonts w:eastAsia="Arial Unicode MS"/>
          <w:sz w:val="18"/>
          <w:szCs w:val="18"/>
        </w:rPr>
        <w:t xml:space="preserve"> </w:t>
      </w:r>
      <w:r w:rsidRPr="00ED613F">
        <w:rPr>
          <w:rStyle w:val="hljs-variable"/>
          <w:rFonts w:ascii="Courier New" w:hAnsi="Courier New" w:cs="Courier New"/>
          <w:sz w:val="18"/>
          <w:szCs w:val="18"/>
        </w:rPr>
        <w:t>the</w:t>
      </w:r>
      <w:r w:rsidRPr="00ED613F">
        <w:rPr>
          <w:rStyle w:val="HTMLCode"/>
          <w:rFonts w:eastAsia="Arial Unicode MS"/>
          <w:sz w:val="18"/>
          <w:szCs w:val="18"/>
        </w:rPr>
        <w:t xml:space="preserve"> </w:t>
      </w:r>
      <w:r w:rsidRPr="00ED613F">
        <w:rPr>
          <w:rStyle w:val="hljs-variable"/>
          <w:rFonts w:ascii="Courier New" w:hAnsi="Courier New" w:cs="Courier New"/>
          <w:sz w:val="18"/>
          <w:szCs w:val="18"/>
        </w:rPr>
        <w:t>watched</w:t>
      </w:r>
      <w:r w:rsidRPr="00ED613F">
        <w:rPr>
          <w:rStyle w:val="HTMLCode"/>
          <w:rFonts w:eastAsia="Arial Unicode MS"/>
          <w:sz w:val="18"/>
          <w:szCs w:val="18"/>
        </w:rPr>
        <w:t xml:space="preserve"> </w:t>
      </w:r>
      <w:r w:rsidRPr="00ED613F">
        <w:rPr>
          <w:rStyle w:val="hljs-variable"/>
          <w:rFonts w:ascii="Courier New" w:hAnsi="Courier New" w:cs="Courier New"/>
          <w:sz w:val="18"/>
          <w:szCs w:val="18"/>
        </w:rPr>
        <w:t>directory</w:t>
      </w:r>
      <w:r w:rsidRPr="00ED613F">
        <w:rPr>
          <w:rStyle w:val="hljs-operator"/>
          <w:rFonts w:ascii="Courier New" w:hAnsi="Courier New" w:cs="Courier New"/>
          <w:sz w:val="18"/>
          <w:szCs w:val="18"/>
        </w:rPr>
        <w:t>.</w:t>
      </w:r>
      <w:r w:rsidRPr="00ED613F">
        <w:rPr>
          <w:rStyle w:val="HTMLCode"/>
          <w:rFonts w:eastAsia="Arial Unicode MS"/>
          <w:sz w:val="18"/>
          <w:szCs w:val="18"/>
        </w:rPr>
        <w:t xml:space="preserve"> </w:t>
      </w:r>
      <w:r w:rsidRPr="00ED613F">
        <w:rPr>
          <w:rStyle w:val="hljs-variable"/>
          <w:rFonts w:ascii="Courier New" w:hAnsi="Courier New" w:cs="Courier New"/>
          <w:sz w:val="18"/>
          <w:szCs w:val="18"/>
        </w:rPr>
        <w:t>Processing</w:t>
      </w:r>
      <w:r w:rsidRPr="00ED613F">
        <w:rPr>
          <w:rStyle w:val="HTMLCode"/>
          <w:rFonts w:eastAsia="Arial Unicode MS"/>
          <w:sz w:val="18"/>
          <w:szCs w:val="18"/>
        </w:rPr>
        <w:t xml:space="preserve"> </w:t>
      </w:r>
      <w:r w:rsidRPr="00ED613F">
        <w:rPr>
          <w:rStyle w:val="hljs-builtin"/>
          <w:rFonts w:ascii="Courier New" w:hAnsi="Courier New" w:cs="Courier New"/>
          <w:sz w:val="18"/>
          <w:szCs w:val="18"/>
        </w:rPr>
        <w:t>N</w:t>
      </w:r>
      <w:r w:rsidRPr="00ED613F">
        <w:rPr>
          <w:rStyle w:val="HTMLCode"/>
          <w:rFonts w:eastAsia="Arial Unicode MS"/>
          <w:sz w:val="18"/>
          <w:szCs w:val="18"/>
        </w:rPr>
        <w:t xml:space="preserve"> </w:t>
      </w:r>
      <w:r w:rsidRPr="00ED613F">
        <w:rPr>
          <w:rStyle w:val="hljs-variable"/>
          <w:rFonts w:ascii="Courier New" w:hAnsi="Courier New" w:cs="Courier New"/>
          <w:sz w:val="18"/>
          <w:szCs w:val="18"/>
        </w:rPr>
        <w:t>files</w:t>
      </w:r>
      <w:r w:rsidRPr="00ED613F">
        <w:rPr>
          <w:rStyle w:val="hljs-operator"/>
          <w:rFonts w:ascii="Courier New" w:hAnsi="Courier New" w:cs="Courier New"/>
          <w:sz w:val="18"/>
          <w:szCs w:val="18"/>
        </w:rPr>
        <w:t>.</w:t>
      </w:r>
    </w:p>
    <w:p w14:paraId="3E94894F" w14:textId="77777777" w:rsidR="00501FA2" w:rsidRDefault="00501FA2" w:rsidP="00AD30BE">
      <w:pPr>
        <w:pStyle w:val="Body"/>
      </w:pPr>
      <w:r>
        <w:rPr>
          <w:rStyle w:val="Strong"/>
        </w:rPr>
        <w:t>Operational Guidance</w:t>
      </w:r>
    </w:p>
    <w:p w14:paraId="636467D3" w14:textId="77777777" w:rsidR="00501FA2" w:rsidRDefault="00501FA2" w:rsidP="00AD30BE">
      <w:pPr>
        <w:pStyle w:val="Body"/>
        <w:numPr>
          <w:ilvl w:val="0"/>
          <w:numId w:val="34"/>
        </w:numPr>
      </w:pPr>
      <w:r>
        <w:t>This directory</w:t>
      </w:r>
      <w:r>
        <w:rPr>
          <w:rStyle w:val="apple-converted-space"/>
        </w:rPr>
        <w:t> </w:t>
      </w:r>
      <w:r>
        <w:rPr>
          <w:rStyle w:val="Strong"/>
        </w:rPr>
        <w:t>must only</w:t>
      </w:r>
      <w:r>
        <w:rPr>
          <w:rStyle w:val="apple-converted-space"/>
        </w:rPr>
        <w:t> </w:t>
      </w:r>
      <w:r>
        <w:t>be written to by SQL Server processes</w:t>
      </w:r>
    </w:p>
    <w:p w14:paraId="1DEFF879" w14:textId="77777777" w:rsidR="00501FA2" w:rsidRDefault="00501FA2" w:rsidP="00AD30BE">
      <w:pPr>
        <w:pStyle w:val="Body"/>
        <w:numPr>
          <w:ilvl w:val="0"/>
          <w:numId w:val="34"/>
        </w:numPr>
      </w:pPr>
      <w:r>
        <w:t>Manual placement of files is strongly discouraged</w:t>
      </w:r>
    </w:p>
    <w:p w14:paraId="1A1C063D" w14:textId="77777777" w:rsidR="00501FA2" w:rsidRDefault="00501FA2" w:rsidP="00AD30BE">
      <w:pPr>
        <w:pStyle w:val="Body"/>
        <w:numPr>
          <w:ilvl w:val="0"/>
          <w:numId w:val="34"/>
        </w:numPr>
      </w:pPr>
      <w:r>
        <w:t>Presence of files here indicates upstream release activity</w:t>
      </w:r>
    </w:p>
    <w:p w14:paraId="59E8D5D6" w14:textId="3349439C" w:rsidR="00501FA2" w:rsidRDefault="00501FA2" w:rsidP="00501FA2">
      <w:pPr>
        <w:pStyle w:val="Body"/>
        <w:numPr>
          <w:ilvl w:val="0"/>
          <w:numId w:val="34"/>
        </w:numPr>
      </w:pPr>
      <w:r>
        <w:t>Persistent emptiness usually indicates an upstream (SQL) issue, not a Builder fault</w:t>
      </w:r>
    </w:p>
    <w:p w14:paraId="546049E2" w14:textId="77777777" w:rsidR="00501FA2" w:rsidRDefault="00501FA2" w:rsidP="0033586E">
      <w:pPr>
        <w:pStyle w:val="Heading2"/>
      </w:pPr>
      <w:bookmarkStart w:id="18" w:name="_Toc219448841"/>
      <w:r>
        <w:t>processedDirectory</w:t>
      </w:r>
      <w:bookmarkEnd w:id="18"/>
    </w:p>
    <w:p w14:paraId="0CFF4676" w14:textId="77777777" w:rsidR="00501FA2" w:rsidRDefault="00501FA2" w:rsidP="00AD30BE">
      <w:pPr>
        <w:pStyle w:val="Body"/>
      </w:pPr>
      <w:r>
        <w:rPr>
          <w:rStyle w:val="Strong"/>
        </w:rPr>
        <w:t>Purpose</w:t>
      </w:r>
      <w:r>
        <w:br/>
        <w:t>Defines where successfully processed CSV files are moved after completion.</w:t>
      </w:r>
    </w:p>
    <w:p w14:paraId="383ECACD" w14:textId="77777777" w:rsidR="00501FA2" w:rsidRDefault="00501FA2" w:rsidP="00AD30BE">
      <w:pPr>
        <w:pStyle w:val="Body"/>
      </w:pPr>
      <w:r>
        <w:rPr>
          <w:rStyle w:val="Strong"/>
        </w:rPr>
        <w:t>Functionality</w:t>
      </w:r>
    </w:p>
    <w:p w14:paraId="5BF6DB36" w14:textId="77777777" w:rsidR="00501FA2" w:rsidRDefault="00501FA2" w:rsidP="00AD30BE">
      <w:pPr>
        <w:pStyle w:val="Body"/>
        <w:numPr>
          <w:ilvl w:val="0"/>
          <w:numId w:val="35"/>
        </w:numPr>
      </w:pPr>
      <w:r>
        <w:t>After a CSV file has been fully processed and all output artefacts written, it is moved here</w:t>
      </w:r>
    </w:p>
    <w:p w14:paraId="28447E0F" w14:textId="77777777" w:rsidR="00501FA2" w:rsidRDefault="00501FA2" w:rsidP="00AD30BE">
      <w:pPr>
        <w:pStyle w:val="Body"/>
        <w:numPr>
          <w:ilvl w:val="0"/>
          <w:numId w:val="35"/>
        </w:numPr>
      </w:pPr>
      <w:r>
        <w:t>Prevents reprocessing of the same editset</w:t>
      </w:r>
    </w:p>
    <w:p w14:paraId="66A4DE50" w14:textId="77777777" w:rsidR="00501FA2" w:rsidRDefault="00501FA2" w:rsidP="00AD30BE">
      <w:pPr>
        <w:pStyle w:val="Body"/>
        <w:numPr>
          <w:ilvl w:val="0"/>
          <w:numId w:val="35"/>
        </w:numPr>
      </w:pPr>
      <w:r>
        <w:t>Acts as an audit trail of completed work</w:t>
      </w:r>
    </w:p>
    <w:p w14:paraId="5DF18D3C" w14:textId="77777777" w:rsidR="00501FA2" w:rsidRDefault="00501FA2" w:rsidP="00AD30BE">
      <w:pPr>
        <w:pStyle w:val="Body"/>
      </w:pPr>
      <w:r>
        <w:rPr>
          <w:rStyle w:val="Strong"/>
        </w:rPr>
        <w:t>Example</w:t>
      </w:r>
    </w:p>
    <w:p w14:paraId="16C41F66" w14:textId="77777777" w:rsidR="00501FA2" w:rsidRPr="00AD30BE" w:rsidRDefault="00501FA2" w:rsidP="00C74221">
      <w:pPr>
        <w:pStyle w:val="Body"/>
        <w:rPr>
          <w:rStyle w:val="HTMLCode"/>
          <w:rFonts w:eastAsia="Arial Unicode MS"/>
          <w:sz w:val="18"/>
          <w:szCs w:val="18"/>
        </w:rPr>
      </w:pPr>
      <w:r w:rsidRPr="00AD30BE">
        <w:rPr>
          <w:rStyle w:val="HTMLCode"/>
          <w:rFonts w:eastAsia="Arial Unicode MS"/>
          <w:sz w:val="18"/>
          <w:szCs w:val="18"/>
        </w:rPr>
        <w:t>processedDirectory=/data/ReleaseDataCSV/processed</w:t>
      </w:r>
    </w:p>
    <w:p w14:paraId="7CF55568" w14:textId="77777777" w:rsidR="00501FA2" w:rsidRDefault="00501FA2" w:rsidP="00AD30BE">
      <w:pPr>
        <w:pStyle w:val="Body"/>
      </w:pPr>
      <w:r>
        <w:rPr>
          <w:rStyle w:val="Strong"/>
        </w:rPr>
        <w:t>Logging</w:t>
      </w:r>
    </w:p>
    <w:p w14:paraId="6ADA7050" w14:textId="253EC403" w:rsidR="00501FA2" w:rsidRDefault="00AD30BE" w:rsidP="00501FA2">
      <w:pPr>
        <w:pStyle w:val="HTMLPreformatted"/>
        <w:rPr>
          <w:rStyle w:val="HTMLCode"/>
          <w:rFonts w:eastAsia="Arial Unicode MS"/>
          <w:color w:val="000000"/>
          <w:sz w:val="18"/>
          <w:szCs w:val="18"/>
        </w:rPr>
      </w:pPr>
      <w:r>
        <w:rPr>
          <w:rStyle w:val="HTMLCode"/>
          <w:rFonts w:eastAsia="Arial Unicode MS"/>
          <w:color w:val="000000"/>
          <w:sz w:val="18"/>
          <w:szCs w:val="18"/>
        </w:rPr>
        <w:tab/>
      </w:r>
      <w:r w:rsidR="00501FA2" w:rsidRPr="00AD30BE">
        <w:rPr>
          <w:rStyle w:val="HTMLCode"/>
          <w:rFonts w:eastAsia="Arial Unicode MS"/>
          <w:color w:val="000000"/>
          <w:sz w:val="18"/>
          <w:szCs w:val="18"/>
        </w:rPr>
        <w:t xml:space="preserve">INFO Moved processed editSet file </w:t>
      </w:r>
      <w:r w:rsidR="00501FA2" w:rsidRPr="00AD30BE">
        <w:rPr>
          <w:rStyle w:val="hljs-string"/>
          <w:color w:val="000000"/>
          <w:sz w:val="18"/>
          <w:szCs w:val="18"/>
        </w:rPr>
        <w:t>'/data/.../editset.csv'</w:t>
      </w:r>
      <w:r w:rsidR="00501FA2" w:rsidRPr="00AD30BE">
        <w:rPr>
          <w:rStyle w:val="HTMLCode"/>
          <w:rFonts w:eastAsia="Arial Unicode MS"/>
          <w:color w:val="000000"/>
          <w:sz w:val="18"/>
          <w:szCs w:val="18"/>
        </w:rPr>
        <w:t xml:space="preserve"> to directory /data/ReleaseDataCSV/processed</w:t>
      </w:r>
    </w:p>
    <w:p w14:paraId="0FFC7D32" w14:textId="77777777" w:rsidR="00685BB1" w:rsidRPr="00AD30BE" w:rsidRDefault="00685BB1" w:rsidP="00501FA2">
      <w:pPr>
        <w:pStyle w:val="HTMLPreformatted"/>
        <w:rPr>
          <w:rStyle w:val="HTMLCode"/>
          <w:rFonts w:eastAsia="Arial Unicode MS"/>
          <w:color w:val="000000"/>
          <w:sz w:val="18"/>
          <w:szCs w:val="18"/>
        </w:rPr>
      </w:pPr>
    </w:p>
    <w:p w14:paraId="59139EBA" w14:textId="77777777" w:rsidR="00501FA2" w:rsidRDefault="00501FA2" w:rsidP="00AD30BE">
      <w:pPr>
        <w:pStyle w:val="Body"/>
      </w:pPr>
      <w:r>
        <w:rPr>
          <w:rStyle w:val="Strong"/>
        </w:rPr>
        <w:t>Operational Guidance</w:t>
      </w:r>
    </w:p>
    <w:p w14:paraId="60BD348A" w14:textId="77777777" w:rsidR="00501FA2" w:rsidRDefault="00501FA2" w:rsidP="00AD30BE">
      <w:pPr>
        <w:pStyle w:val="Body"/>
        <w:numPr>
          <w:ilvl w:val="0"/>
          <w:numId w:val="36"/>
        </w:numPr>
      </w:pPr>
      <w:r>
        <w:t>Files in this directory represent</w:t>
      </w:r>
      <w:r>
        <w:rPr>
          <w:rStyle w:val="apple-converted-space"/>
        </w:rPr>
        <w:t> </w:t>
      </w:r>
      <w:r>
        <w:rPr>
          <w:rStyle w:val="Strong"/>
        </w:rPr>
        <w:t>successful completion</w:t>
      </w:r>
    </w:p>
    <w:p w14:paraId="55956C58" w14:textId="77777777" w:rsidR="00501FA2" w:rsidRDefault="00501FA2" w:rsidP="00AD30BE">
      <w:pPr>
        <w:pStyle w:val="Body"/>
        <w:numPr>
          <w:ilvl w:val="0"/>
          <w:numId w:val="36"/>
        </w:numPr>
      </w:pPr>
      <w:r>
        <w:t>Retain for audit and troubleshooting</w:t>
      </w:r>
    </w:p>
    <w:p w14:paraId="606A607B" w14:textId="77777777" w:rsidR="00501FA2" w:rsidRDefault="00501FA2" w:rsidP="00AD30BE">
      <w:pPr>
        <w:pStyle w:val="Body"/>
        <w:numPr>
          <w:ilvl w:val="0"/>
          <w:numId w:val="36"/>
        </w:numPr>
      </w:pPr>
      <w:r>
        <w:t>Moving files back to</w:t>
      </w:r>
      <w:r>
        <w:rPr>
          <w:rStyle w:val="apple-converted-space"/>
        </w:rPr>
        <w:t> </w:t>
      </w:r>
      <w:r>
        <w:rPr>
          <w:rStyle w:val="HTMLCode"/>
          <w:rFonts w:eastAsia="Arial Unicode MS"/>
        </w:rPr>
        <w:t>CSVDirectory</w:t>
      </w:r>
      <w:r>
        <w:rPr>
          <w:rStyle w:val="apple-converted-space"/>
        </w:rPr>
        <w:t> </w:t>
      </w:r>
      <w:r>
        <w:t>will cause reprocessing and should only be done deliberately</w:t>
      </w:r>
    </w:p>
    <w:p w14:paraId="6C0439D4" w14:textId="77777777" w:rsidR="00501FA2" w:rsidRDefault="00501FA2" w:rsidP="00AD30BE">
      <w:pPr>
        <w:pStyle w:val="Body"/>
        <w:numPr>
          <w:ilvl w:val="0"/>
          <w:numId w:val="36"/>
        </w:numPr>
      </w:pPr>
      <w:r>
        <w:t>Absence of expected files here suggests processing did not complete</w:t>
      </w:r>
    </w:p>
    <w:p w14:paraId="792B7079" w14:textId="645BAF05" w:rsidR="00501FA2" w:rsidRDefault="00501FA2" w:rsidP="00501FA2"/>
    <w:p w14:paraId="1286D8E8" w14:textId="77777777" w:rsidR="00501FA2" w:rsidRDefault="00501FA2" w:rsidP="0033586E">
      <w:pPr>
        <w:pStyle w:val="Heading2"/>
      </w:pPr>
      <w:bookmarkStart w:id="19" w:name="_Toc219448842"/>
      <w:r>
        <w:t>quarantineDirectory</w:t>
      </w:r>
      <w:bookmarkEnd w:id="19"/>
    </w:p>
    <w:p w14:paraId="5A3BF500" w14:textId="77777777" w:rsidR="00501FA2" w:rsidRDefault="00501FA2" w:rsidP="00685BB1">
      <w:pPr>
        <w:pStyle w:val="Body"/>
      </w:pPr>
      <w:r>
        <w:rPr>
          <w:rStyle w:val="Strong"/>
        </w:rPr>
        <w:t>Purpose</w:t>
      </w:r>
      <w:r>
        <w:br/>
        <w:t>Isolates CSV files that cannot be processed safely.</w:t>
      </w:r>
    </w:p>
    <w:p w14:paraId="4932EE18" w14:textId="77777777" w:rsidR="00501FA2" w:rsidRDefault="00501FA2" w:rsidP="00685BB1">
      <w:pPr>
        <w:pStyle w:val="Body"/>
      </w:pPr>
      <w:r>
        <w:rPr>
          <w:rStyle w:val="Strong"/>
        </w:rPr>
        <w:t>Functionality</w:t>
      </w:r>
      <w:r>
        <w:br/>
        <w:t>Files are quarantined when Builder detects conditions that make processing unsafe or non-deterministic, including (but not limited to):</w:t>
      </w:r>
    </w:p>
    <w:p w14:paraId="41E4FA8A" w14:textId="77777777" w:rsidR="00501FA2" w:rsidRDefault="00501FA2" w:rsidP="00685BB1">
      <w:pPr>
        <w:pStyle w:val="Body"/>
        <w:numPr>
          <w:ilvl w:val="0"/>
          <w:numId w:val="37"/>
        </w:numPr>
      </w:pPr>
      <w:r>
        <w:t>CSV parsing errors</w:t>
      </w:r>
    </w:p>
    <w:p w14:paraId="086C6896" w14:textId="77777777" w:rsidR="00501FA2" w:rsidRDefault="00501FA2" w:rsidP="00685BB1">
      <w:pPr>
        <w:pStyle w:val="Body"/>
        <w:numPr>
          <w:ilvl w:val="0"/>
          <w:numId w:val="37"/>
        </w:numPr>
      </w:pPr>
      <w:r>
        <w:t>Invalid or unexpected filename format</w:t>
      </w:r>
    </w:p>
    <w:p w14:paraId="41F4FDE9" w14:textId="77777777" w:rsidR="00501FA2" w:rsidRDefault="00501FA2" w:rsidP="00685BB1">
      <w:pPr>
        <w:pStyle w:val="Body"/>
        <w:numPr>
          <w:ilvl w:val="0"/>
          <w:numId w:val="37"/>
        </w:numPr>
      </w:pPr>
      <w:r>
        <w:t>Missing mandatory data</w:t>
      </w:r>
    </w:p>
    <w:p w14:paraId="6EBDAF0E" w14:textId="77777777" w:rsidR="00501FA2" w:rsidRDefault="00501FA2" w:rsidP="00685BB1">
      <w:pPr>
        <w:pStyle w:val="Body"/>
        <w:numPr>
          <w:ilvl w:val="0"/>
          <w:numId w:val="37"/>
        </w:numPr>
      </w:pPr>
      <w:r>
        <w:t>Inconsistent editset metadata</w:t>
      </w:r>
    </w:p>
    <w:p w14:paraId="7DF19D00" w14:textId="77777777" w:rsidR="00501FA2" w:rsidRDefault="00501FA2" w:rsidP="00685BB1">
      <w:pPr>
        <w:pStyle w:val="Body"/>
        <w:numPr>
          <w:ilvl w:val="0"/>
          <w:numId w:val="37"/>
        </w:numPr>
      </w:pPr>
      <w:r>
        <w:t>Conditions where deterministic output guarantees cannot be met</w:t>
      </w:r>
    </w:p>
    <w:p w14:paraId="3920FF03" w14:textId="77777777" w:rsidR="00501FA2" w:rsidRDefault="00501FA2" w:rsidP="00685BB1">
      <w:pPr>
        <w:pStyle w:val="Body"/>
      </w:pPr>
      <w:r>
        <w:t>Quarantined files are</w:t>
      </w:r>
      <w:r>
        <w:rPr>
          <w:rStyle w:val="apple-converted-space"/>
        </w:rPr>
        <w:t> </w:t>
      </w:r>
      <w:r>
        <w:rPr>
          <w:rStyle w:val="Strong"/>
        </w:rPr>
        <w:t>never retried automatically</w:t>
      </w:r>
      <w:r>
        <w:t>.</w:t>
      </w:r>
    </w:p>
    <w:p w14:paraId="41E3F33A" w14:textId="77777777" w:rsidR="00501FA2" w:rsidRDefault="00501FA2" w:rsidP="00685BB1">
      <w:pPr>
        <w:pStyle w:val="Body"/>
      </w:pPr>
      <w:r>
        <w:rPr>
          <w:rStyle w:val="Strong"/>
        </w:rPr>
        <w:t>Example</w:t>
      </w:r>
    </w:p>
    <w:p w14:paraId="60F6C971" w14:textId="77777777" w:rsidR="00501FA2" w:rsidRPr="00685BB1" w:rsidRDefault="00501FA2" w:rsidP="00C74221">
      <w:pPr>
        <w:pStyle w:val="Body"/>
        <w:rPr>
          <w:rStyle w:val="HTMLCode"/>
          <w:rFonts w:eastAsia="Arial Unicode MS"/>
          <w:sz w:val="18"/>
          <w:szCs w:val="18"/>
        </w:rPr>
      </w:pPr>
      <w:r w:rsidRPr="00685BB1">
        <w:rPr>
          <w:rStyle w:val="HTMLCode"/>
          <w:rFonts w:eastAsia="Arial Unicode MS"/>
          <w:sz w:val="18"/>
          <w:szCs w:val="18"/>
        </w:rPr>
        <w:t>quarantineDirectory=/data/ReleaseDataCSV/quarantine</w:t>
      </w:r>
    </w:p>
    <w:p w14:paraId="769AD7ED" w14:textId="77777777" w:rsidR="00501FA2" w:rsidRDefault="00501FA2" w:rsidP="00685BB1">
      <w:pPr>
        <w:pStyle w:val="Body"/>
      </w:pPr>
      <w:r>
        <w:rPr>
          <w:rStyle w:val="Strong"/>
        </w:rPr>
        <w:t>Logging</w:t>
      </w:r>
      <w:r>
        <w:br/>
        <w:t>Typical entries include:</w:t>
      </w:r>
    </w:p>
    <w:p w14:paraId="2D5AA42C" w14:textId="77777777" w:rsidR="00501FA2" w:rsidRPr="00685BB1" w:rsidRDefault="00501FA2" w:rsidP="00C74221">
      <w:pPr>
        <w:pStyle w:val="Body"/>
        <w:rPr>
          <w:rStyle w:val="HTMLCode"/>
          <w:rFonts w:eastAsia="Arial Unicode MS"/>
          <w:sz w:val="18"/>
          <w:szCs w:val="18"/>
        </w:rPr>
      </w:pPr>
      <w:r w:rsidRPr="00685BB1">
        <w:rPr>
          <w:rStyle w:val="HTMLCode"/>
          <w:rFonts w:eastAsia="Arial Unicode MS"/>
          <w:sz w:val="18"/>
          <w:szCs w:val="18"/>
        </w:rPr>
        <w:t xml:space="preserve">WARNING Failed </w:t>
      </w:r>
      <w:r w:rsidRPr="00685BB1">
        <w:rPr>
          <w:rStyle w:val="hljs-selector-tag"/>
          <w:rFonts w:ascii="Courier New" w:hAnsi="Courier New" w:cs="Courier New"/>
          <w:sz w:val="18"/>
          <w:szCs w:val="18"/>
        </w:rPr>
        <w:t>to</w:t>
      </w:r>
      <w:r w:rsidRPr="00685BB1">
        <w:rPr>
          <w:rStyle w:val="HTMLCode"/>
          <w:rFonts w:eastAsia="Arial Unicode MS"/>
          <w:sz w:val="18"/>
          <w:szCs w:val="18"/>
        </w:rPr>
        <w:t xml:space="preserve"> process editSet file ... moving </w:t>
      </w:r>
      <w:r w:rsidRPr="00685BB1">
        <w:rPr>
          <w:rStyle w:val="hljs-selector-tag"/>
          <w:rFonts w:ascii="Courier New" w:hAnsi="Courier New" w:cs="Courier New"/>
          <w:sz w:val="18"/>
          <w:szCs w:val="18"/>
        </w:rPr>
        <w:t>to</w:t>
      </w:r>
      <w:r w:rsidRPr="00685BB1">
        <w:rPr>
          <w:rStyle w:val="HTMLCode"/>
          <w:rFonts w:eastAsia="Arial Unicode MS"/>
          <w:sz w:val="18"/>
          <w:szCs w:val="18"/>
        </w:rPr>
        <w:t xml:space="preserve"> quarantine</w:t>
      </w:r>
    </w:p>
    <w:p w14:paraId="0958F63E" w14:textId="77777777" w:rsidR="00501FA2" w:rsidRDefault="00501FA2" w:rsidP="00685BB1">
      <w:pPr>
        <w:pStyle w:val="Body"/>
      </w:pPr>
      <w:r>
        <w:rPr>
          <w:rStyle w:val="Strong"/>
        </w:rPr>
        <w:t>Operational Guidance</w:t>
      </w:r>
    </w:p>
    <w:p w14:paraId="34EB5C3A" w14:textId="77777777" w:rsidR="00501FA2" w:rsidRDefault="00501FA2" w:rsidP="00685BB1">
      <w:pPr>
        <w:pStyle w:val="Body"/>
        <w:numPr>
          <w:ilvl w:val="0"/>
          <w:numId w:val="38"/>
        </w:numPr>
      </w:pPr>
      <w:r>
        <w:t>Quarantine is</w:t>
      </w:r>
      <w:r>
        <w:rPr>
          <w:rStyle w:val="apple-converted-space"/>
        </w:rPr>
        <w:t> </w:t>
      </w:r>
      <w:r>
        <w:rPr>
          <w:rStyle w:val="Strong"/>
        </w:rPr>
        <w:t>intentional and protective</w:t>
      </w:r>
      <w:r>
        <w:t>, not an error state</w:t>
      </w:r>
    </w:p>
    <w:p w14:paraId="443DDD49" w14:textId="77777777" w:rsidR="00501FA2" w:rsidRDefault="00501FA2" w:rsidP="00685BB1">
      <w:pPr>
        <w:pStyle w:val="Body"/>
        <w:numPr>
          <w:ilvl w:val="0"/>
          <w:numId w:val="38"/>
        </w:numPr>
      </w:pPr>
      <w:r>
        <w:t>Files here must be reviewed manually</w:t>
      </w:r>
    </w:p>
    <w:p w14:paraId="145F068C" w14:textId="77777777" w:rsidR="00501FA2" w:rsidRDefault="00501FA2" w:rsidP="00685BB1">
      <w:pPr>
        <w:pStyle w:val="Body"/>
        <w:numPr>
          <w:ilvl w:val="0"/>
          <w:numId w:val="38"/>
        </w:numPr>
      </w:pPr>
      <w:r>
        <w:t>Root cause must be fixed upstream (SQL or data generation)</w:t>
      </w:r>
    </w:p>
    <w:p w14:paraId="1C8AF836" w14:textId="77777777" w:rsidR="00501FA2" w:rsidRDefault="00501FA2" w:rsidP="00685BB1">
      <w:pPr>
        <w:pStyle w:val="Body"/>
        <w:numPr>
          <w:ilvl w:val="0"/>
          <w:numId w:val="38"/>
        </w:numPr>
      </w:pPr>
      <w:r>
        <w:t>Reintroducing files without fixing the cause will result in repeated quarantine</w:t>
      </w:r>
    </w:p>
    <w:p w14:paraId="1A60F0CF" w14:textId="77777777" w:rsidR="00501FA2" w:rsidRDefault="00501FA2" w:rsidP="00685BB1">
      <w:pPr>
        <w:pStyle w:val="Body"/>
        <w:numPr>
          <w:ilvl w:val="0"/>
          <w:numId w:val="38"/>
        </w:numPr>
      </w:pPr>
      <w:r>
        <w:t>Quarantine growth is a strong signal of upstream data quality issues</w:t>
      </w:r>
    </w:p>
    <w:p w14:paraId="1402E9BA" w14:textId="3A674B67" w:rsidR="00501FA2" w:rsidRDefault="00501FA2" w:rsidP="00501FA2"/>
    <w:p w14:paraId="195BC72C" w14:textId="77777777" w:rsidR="0066306E" w:rsidRDefault="0066306E" w:rsidP="0033586E">
      <w:pPr>
        <w:pStyle w:val="Heading2"/>
      </w:pPr>
    </w:p>
    <w:p w14:paraId="76BDAAAD" w14:textId="77777777" w:rsidR="0066306E" w:rsidRDefault="0066306E" w:rsidP="0033586E">
      <w:pPr>
        <w:pStyle w:val="Heading2"/>
      </w:pPr>
    </w:p>
    <w:p w14:paraId="4ECD44B5" w14:textId="70F4B481" w:rsidR="00501FA2" w:rsidRDefault="00501FA2" w:rsidP="0033586E">
      <w:pPr>
        <w:pStyle w:val="Heading2"/>
      </w:pPr>
      <w:bookmarkStart w:id="20" w:name="_Toc219448843"/>
      <w:r>
        <w:lastRenderedPageBreak/>
        <w:t>outputDirectory</w:t>
      </w:r>
      <w:bookmarkEnd w:id="20"/>
    </w:p>
    <w:p w14:paraId="33D1C02D" w14:textId="77777777" w:rsidR="00501FA2" w:rsidRDefault="00501FA2" w:rsidP="00C3056C">
      <w:pPr>
        <w:pStyle w:val="Body"/>
      </w:pPr>
      <w:r>
        <w:rPr>
          <w:rStyle w:val="Strong"/>
        </w:rPr>
        <w:t>Purpose</w:t>
      </w:r>
      <w:r>
        <w:br/>
        <w:t>Specifies the root directory where Verity BLK, SGML, and</w:t>
      </w:r>
      <w:r>
        <w:rPr>
          <w:rStyle w:val="apple-converted-space"/>
        </w:rPr>
        <w:t> </w:t>
      </w:r>
      <w:r>
        <w:rPr>
          <w:rStyle w:val="HTMLCode"/>
          <w:rFonts w:eastAsia="Arial Unicode MS"/>
        </w:rPr>
        <w:t>.index</w:t>
      </w:r>
      <w:r>
        <w:rPr>
          <w:rStyle w:val="apple-converted-space"/>
        </w:rPr>
        <w:t> </w:t>
      </w:r>
      <w:r>
        <w:t>files are written.</w:t>
      </w:r>
    </w:p>
    <w:p w14:paraId="10C651D2" w14:textId="77777777" w:rsidR="00501FA2" w:rsidRDefault="00501FA2" w:rsidP="00C3056C">
      <w:pPr>
        <w:pStyle w:val="Body"/>
      </w:pPr>
      <w:r>
        <w:rPr>
          <w:rStyle w:val="Strong"/>
        </w:rPr>
        <w:t>Functionality</w:t>
      </w:r>
    </w:p>
    <w:p w14:paraId="233DA61B" w14:textId="77777777" w:rsidR="00501FA2" w:rsidRDefault="00501FA2" w:rsidP="00C3056C">
      <w:pPr>
        <w:pStyle w:val="Body"/>
      </w:pPr>
      <w:r>
        <w:t>Builder creates deterministic filenames and directory structures under this root</w:t>
      </w:r>
    </w:p>
    <w:p w14:paraId="0F1A11DC" w14:textId="77777777" w:rsidR="00501FA2" w:rsidRDefault="00501FA2" w:rsidP="00C3056C">
      <w:pPr>
        <w:pStyle w:val="Body"/>
      </w:pPr>
      <w:r>
        <w:t>Output here forms the input contract for the Indexer service</w:t>
      </w:r>
    </w:p>
    <w:p w14:paraId="762BD34D" w14:textId="77777777" w:rsidR="00501FA2" w:rsidRDefault="00501FA2" w:rsidP="00C3056C">
      <w:pPr>
        <w:pStyle w:val="Body"/>
      </w:pPr>
      <w:r>
        <w:rPr>
          <w:rStyle w:val="Strong"/>
        </w:rPr>
        <w:t>Example</w:t>
      </w:r>
    </w:p>
    <w:p w14:paraId="0A561B86" w14:textId="77777777" w:rsidR="00501FA2" w:rsidRPr="00C3056C" w:rsidRDefault="00501FA2" w:rsidP="00C74221">
      <w:pPr>
        <w:pStyle w:val="Body"/>
        <w:rPr>
          <w:rStyle w:val="HTMLCode"/>
          <w:rFonts w:eastAsia="Arial Unicode MS"/>
          <w:sz w:val="18"/>
          <w:szCs w:val="18"/>
        </w:rPr>
      </w:pPr>
      <w:r w:rsidRPr="00C3056C">
        <w:rPr>
          <w:rStyle w:val="HTMLCode"/>
          <w:rFonts w:eastAsia="Arial Unicode MS"/>
          <w:sz w:val="18"/>
          <w:szCs w:val="18"/>
        </w:rPr>
        <w:t>outputDirectory=/data/ReleaseDataVerity/data</w:t>
      </w:r>
    </w:p>
    <w:p w14:paraId="246AA266" w14:textId="77777777" w:rsidR="00501FA2" w:rsidRDefault="00501FA2" w:rsidP="00C3056C">
      <w:pPr>
        <w:pStyle w:val="Body"/>
      </w:pPr>
      <w:r>
        <w:rPr>
          <w:rStyle w:val="Strong"/>
        </w:rPr>
        <w:t>Logging</w:t>
      </w:r>
    </w:p>
    <w:p w14:paraId="29E4D7CE" w14:textId="77777777" w:rsidR="00501FA2" w:rsidRPr="00C3056C" w:rsidRDefault="00501FA2" w:rsidP="00C74221">
      <w:pPr>
        <w:pStyle w:val="Body"/>
        <w:rPr>
          <w:rStyle w:val="HTMLCode"/>
          <w:rFonts w:eastAsia="Arial Unicode MS"/>
          <w:sz w:val="18"/>
          <w:szCs w:val="18"/>
        </w:rPr>
      </w:pPr>
      <w:r w:rsidRPr="00C3056C">
        <w:rPr>
          <w:rStyle w:val="hljs-keyword"/>
          <w:rFonts w:ascii="Courier New" w:hAnsi="Courier New" w:cs="Courier New"/>
          <w:sz w:val="18"/>
          <w:szCs w:val="18"/>
        </w:rPr>
        <w:t>INFO</w:t>
      </w:r>
      <w:r w:rsidRPr="00C3056C">
        <w:rPr>
          <w:rStyle w:val="HTMLCode"/>
          <w:rFonts w:eastAsia="Arial Unicode MS"/>
          <w:sz w:val="18"/>
          <w:szCs w:val="18"/>
        </w:rPr>
        <w:t xml:space="preserve"> Writing </w:t>
      </w:r>
      <w:r w:rsidRPr="00C3056C">
        <w:rPr>
          <w:rStyle w:val="hljs-keyword"/>
          <w:rFonts w:ascii="Courier New" w:hAnsi="Courier New" w:cs="Courier New"/>
          <w:sz w:val="18"/>
          <w:szCs w:val="18"/>
        </w:rPr>
        <w:t>index</w:t>
      </w:r>
      <w:r w:rsidRPr="00C3056C">
        <w:rPr>
          <w:rStyle w:val="HTMLCode"/>
          <w:rFonts w:eastAsia="Arial Unicode MS"/>
          <w:sz w:val="18"/>
          <w:szCs w:val="18"/>
        </w:rPr>
        <w:t xml:space="preserve"> file /data/ReleaseDataVerity/data/&lt;filename&gt;.</w:t>
      </w:r>
      <w:r w:rsidRPr="00C3056C">
        <w:rPr>
          <w:rStyle w:val="hljs-keyword"/>
          <w:rFonts w:ascii="Courier New" w:hAnsi="Courier New" w:cs="Courier New"/>
          <w:sz w:val="18"/>
          <w:szCs w:val="18"/>
        </w:rPr>
        <w:t>index</w:t>
      </w:r>
    </w:p>
    <w:p w14:paraId="4B37CEE1" w14:textId="77777777" w:rsidR="00501FA2" w:rsidRPr="00C3056C" w:rsidRDefault="00501FA2" w:rsidP="00C74221">
      <w:pPr>
        <w:pStyle w:val="Body"/>
        <w:rPr>
          <w:rStyle w:val="HTMLCode"/>
          <w:rFonts w:eastAsia="Arial Unicode MS"/>
          <w:sz w:val="18"/>
          <w:szCs w:val="18"/>
        </w:rPr>
      </w:pPr>
      <w:r w:rsidRPr="00C3056C">
        <w:rPr>
          <w:rStyle w:val="hljs-keyword"/>
          <w:rFonts w:ascii="Courier New" w:hAnsi="Courier New" w:cs="Courier New"/>
          <w:sz w:val="18"/>
          <w:szCs w:val="18"/>
        </w:rPr>
        <w:t>INFO</w:t>
      </w:r>
      <w:r w:rsidRPr="00C3056C">
        <w:rPr>
          <w:rStyle w:val="HTMLCode"/>
          <w:rFonts w:eastAsia="Arial Unicode MS"/>
          <w:sz w:val="18"/>
          <w:szCs w:val="18"/>
        </w:rPr>
        <w:t xml:space="preserve"> Files written </w:t>
      </w:r>
      <w:r w:rsidRPr="00C3056C">
        <w:rPr>
          <w:rStyle w:val="hljs-keyword"/>
          <w:rFonts w:ascii="Courier New" w:hAnsi="Courier New" w:cs="Courier New"/>
          <w:sz w:val="18"/>
          <w:szCs w:val="18"/>
        </w:rPr>
        <w:t>for</w:t>
      </w:r>
      <w:r w:rsidRPr="00C3056C">
        <w:rPr>
          <w:rStyle w:val="HTMLCode"/>
          <w:rFonts w:eastAsia="Arial Unicode MS"/>
          <w:sz w:val="18"/>
          <w:szCs w:val="18"/>
        </w:rPr>
        <w:t xml:space="preserve"> editset file </w:t>
      </w:r>
      <w:r w:rsidRPr="00C3056C">
        <w:rPr>
          <w:rStyle w:val="hljs-string"/>
          <w:rFonts w:ascii="Courier New" w:hAnsi="Courier New" w:cs="Courier New"/>
          <w:sz w:val="18"/>
          <w:szCs w:val="18"/>
        </w:rPr>
        <w:t>'&lt;csv-file&gt;'</w:t>
      </w:r>
    </w:p>
    <w:p w14:paraId="37086DCC" w14:textId="77777777" w:rsidR="00501FA2" w:rsidRDefault="00501FA2" w:rsidP="00C3056C">
      <w:pPr>
        <w:pStyle w:val="Body"/>
      </w:pPr>
      <w:r>
        <w:rPr>
          <w:rStyle w:val="Strong"/>
        </w:rPr>
        <w:t>Operational Guidance</w:t>
      </w:r>
    </w:p>
    <w:p w14:paraId="5968FFB4" w14:textId="77777777" w:rsidR="00501FA2" w:rsidRDefault="00501FA2" w:rsidP="00C3056C">
      <w:pPr>
        <w:pStyle w:val="Body"/>
        <w:numPr>
          <w:ilvl w:val="0"/>
          <w:numId w:val="39"/>
        </w:numPr>
      </w:pPr>
      <w:r>
        <w:t>Must be writable by the Builder service account</w:t>
      </w:r>
    </w:p>
    <w:p w14:paraId="2C267901" w14:textId="77777777" w:rsidR="00501FA2" w:rsidRDefault="00501FA2" w:rsidP="00C3056C">
      <w:pPr>
        <w:pStyle w:val="Body"/>
        <w:numPr>
          <w:ilvl w:val="0"/>
          <w:numId w:val="39"/>
        </w:numPr>
      </w:pPr>
      <w:r>
        <w:t>Must be readable by the Indexer service</w:t>
      </w:r>
    </w:p>
    <w:p w14:paraId="5AFCE252" w14:textId="77777777" w:rsidR="00501FA2" w:rsidRDefault="00501FA2" w:rsidP="00C3056C">
      <w:pPr>
        <w:pStyle w:val="Body"/>
        <w:numPr>
          <w:ilvl w:val="0"/>
          <w:numId w:val="39"/>
        </w:numPr>
      </w:pPr>
      <w:r>
        <w:t>Disk space exhaustion here will halt the pipeline</w:t>
      </w:r>
    </w:p>
    <w:p w14:paraId="32833E27" w14:textId="77777777" w:rsidR="00501FA2" w:rsidRDefault="00501FA2" w:rsidP="00C3056C">
      <w:pPr>
        <w:pStyle w:val="Body"/>
        <w:numPr>
          <w:ilvl w:val="0"/>
          <w:numId w:val="39"/>
        </w:numPr>
      </w:pPr>
      <w:r>
        <w:t>Manual modification of files in this directory is strongly discouraged</w:t>
      </w:r>
    </w:p>
    <w:p w14:paraId="6FF43A41" w14:textId="126C3D65" w:rsidR="00501FA2" w:rsidRDefault="00501FA2" w:rsidP="00501FA2"/>
    <w:p w14:paraId="46C22D41" w14:textId="77777777" w:rsidR="006F200C" w:rsidRDefault="006F200C">
      <w:pPr>
        <w:rPr>
          <w:rFonts w:ascii="Helvetica" w:eastAsia="Arial Unicode MS" w:hAnsi="Helvetica"/>
          <w:b/>
          <w:bCs/>
          <w:color w:val="000000"/>
          <w:kern w:val="28"/>
          <w:sz w:val="28"/>
          <w:szCs w:val="32"/>
          <w:lang w:val="en-AU" w:eastAsia="en-US"/>
        </w:rPr>
      </w:pPr>
      <w:r>
        <w:br w:type="page"/>
      </w:r>
    </w:p>
    <w:p w14:paraId="076BB286" w14:textId="2C11ED1D" w:rsidR="00501FA2" w:rsidRDefault="00501FA2" w:rsidP="0033586E">
      <w:pPr>
        <w:pStyle w:val="Heading2"/>
      </w:pPr>
      <w:bookmarkStart w:id="21" w:name="_Toc219448844"/>
      <w:r>
        <w:lastRenderedPageBreak/>
        <w:t>pollInterval</w:t>
      </w:r>
      <w:bookmarkEnd w:id="21"/>
    </w:p>
    <w:p w14:paraId="49AC692A" w14:textId="77777777" w:rsidR="00501FA2" w:rsidRDefault="00501FA2" w:rsidP="006F200C">
      <w:pPr>
        <w:pStyle w:val="Body"/>
      </w:pPr>
      <w:r>
        <w:rPr>
          <w:rStyle w:val="Strong"/>
        </w:rPr>
        <w:t>Purpose</w:t>
      </w:r>
      <w:r>
        <w:br/>
        <w:t>Controls how frequently the Builder scans the CSVDirectory for new files.</w:t>
      </w:r>
    </w:p>
    <w:p w14:paraId="764B49B8" w14:textId="77777777" w:rsidR="00501FA2" w:rsidRDefault="00501FA2" w:rsidP="006F200C">
      <w:pPr>
        <w:pStyle w:val="Body"/>
      </w:pPr>
      <w:r>
        <w:rPr>
          <w:rStyle w:val="Strong"/>
        </w:rPr>
        <w:t>Functionality</w:t>
      </w:r>
    </w:p>
    <w:p w14:paraId="41581367" w14:textId="77777777" w:rsidR="00501FA2" w:rsidRDefault="00501FA2" w:rsidP="006F200C">
      <w:pPr>
        <w:pStyle w:val="Body"/>
        <w:numPr>
          <w:ilvl w:val="0"/>
          <w:numId w:val="40"/>
        </w:numPr>
      </w:pPr>
      <w:r>
        <w:t>Determines the sleep interval between directory scans</w:t>
      </w:r>
    </w:p>
    <w:p w14:paraId="6AED1E1F" w14:textId="77777777" w:rsidR="00501FA2" w:rsidRDefault="00501FA2" w:rsidP="006F200C">
      <w:pPr>
        <w:pStyle w:val="Body"/>
        <w:numPr>
          <w:ilvl w:val="0"/>
          <w:numId w:val="40"/>
        </w:numPr>
      </w:pPr>
      <w:r>
        <w:t>Expressed in seconds</w:t>
      </w:r>
    </w:p>
    <w:p w14:paraId="25A984F2" w14:textId="77777777" w:rsidR="00501FA2" w:rsidRDefault="00501FA2" w:rsidP="006F200C">
      <w:pPr>
        <w:pStyle w:val="Body"/>
      </w:pPr>
      <w:r>
        <w:rPr>
          <w:rStyle w:val="Strong"/>
        </w:rPr>
        <w:t>Example</w:t>
      </w:r>
    </w:p>
    <w:p w14:paraId="735E1127" w14:textId="77777777" w:rsidR="00501FA2" w:rsidRPr="006F200C" w:rsidRDefault="00501FA2" w:rsidP="00C74221">
      <w:pPr>
        <w:pStyle w:val="Body"/>
        <w:rPr>
          <w:rStyle w:val="HTMLCode"/>
          <w:rFonts w:eastAsia="Arial Unicode MS"/>
          <w:sz w:val="18"/>
          <w:szCs w:val="18"/>
        </w:rPr>
      </w:pPr>
      <w:r w:rsidRPr="006F200C">
        <w:rPr>
          <w:rStyle w:val="hljs-attr"/>
          <w:rFonts w:ascii="Courier New" w:hAnsi="Courier New" w:cs="Courier New"/>
          <w:sz w:val="18"/>
          <w:szCs w:val="18"/>
        </w:rPr>
        <w:t>pollInterval</w:t>
      </w:r>
      <w:r w:rsidRPr="006F200C">
        <w:rPr>
          <w:rStyle w:val="HTMLCode"/>
          <w:rFonts w:eastAsia="Arial Unicode MS"/>
          <w:sz w:val="18"/>
          <w:szCs w:val="18"/>
        </w:rPr>
        <w:t>=</w:t>
      </w:r>
      <w:r w:rsidRPr="006F200C">
        <w:rPr>
          <w:rStyle w:val="hljs-number"/>
          <w:rFonts w:ascii="Courier New" w:hAnsi="Courier New" w:cs="Courier New"/>
          <w:sz w:val="18"/>
          <w:szCs w:val="18"/>
        </w:rPr>
        <w:t>3</w:t>
      </w:r>
    </w:p>
    <w:p w14:paraId="7AC4EBD1" w14:textId="77777777" w:rsidR="00501FA2" w:rsidRDefault="00501FA2" w:rsidP="006F200C">
      <w:pPr>
        <w:pStyle w:val="Body"/>
      </w:pPr>
      <w:r>
        <w:rPr>
          <w:rStyle w:val="Strong"/>
        </w:rPr>
        <w:t>Logging</w:t>
      </w:r>
      <w:r>
        <w:br/>
        <w:t>Idle behaviour is visible as:</w:t>
      </w:r>
    </w:p>
    <w:p w14:paraId="6F97AB48" w14:textId="77777777" w:rsidR="00501FA2" w:rsidRDefault="00501FA2" w:rsidP="00C74221">
      <w:pPr>
        <w:pStyle w:val="Body"/>
        <w:rPr>
          <w:rStyle w:val="HTMLCode"/>
          <w:rFonts w:eastAsia="Arial Unicode MS"/>
        </w:rPr>
      </w:pPr>
      <w:r w:rsidRPr="006F200C">
        <w:rPr>
          <w:rStyle w:val="HTMLCode"/>
          <w:rFonts w:eastAsia="Arial Unicode MS"/>
          <w:sz w:val="18"/>
          <w:szCs w:val="18"/>
        </w:rPr>
        <w:t xml:space="preserve">FINEST </w:t>
      </w:r>
      <w:r w:rsidRPr="006F200C">
        <w:rPr>
          <w:rStyle w:val="hljs-keyword"/>
          <w:rFonts w:ascii="Courier New" w:hAnsi="Courier New" w:cs="Courier New"/>
          <w:sz w:val="18"/>
          <w:szCs w:val="18"/>
        </w:rPr>
        <w:t>No</w:t>
      </w:r>
      <w:r w:rsidRPr="006F200C">
        <w:rPr>
          <w:rStyle w:val="HTMLCode"/>
          <w:rFonts w:eastAsia="Arial Unicode MS"/>
          <w:sz w:val="18"/>
          <w:szCs w:val="18"/>
        </w:rPr>
        <w:t xml:space="preserve"> files </w:t>
      </w:r>
      <w:r w:rsidRPr="006F200C">
        <w:rPr>
          <w:rStyle w:val="hljs-builtin"/>
          <w:rFonts w:ascii="Courier New" w:hAnsi="Courier New" w:cs="Courier New"/>
          <w:sz w:val="18"/>
          <w:szCs w:val="18"/>
        </w:rPr>
        <w:t>found</w:t>
      </w:r>
      <w:r w:rsidRPr="006F200C">
        <w:rPr>
          <w:rStyle w:val="HTMLCode"/>
          <w:rFonts w:eastAsia="Arial Unicode MS"/>
          <w:sz w:val="18"/>
          <w:szCs w:val="18"/>
        </w:rPr>
        <w:t xml:space="preserve"> </w:t>
      </w:r>
      <w:r w:rsidRPr="006F200C">
        <w:rPr>
          <w:rStyle w:val="hljs-keyword"/>
          <w:rFonts w:ascii="Courier New" w:hAnsi="Courier New" w:cs="Courier New"/>
          <w:sz w:val="18"/>
          <w:szCs w:val="18"/>
        </w:rPr>
        <w:t>in</w:t>
      </w:r>
      <w:r w:rsidRPr="006F200C">
        <w:rPr>
          <w:rStyle w:val="HTMLCode"/>
          <w:rFonts w:eastAsia="Arial Unicode MS"/>
          <w:sz w:val="18"/>
          <w:szCs w:val="18"/>
        </w:rPr>
        <w:t xml:space="preserve"> the watched directory. Sleeping </w:t>
      </w:r>
      <w:r w:rsidRPr="006F200C">
        <w:rPr>
          <w:rStyle w:val="hljs-keyword"/>
          <w:rFonts w:ascii="Courier New" w:hAnsi="Courier New" w:cs="Courier New"/>
          <w:sz w:val="18"/>
          <w:szCs w:val="18"/>
        </w:rPr>
        <w:t>until</w:t>
      </w:r>
      <w:r w:rsidRPr="006F200C">
        <w:rPr>
          <w:rStyle w:val="HTMLCode"/>
          <w:rFonts w:eastAsia="Arial Unicode MS"/>
          <w:sz w:val="18"/>
          <w:szCs w:val="18"/>
        </w:rPr>
        <w:t xml:space="preserve"> next</w:t>
      </w:r>
      <w:r>
        <w:rPr>
          <w:rStyle w:val="HTMLCode"/>
          <w:rFonts w:eastAsia="Arial Unicode MS"/>
        </w:rPr>
        <w:t xml:space="preserve"> </w:t>
      </w:r>
      <w:r>
        <w:rPr>
          <w:rStyle w:val="hljs-type"/>
        </w:rPr>
        <w:t>interval</w:t>
      </w:r>
      <w:r>
        <w:rPr>
          <w:rStyle w:val="HTMLCode"/>
          <w:rFonts w:eastAsia="Arial Unicode MS"/>
        </w:rPr>
        <w:t>.</w:t>
      </w:r>
    </w:p>
    <w:p w14:paraId="2892DAD3" w14:textId="77777777" w:rsidR="00501FA2" w:rsidRDefault="00501FA2" w:rsidP="006F200C">
      <w:pPr>
        <w:pStyle w:val="Body"/>
      </w:pPr>
      <w:r>
        <w:rPr>
          <w:rStyle w:val="Strong"/>
        </w:rPr>
        <w:t>Operational Guidance</w:t>
      </w:r>
    </w:p>
    <w:p w14:paraId="24E19943" w14:textId="77777777" w:rsidR="00501FA2" w:rsidRDefault="00501FA2" w:rsidP="006F200C">
      <w:pPr>
        <w:pStyle w:val="Body"/>
        <w:numPr>
          <w:ilvl w:val="0"/>
          <w:numId w:val="41"/>
        </w:numPr>
      </w:pPr>
      <w:r>
        <w:t>Lower values reduce latency but increase filesystem activity</w:t>
      </w:r>
    </w:p>
    <w:p w14:paraId="7DC15330" w14:textId="77777777" w:rsidR="00501FA2" w:rsidRDefault="00501FA2" w:rsidP="006F200C">
      <w:pPr>
        <w:pStyle w:val="Body"/>
        <w:numPr>
          <w:ilvl w:val="0"/>
          <w:numId w:val="41"/>
        </w:numPr>
      </w:pPr>
      <w:r>
        <w:t>Higher values reduce load but delay processing</w:t>
      </w:r>
    </w:p>
    <w:p w14:paraId="7CA14CF3" w14:textId="77777777" w:rsidR="00501FA2" w:rsidRDefault="00501FA2" w:rsidP="006F200C">
      <w:pPr>
        <w:pStyle w:val="Body"/>
        <w:numPr>
          <w:ilvl w:val="0"/>
          <w:numId w:val="41"/>
        </w:numPr>
      </w:pPr>
      <w:r>
        <w:t>Values under ~2 seconds rarely provide meaningful benefit</w:t>
      </w:r>
    </w:p>
    <w:p w14:paraId="5311F180" w14:textId="77777777" w:rsidR="00501FA2" w:rsidRDefault="00501FA2" w:rsidP="006F200C">
      <w:pPr>
        <w:pStyle w:val="Body"/>
        <w:numPr>
          <w:ilvl w:val="0"/>
          <w:numId w:val="41"/>
        </w:numPr>
      </w:pPr>
      <w:r>
        <w:t>Changes do not require code changes but do require service restart</w:t>
      </w:r>
    </w:p>
    <w:p w14:paraId="726A92A4" w14:textId="60DD2F62" w:rsidR="00501FA2" w:rsidRDefault="00501FA2" w:rsidP="00501FA2"/>
    <w:p w14:paraId="7D8880EE" w14:textId="77777777" w:rsidR="00501FA2" w:rsidRDefault="00501FA2" w:rsidP="0033586E">
      <w:pPr>
        <w:pStyle w:val="Heading2"/>
      </w:pPr>
      <w:bookmarkStart w:id="22" w:name="_Toc219448845"/>
      <w:r>
        <w:t>deleteProcessedFiles</w:t>
      </w:r>
      <w:bookmarkEnd w:id="22"/>
    </w:p>
    <w:p w14:paraId="78C7251E" w14:textId="0D5136E5" w:rsidR="00501FA2" w:rsidRDefault="00501FA2" w:rsidP="006F200C">
      <w:pPr>
        <w:pStyle w:val="Body"/>
      </w:pPr>
      <w:r>
        <w:rPr>
          <w:rStyle w:val="Strong"/>
        </w:rPr>
        <w:t>Purpose</w:t>
      </w:r>
      <w:r>
        <w:br/>
        <w:t>Controls whether processed CSV files are deleted rather than moved.</w:t>
      </w:r>
      <w:r w:rsidR="009A20E0">
        <w:t xml:space="preserve"> Files are deleted when logs rollover which occurs at midnight.</w:t>
      </w:r>
    </w:p>
    <w:p w14:paraId="0AE7D714" w14:textId="77777777" w:rsidR="00501FA2" w:rsidRDefault="00501FA2" w:rsidP="006F200C">
      <w:pPr>
        <w:pStyle w:val="Body"/>
      </w:pPr>
      <w:r>
        <w:rPr>
          <w:rStyle w:val="Strong"/>
        </w:rPr>
        <w:t>Functionality</w:t>
      </w:r>
    </w:p>
    <w:p w14:paraId="7B32D262" w14:textId="77777777" w:rsidR="00501FA2" w:rsidRDefault="00501FA2" w:rsidP="009A20E0">
      <w:pPr>
        <w:pStyle w:val="Body"/>
        <w:numPr>
          <w:ilvl w:val="0"/>
          <w:numId w:val="43"/>
        </w:numPr>
      </w:pPr>
      <w:r>
        <w:t>When</w:t>
      </w:r>
      <w:r>
        <w:rPr>
          <w:rStyle w:val="apple-converted-space"/>
        </w:rPr>
        <w:t> </w:t>
      </w:r>
      <w:r>
        <w:rPr>
          <w:rStyle w:val="HTMLCode"/>
          <w:rFonts w:eastAsia="Arial Unicode MS"/>
        </w:rPr>
        <w:t>true</w:t>
      </w:r>
      <w:r>
        <w:t>, processed CSVs are removed instead of being retained</w:t>
      </w:r>
    </w:p>
    <w:p w14:paraId="67BDFBAD" w14:textId="2690D33C" w:rsidR="00501FA2" w:rsidRDefault="00501FA2" w:rsidP="009A20E0">
      <w:pPr>
        <w:pStyle w:val="Body"/>
        <w:numPr>
          <w:ilvl w:val="0"/>
          <w:numId w:val="43"/>
        </w:numPr>
      </w:pPr>
      <w:r>
        <w:t>When</w:t>
      </w:r>
      <w:r>
        <w:rPr>
          <w:rStyle w:val="apple-converted-space"/>
        </w:rPr>
        <w:t> </w:t>
      </w:r>
      <w:r>
        <w:rPr>
          <w:rStyle w:val="HTMLCode"/>
          <w:rFonts w:eastAsia="Arial Unicode MS"/>
        </w:rPr>
        <w:t>false</w:t>
      </w:r>
      <w:r>
        <w:t xml:space="preserve">, CSVs are </w:t>
      </w:r>
      <w:r w:rsidR="009A20E0">
        <w:t>retained</w:t>
      </w:r>
      <w:r>
        <w:t xml:space="preserve"> </w:t>
      </w:r>
      <w:r w:rsidR="009A20E0">
        <w:t>in</w:t>
      </w:r>
      <w:r>
        <w:rPr>
          <w:rStyle w:val="apple-converted-space"/>
        </w:rPr>
        <w:t> </w:t>
      </w:r>
      <w:r>
        <w:rPr>
          <w:rStyle w:val="HTMLCode"/>
          <w:rFonts w:eastAsia="Arial Unicode MS"/>
        </w:rPr>
        <w:t>processedDirectory</w:t>
      </w:r>
    </w:p>
    <w:p w14:paraId="7E6D0245" w14:textId="77777777" w:rsidR="00501FA2" w:rsidRDefault="00501FA2" w:rsidP="006F200C">
      <w:pPr>
        <w:pStyle w:val="Body"/>
      </w:pPr>
      <w:r>
        <w:rPr>
          <w:rStyle w:val="Strong"/>
        </w:rPr>
        <w:t>Example</w:t>
      </w:r>
    </w:p>
    <w:p w14:paraId="36FD1CE2" w14:textId="77777777" w:rsidR="00501FA2" w:rsidRPr="009A20E0" w:rsidRDefault="00501FA2" w:rsidP="00C74221">
      <w:pPr>
        <w:pStyle w:val="Body"/>
        <w:rPr>
          <w:rStyle w:val="HTMLCode"/>
          <w:rFonts w:eastAsia="Arial Unicode MS"/>
          <w:sz w:val="18"/>
          <w:szCs w:val="18"/>
        </w:rPr>
      </w:pPr>
      <w:r w:rsidRPr="009A20E0">
        <w:rPr>
          <w:rStyle w:val="hljs-attr"/>
          <w:rFonts w:ascii="Courier New" w:hAnsi="Courier New" w:cs="Courier New"/>
          <w:sz w:val="18"/>
          <w:szCs w:val="18"/>
        </w:rPr>
        <w:t>deleteProcessedFiles</w:t>
      </w:r>
      <w:r w:rsidRPr="009A20E0">
        <w:rPr>
          <w:rStyle w:val="HTMLCode"/>
          <w:rFonts w:eastAsia="Arial Unicode MS"/>
          <w:sz w:val="18"/>
          <w:szCs w:val="18"/>
        </w:rPr>
        <w:t>=</w:t>
      </w:r>
      <w:r w:rsidRPr="009A20E0">
        <w:rPr>
          <w:rStyle w:val="hljs-literal"/>
          <w:rFonts w:ascii="Courier New" w:hAnsi="Courier New" w:cs="Courier New"/>
          <w:sz w:val="18"/>
          <w:szCs w:val="18"/>
        </w:rPr>
        <w:t>true</w:t>
      </w:r>
    </w:p>
    <w:p w14:paraId="2749E1B2" w14:textId="026DB8C8" w:rsidR="00501FA2" w:rsidRDefault="00501FA2" w:rsidP="006F200C">
      <w:pPr>
        <w:pStyle w:val="Body"/>
      </w:pPr>
      <w:r>
        <w:rPr>
          <w:rStyle w:val="Strong"/>
        </w:rPr>
        <w:t>Logging</w:t>
      </w:r>
      <w:r>
        <w:br/>
        <w:t>When enabled, absence of logs is expected.</w:t>
      </w:r>
    </w:p>
    <w:p w14:paraId="58642A1A" w14:textId="77777777" w:rsidR="00501FA2" w:rsidRDefault="00501FA2" w:rsidP="006F200C">
      <w:pPr>
        <w:pStyle w:val="Body"/>
      </w:pPr>
      <w:r>
        <w:rPr>
          <w:rStyle w:val="Strong"/>
        </w:rPr>
        <w:t>Operational Guidance</w:t>
      </w:r>
    </w:p>
    <w:p w14:paraId="15B00961" w14:textId="706EA445" w:rsidR="00501FA2" w:rsidRDefault="00501FA2" w:rsidP="006F200C">
      <w:pPr>
        <w:pStyle w:val="Body"/>
        <w:numPr>
          <w:ilvl w:val="0"/>
          <w:numId w:val="42"/>
        </w:numPr>
      </w:pPr>
      <w:r>
        <w:rPr>
          <w:rStyle w:val="Strong"/>
        </w:rPr>
        <w:t>Strongly recommended to leave as</w:t>
      </w:r>
      <w:r>
        <w:rPr>
          <w:rStyle w:val="apple-converted-space"/>
          <w:b/>
          <w:bCs/>
        </w:rPr>
        <w:t> </w:t>
      </w:r>
      <w:r w:rsidR="009A20E0">
        <w:rPr>
          <w:rStyle w:val="HTMLCode"/>
          <w:rFonts w:eastAsia="Arial Unicode MS"/>
          <w:b/>
          <w:bCs/>
        </w:rPr>
        <w:t>true</w:t>
      </w:r>
      <w:r>
        <w:rPr>
          <w:rStyle w:val="apple-converted-space"/>
          <w:b/>
          <w:bCs/>
        </w:rPr>
        <w:t> </w:t>
      </w:r>
      <w:r>
        <w:rPr>
          <w:rStyle w:val="Strong"/>
        </w:rPr>
        <w:t>in production</w:t>
      </w:r>
    </w:p>
    <w:p w14:paraId="1D64913A" w14:textId="77777777" w:rsidR="00501FA2" w:rsidRDefault="00501FA2" w:rsidP="006F200C">
      <w:pPr>
        <w:pStyle w:val="Body"/>
        <w:numPr>
          <w:ilvl w:val="0"/>
          <w:numId w:val="42"/>
        </w:numPr>
      </w:pPr>
      <w:r>
        <w:t>Deletion removes valuable audit and troubleshooting evidence</w:t>
      </w:r>
    </w:p>
    <w:p w14:paraId="36242062" w14:textId="77777777" w:rsidR="00501FA2" w:rsidRDefault="00501FA2" w:rsidP="006F200C">
      <w:pPr>
        <w:pStyle w:val="Body"/>
        <w:numPr>
          <w:ilvl w:val="0"/>
          <w:numId w:val="42"/>
        </w:numPr>
      </w:pPr>
      <w:r>
        <w:t>Only consider enabling in controlled, low-risk environments</w:t>
      </w:r>
    </w:p>
    <w:p w14:paraId="22FB1FED" w14:textId="77777777" w:rsidR="00501FA2" w:rsidRDefault="00501FA2" w:rsidP="006F200C">
      <w:pPr>
        <w:pStyle w:val="Body"/>
        <w:numPr>
          <w:ilvl w:val="0"/>
          <w:numId w:val="42"/>
        </w:numPr>
      </w:pPr>
      <w:r>
        <w:t>Does not affect quarantine behaviour</w:t>
      </w:r>
    </w:p>
    <w:p w14:paraId="17049626" w14:textId="478920DC" w:rsidR="00501FA2" w:rsidRDefault="00501FA2" w:rsidP="00501FA2"/>
    <w:p w14:paraId="0D294B4E" w14:textId="77777777" w:rsidR="003D1EB0" w:rsidRDefault="003D1EB0" w:rsidP="003D1EB0">
      <w:pPr>
        <w:pStyle w:val="Heading2"/>
      </w:pPr>
      <w:bookmarkStart w:id="23" w:name="_Toc219448846"/>
      <w:r>
        <w:lastRenderedPageBreak/>
        <w:t>logDirectory</w:t>
      </w:r>
      <w:bookmarkEnd w:id="23"/>
    </w:p>
    <w:p w14:paraId="043AA7D6" w14:textId="77777777" w:rsidR="003D1EB0" w:rsidRDefault="003D1EB0" w:rsidP="003D1EB0">
      <w:pPr>
        <w:pStyle w:val="Body"/>
      </w:pPr>
      <w:r>
        <w:rPr>
          <w:rStyle w:val="Strong"/>
        </w:rPr>
        <w:t>Purpose</w:t>
      </w:r>
      <w:r>
        <w:br/>
        <w:t>Specifies the directory where the Builder writes its log files.</w:t>
      </w:r>
    </w:p>
    <w:p w14:paraId="59456E91" w14:textId="77777777" w:rsidR="003D1EB0" w:rsidRDefault="003D1EB0" w:rsidP="003D1EB0">
      <w:pPr>
        <w:pStyle w:val="Body"/>
      </w:pPr>
      <w:r>
        <w:rPr>
          <w:rStyle w:val="Strong"/>
        </w:rPr>
        <w:t>Functionality</w:t>
      </w:r>
    </w:p>
    <w:p w14:paraId="57AFA8DC" w14:textId="77777777" w:rsidR="003D1EB0" w:rsidRDefault="003D1EB0" w:rsidP="003D1EB0">
      <w:pPr>
        <w:pStyle w:val="Body"/>
        <w:numPr>
          <w:ilvl w:val="0"/>
          <w:numId w:val="101"/>
        </w:numPr>
      </w:pPr>
      <w:r>
        <w:t>Controls the physical location of Builder log output</w:t>
      </w:r>
    </w:p>
    <w:p w14:paraId="08EDE740" w14:textId="77777777" w:rsidR="003D1EB0" w:rsidRDefault="003D1EB0" w:rsidP="003D1EB0">
      <w:pPr>
        <w:pStyle w:val="Body"/>
        <w:numPr>
          <w:ilvl w:val="0"/>
          <w:numId w:val="101"/>
        </w:numPr>
      </w:pPr>
      <w:r>
        <w:t>Log files are created and rolled according to the Builder’s rollover logic (date-based)</w:t>
      </w:r>
    </w:p>
    <w:p w14:paraId="29CD483C" w14:textId="77777777" w:rsidR="003D1EB0" w:rsidRDefault="003D1EB0" w:rsidP="003D1EB0">
      <w:pPr>
        <w:pStyle w:val="Body"/>
        <w:numPr>
          <w:ilvl w:val="0"/>
          <w:numId w:val="101"/>
        </w:numPr>
      </w:pPr>
      <w:r>
        <w:t>This is separate from the CSV/Verity data directories; it should be treated as operational telemetry, not pipeline data</w:t>
      </w:r>
    </w:p>
    <w:p w14:paraId="4358F24C" w14:textId="77777777" w:rsidR="003D1EB0" w:rsidRDefault="003D1EB0" w:rsidP="003D1EB0">
      <w:pPr>
        <w:pStyle w:val="Body"/>
      </w:pPr>
      <w:r>
        <w:rPr>
          <w:rStyle w:val="Strong"/>
        </w:rPr>
        <w:t>Example</w:t>
      </w:r>
    </w:p>
    <w:p w14:paraId="465438E8" w14:textId="77777777" w:rsidR="003D1EB0" w:rsidRPr="003D1EB0" w:rsidRDefault="003D1EB0" w:rsidP="003D1EB0">
      <w:pPr>
        <w:pStyle w:val="Body"/>
        <w:rPr>
          <w:rStyle w:val="HTMLCode"/>
          <w:rFonts w:eastAsia="Arial Unicode MS"/>
          <w:sz w:val="18"/>
          <w:szCs w:val="18"/>
        </w:rPr>
      </w:pPr>
      <w:r w:rsidRPr="003D1EB0">
        <w:rPr>
          <w:rStyle w:val="hljs-attr"/>
          <w:rFonts w:ascii="Courier New" w:hAnsi="Courier New" w:cs="Courier New"/>
          <w:sz w:val="18"/>
          <w:szCs w:val="18"/>
        </w:rPr>
        <w:t>logDirectory</w:t>
      </w:r>
      <w:r w:rsidRPr="003D1EB0">
        <w:rPr>
          <w:rStyle w:val="HTMLCode"/>
          <w:rFonts w:eastAsia="Arial Unicode MS"/>
          <w:sz w:val="18"/>
          <w:szCs w:val="18"/>
        </w:rPr>
        <w:t>=/var/log/dahu/verity-builder</w:t>
      </w:r>
    </w:p>
    <w:p w14:paraId="2817FA51" w14:textId="77777777" w:rsidR="003D1EB0" w:rsidRDefault="003D1EB0" w:rsidP="003D1EB0">
      <w:pPr>
        <w:pStyle w:val="Body"/>
      </w:pPr>
      <w:r>
        <w:rPr>
          <w:rStyle w:val="Strong"/>
        </w:rPr>
        <w:t>Logging</w:t>
      </w:r>
      <w:r>
        <w:br/>
        <w:t>Typical early log entries will confirm log configuration, for example:</w:t>
      </w:r>
    </w:p>
    <w:p w14:paraId="3AEACDB1" w14:textId="77777777" w:rsidR="003D1EB0" w:rsidRDefault="003D1EB0" w:rsidP="003D1EB0">
      <w:pPr>
        <w:pStyle w:val="Body"/>
        <w:numPr>
          <w:ilvl w:val="0"/>
          <w:numId w:val="100"/>
        </w:numPr>
      </w:pPr>
      <w:r>
        <w:t>logger initialisation / configuration output (and the actual resolved log file name)</w:t>
      </w:r>
    </w:p>
    <w:p w14:paraId="5CE1D817" w14:textId="77777777" w:rsidR="003D1EB0" w:rsidRDefault="003D1EB0" w:rsidP="003D1EB0">
      <w:pPr>
        <w:pStyle w:val="Body"/>
        <w:numPr>
          <w:ilvl w:val="0"/>
          <w:numId w:val="100"/>
        </w:numPr>
      </w:pPr>
      <w:r>
        <w:t>ongoing operational state, e.g. directory polling and processing lifecycle messages</w:t>
      </w:r>
    </w:p>
    <w:p w14:paraId="5F2BCD8F" w14:textId="77777777" w:rsidR="003D1EB0" w:rsidRDefault="003D1EB0" w:rsidP="003D1EB0">
      <w:pPr>
        <w:pStyle w:val="Body"/>
      </w:pPr>
      <w:r>
        <w:rPr>
          <w:rStyle w:val="Strong"/>
        </w:rPr>
        <w:t>Operational Guidance</w:t>
      </w:r>
    </w:p>
    <w:p w14:paraId="2E79D3AC" w14:textId="77777777" w:rsidR="003D1EB0" w:rsidRDefault="003D1EB0" w:rsidP="003D1EB0">
      <w:pPr>
        <w:pStyle w:val="Body"/>
        <w:numPr>
          <w:ilvl w:val="0"/>
          <w:numId w:val="99"/>
        </w:numPr>
      </w:pPr>
      <w:r>
        <w:t>Ensure the service account has</w:t>
      </w:r>
      <w:r>
        <w:rPr>
          <w:rStyle w:val="apple-converted-space"/>
        </w:rPr>
        <w:t> </w:t>
      </w:r>
      <w:r>
        <w:rPr>
          <w:rStyle w:val="Strong"/>
        </w:rPr>
        <w:t>create/write</w:t>
      </w:r>
      <w:r>
        <w:rPr>
          <w:rStyle w:val="apple-converted-space"/>
        </w:rPr>
        <w:t> </w:t>
      </w:r>
      <w:r>
        <w:t>permission in this directory</w:t>
      </w:r>
    </w:p>
    <w:p w14:paraId="12BA3678" w14:textId="77777777" w:rsidR="003D1EB0" w:rsidRDefault="003D1EB0" w:rsidP="003D1EB0">
      <w:pPr>
        <w:pStyle w:val="Body"/>
        <w:numPr>
          <w:ilvl w:val="0"/>
          <w:numId w:val="99"/>
        </w:numPr>
      </w:pPr>
      <w:r>
        <w:t>Ensure log retention/rotation aligns with your operational policy (the Builder rolls daily; retention is typically handled by ops policy, backups, or housekeeping)</w:t>
      </w:r>
    </w:p>
    <w:p w14:paraId="0CC849ED" w14:textId="77777777" w:rsidR="003D1EB0" w:rsidRDefault="003D1EB0" w:rsidP="003D1EB0">
      <w:pPr>
        <w:pStyle w:val="Body"/>
        <w:numPr>
          <w:ilvl w:val="0"/>
          <w:numId w:val="99"/>
        </w:numPr>
      </w:pPr>
      <w:r>
        <w:t>If logs stop updating:</w:t>
      </w:r>
    </w:p>
    <w:p w14:paraId="7AC8C2A4" w14:textId="77777777" w:rsidR="003D1EB0" w:rsidRDefault="003D1EB0" w:rsidP="003D1EB0">
      <w:pPr>
        <w:pStyle w:val="Body"/>
        <w:numPr>
          <w:ilvl w:val="1"/>
          <w:numId w:val="99"/>
        </w:numPr>
      </w:pPr>
      <w:r>
        <w:t>check disk space</w:t>
      </w:r>
    </w:p>
    <w:p w14:paraId="02DFFA9A" w14:textId="77777777" w:rsidR="003D1EB0" w:rsidRDefault="003D1EB0" w:rsidP="003D1EB0">
      <w:pPr>
        <w:pStyle w:val="Body"/>
        <w:numPr>
          <w:ilvl w:val="1"/>
          <w:numId w:val="99"/>
        </w:numPr>
      </w:pPr>
      <w:r>
        <w:t>check permissions</w:t>
      </w:r>
    </w:p>
    <w:p w14:paraId="5D724949" w14:textId="67C03120" w:rsidR="003D1EB0" w:rsidRDefault="003D1EB0" w:rsidP="003D1EB0">
      <w:pPr>
        <w:pStyle w:val="Body"/>
        <w:numPr>
          <w:ilvl w:val="1"/>
          <w:numId w:val="99"/>
        </w:numPr>
      </w:pPr>
      <w:r>
        <w:t>check whether log rollover has failed due to path issues</w:t>
      </w:r>
    </w:p>
    <w:p w14:paraId="2600FB7C" w14:textId="7F9A4C69" w:rsidR="00501FA2" w:rsidRDefault="00501FA2" w:rsidP="0033586E">
      <w:pPr>
        <w:pStyle w:val="Heading2"/>
      </w:pPr>
      <w:bookmarkStart w:id="24" w:name="_Toc219448847"/>
      <w:r>
        <w:t>LogLevel</w:t>
      </w:r>
      <w:bookmarkEnd w:id="24"/>
    </w:p>
    <w:p w14:paraId="0EBC890F" w14:textId="72E30B31" w:rsidR="00501FA2" w:rsidRDefault="00501FA2" w:rsidP="004F120A">
      <w:pPr>
        <w:pStyle w:val="Body"/>
      </w:pPr>
      <w:r>
        <w:rPr>
          <w:rStyle w:val="Strong"/>
        </w:rPr>
        <w:t>Purpose</w:t>
      </w:r>
      <w:r>
        <w:br/>
        <w:t>Controls logging verbosity.</w:t>
      </w:r>
      <w:r w:rsidR="004F120A">
        <w:t>Changing the logLevel in the properties file requires a restart of the service for the change to take effect.</w:t>
      </w:r>
    </w:p>
    <w:p w14:paraId="71E2C316" w14:textId="77777777" w:rsidR="00501FA2" w:rsidRDefault="00501FA2" w:rsidP="004F120A">
      <w:pPr>
        <w:pStyle w:val="Body"/>
      </w:pPr>
      <w:r>
        <w:rPr>
          <w:rStyle w:val="Strong"/>
        </w:rPr>
        <w:t>Functionality</w:t>
      </w:r>
    </w:p>
    <w:p w14:paraId="23631D81" w14:textId="77777777" w:rsidR="00501FA2" w:rsidRDefault="00501FA2" w:rsidP="004F120A">
      <w:pPr>
        <w:pStyle w:val="Body"/>
        <w:numPr>
          <w:ilvl w:val="0"/>
          <w:numId w:val="44"/>
        </w:numPr>
      </w:pPr>
      <w:r>
        <w:t>Passed directly to Java logging configuration</w:t>
      </w:r>
    </w:p>
    <w:p w14:paraId="2C6F90BE" w14:textId="77777777" w:rsidR="00501FA2" w:rsidRDefault="00501FA2" w:rsidP="004F120A">
      <w:pPr>
        <w:pStyle w:val="Body"/>
        <w:numPr>
          <w:ilvl w:val="0"/>
          <w:numId w:val="44"/>
        </w:numPr>
      </w:pPr>
      <w:r>
        <w:t>Controls volume and granularity of log output</w:t>
      </w:r>
    </w:p>
    <w:p w14:paraId="4F108950" w14:textId="77777777" w:rsidR="00501FA2" w:rsidRDefault="00501FA2" w:rsidP="004F120A">
      <w:pPr>
        <w:pStyle w:val="Body"/>
      </w:pPr>
      <w:r>
        <w:rPr>
          <w:rStyle w:val="Strong"/>
        </w:rPr>
        <w:t>Example</w:t>
      </w:r>
    </w:p>
    <w:p w14:paraId="4870960F" w14:textId="77777777" w:rsidR="00501FA2" w:rsidRPr="004F120A" w:rsidRDefault="00501FA2" w:rsidP="00C74221">
      <w:pPr>
        <w:pStyle w:val="Body"/>
        <w:rPr>
          <w:rStyle w:val="HTMLCode"/>
          <w:rFonts w:eastAsia="Arial Unicode MS"/>
          <w:sz w:val="18"/>
          <w:szCs w:val="18"/>
        </w:rPr>
      </w:pPr>
      <w:r w:rsidRPr="004F120A">
        <w:rPr>
          <w:rStyle w:val="hljs-attr"/>
          <w:rFonts w:ascii="Courier New" w:hAnsi="Courier New" w:cs="Courier New"/>
          <w:sz w:val="18"/>
          <w:szCs w:val="18"/>
        </w:rPr>
        <w:t>LogLevel</w:t>
      </w:r>
      <w:r w:rsidRPr="004F120A">
        <w:rPr>
          <w:rStyle w:val="HTMLCode"/>
          <w:rFonts w:eastAsia="Arial Unicode MS"/>
          <w:sz w:val="18"/>
          <w:szCs w:val="18"/>
        </w:rPr>
        <w:t>=FINEST</w:t>
      </w:r>
    </w:p>
    <w:p w14:paraId="223988AE" w14:textId="77777777" w:rsidR="00501FA2" w:rsidRDefault="00501FA2" w:rsidP="004F120A">
      <w:pPr>
        <w:pStyle w:val="Body"/>
      </w:pPr>
      <w:r>
        <w:rPr>
          <w:rStyle w:val="Strong"/>
        </w:rPr>
        <w:t>Observed Levels</w:t>
      </w:r>
    </w:p>
    <w:p w14:paraId="143D3CC7" w14:textId="77777777" w:rsidR="00501FA2" w:rsidRDefault="00501FA2" w:rsidP="004F120A">
      <w:pPr>
        <w:pStyle w:val="Body"/>
        <w:numPr>
          <w:ilvl w:val="0"/>
          <w:numId w:val="45"/>
        </w:numPr>
      </w:pPr>
      <w:r>
        <w:rPr>
          <w:rStyle w:val="HTMLCode"/>
          <w:rFonts w:eastAsia="Arial Unicode MS"/>
        </w:rPr>
        <w:t>SEVERE</w:t>
      </w:r>
      <w:r>
        <w:rPr>
          <w:rStyle w:val="apple-converted-space"/>
        </w:rPr>
        <w:t> </w:t>
      </w:r>
      <w:r>
        <w:t>– fatal errors</w:t>
      </w:r>
    </w:p>
    <w:p w14:paraId="0C514F4D" w14:textId="77777777" w:rsidR="00501FA2" w:rsidRDefault="00501FA2" w:rsidP="004F120A">
      <w:pPr>
        <w:pStyle w:val="Body"/>
        <w:numPr>
          <w:ilvl w:val="0"/>
          <w:numId w:val="45"/>
        </w:numPr>
      </w:pPr>
      <w:r>
        <w:rPr>
          <w:rStyle w:val="HTMLCode"/>
          <w:rFonts w:eastAsia="Arial Unicode MS"/>
        </w:rPr>
        <w:t>WARNING</w:t>
      </w:r>
      <w:r>
        <w:rPr>
          <w:rStyle w:val="apple-converted-space"/>
        </w:rPr>
        <w:t> </w:t>
      </w:r>
      <w:r>
        <w:t>– recoverable or fallback conditions</w:t>
      </w:r>
    </w:p>
    <w:p w14:paraId="265BE882" w14:textId="77777777" w:rsidR="00501FA2" w:rsidRDefault="00501FA2" w:rsidP="004F120A">
      <w:pPr>
        <w:pStyle w:val="Body"/>
        <w:numPr>
          <w:ilvl w:val="0"/>
          <w:numId w:val="45"/>
        </w:numPr>
      </w:pPr>
      <w:r>
        <w:rPr>
          <w:rStyle w:val="HTMLCode"/>
          <w:rFonts w:eastAsia="Arial Unicode MS"/>
        </w:rPr>
        <w:lastRenderedPageBreak/>
        <w:t>INFO</w:t>
      </w:r>
      <w:r>
        <w:rPr>
          <w:rStyle w:val="apple-converted-space"/>
        </w:rPr>
        <w:t> </w:t>
      </w:r>
      <w:r>
        <w:t>– normal lifecycle events</w:t>
      </w:r>
    </w:p>
    <w:p w14:paraId="2EF38B29" w14:textId="77777777" w:rsidR="00501FA2" w:rsidRDefault="00501FA2" w:rsidP="004F120A">
      <w:pPr>
        <w:pStyle w:val="Body"/>
        <w:numPr>
          <w:ilvl w:val="0"/>
          <w:numId w:val="45"/>
        </w:numPr>
      </w:pPr>
      <w:r>
        <w:rPr>
          <w:rStyle w:val="HTMLCode"/>
          <w:rFonts w:eastAsia="Arial Unicode MS"/>
        </w:rPr>
        <w:t>FINE</w:t>
      </w:r>
      <w:r>
        <w:rPr>
          <w:rStyle w:val="apple-converted-space"/>
        </w:rPr>
        <w:t> </w:t>
      </w:r>
      <w:r>
        <w:t>/</w:t>
      </w:r>
      <w:r>
        <w:rPr>
          <w:rStyle w:val="apple-converted-space"/>
        </w:rPr>
        <w:t> </w:t>
      </w:r>
      <w:r>
        <w:rPr>
          <w:rStyle w:val="HTMLCode"/>
          <w:rFonts w:eastAsia="Arial Unicode MS"/>
        </w:rPr>
        <w:t>FINEST</w:t>
      </w:r>
      <w:r>
        <w:rPr>
          <w:rStyle w:val="apple-converted-space"/>
        </w:rPr>
        <w:t> </w:t>
      </w:r>
      <w:r>
        <w:t>– detailed operational tracing</w:t>
      </w:r>
    </w:p>
    <w:p w14:paraId="502E65C1" w14:textId="77777777" w:rsidR="00501FA2" w:rsidRDefault="00501FA2" w:rsidP="004F120A">
      <w:pPr>
        <w:pStyle w:val="Body"/>
      </w:pPr>
      <w:r>
        <w:rPr>
          <w:rStyle w:val="Strong"/>
        </w:rPr>
        <w:t>Operational Guidance</w:t>
      </w:r>
    </w:p>
    <w:p w14:paraId="1F02905B" w14:textId="77777777" w:rsidR="00501FA2" w:rsidRDefault="00501FA2" w:rsidP="004F120A">
      <w:pPr>
        <w:pStyle w:val="Body"/>
        <w:numPr>
          <w:ilvl w:val="0"/>
          <w:numId w:val="46"/>
        </w:numPr>
      </w:pPr>
      <w:r>
        <w:rPr>
          <w:rStyle w:val="HTMLCode"/>
          <w:rFonts w:eastAsia="Arial Unicode MS"/>
        </w:rPr>
        <w:t>INFO</w:t>
      </w:r>
      <w:r>
        <w:rPr>
          <w:rStyle w:val="apple-converted-space"/>
        </w:rPr>
        <w:t> </w:t>
      </w:r>
      <w:r>
        <w:t>is appropriate for steady-state production</w:t>
      </w:r>
    </w:p>
    <w:p w14:paraId="4068B479" w14:textId="77777777" w:rsidR="00501FA2" w:rsidRDefault="00501FA2" w:rsidP="004F120A">
      <w:pPr>
        <w:pStyle w:val="Body"/>
        <w:numPr>
          <w:ilvl w:val="0"/>
          <w:numId w:val="46"/>
        </w:numPr>
      </w:pPr>
      <w:r>
        <w:rPr>
          <w:rStyle w:val="HTMLCode"/>
          <w:rFonts w:eastAsia="Arial Unicode MS"/>
        </w:rPr>
        <w:t>FINEST</w:t>
      </w:r>
      <w:r>
        <w:rPr>
          <w:rStyle w:val="apple-converted-space"/>
        </w:rPr>
        <w:t> </w:t>
      </w:r>
      <w:r>
        <w:t>is suitable for troubleshooting and validation</w:t>
      </w:r>
    </w:p>
    <w:p w14:paraId="0BE04F64" w14:textId="77777777" w:rsidR="00501FA2" w:rsidRDefault="00501FA2" w:rsidP="004F120A">
      <w:pPr>
        <w:pStyle w:val="Body"/>
        <w:numPr>
          <w:ilvl w:val="0"/>
          <w:numId w:val="46"/>
        </w:numPr>
      </w:pPr>
      <w:r>
        <w:t>High verbosity increases log volume but improves diagnosability</w:t>
      </w:r>
    </w:p>
    <w:p w14:paraId="3752631B" w14:textId="77777777" w:rsidR="00501FA2" w:rsidRDefault="00501FA2" w:rsidP="004F120A">
      <w:pPr>
        <w:pStyle w:val="Body"/>
        <w:numPr>
          <w:ilvl w:val="0"/>
          <w:numId w:val="46"/>
        </w:numPr>
      </w:pPr>
      <w:r>
        <w:t>Log level changes require service restart</w:t>
      </w:r>
    </w:p>
    <w:p w14:paraId="6EB0C9FD" w14:textId="3C20AAB0" w:rsidR="00501FA2" w:rsidRDefault="00501FA2" w:rsidP="00501FA2"/>
    <w:p w14:paraId="083E400E" w14:textId="77777777" w:rsidR="00202035" w:rsidRDefault="00202035" w:rsidP="00202035">
      <w:pPr>
        <w:pStyle w:val="Heading2"/>
      </w:pPr>
      <w:bookmarkStart w:id="25" w:name="_Toc219448848"/>
      <w:r>
        <w:t>collectionPath</w:t>
      </w:r>
      <w:bookmarkEnd w:id="25"/>
    </w:p>
    <w:p w14:paraId="572C1900" w14:textId="77777777" w:rsidR="00202035" w:rsidRDefault="00202035" w:rsidP="00202035">
      <w:pPr>
        <w:pStyle w:val="Body"/>
      </w:pPr>
      <w:r>
        <w:rPr>
          <w:rStyle w:val="Strong"/>
        </w:rPr>
        <w:t>Purpose</w:t>
      </w:r>
      <w:r>
        <w:br/>
        <w:t>Defines the base path used to form Verity collection locations referenced in the generated</w:t>
      </w:r>
      <w:r>
        <w:rPr>
          <w:rStyle w:val="apple-converted-space"/>
        </w:rPr>
        <w:t> </w:t>
      </w:r>
      <w:r>
        <w:rPr>
          <w:rStyle w:val="HTMLCode"/>
          <w:rFonts w:eastAsia="Arial Unicode MS"/>
        </w:rPr>
        <w:t>.index</w:t>
      </w:r>
      <w:r>
        <w:rPr>
          <w:rStyle w:val="apple-converted-space"/>
        </w:rPr>
        <w:t> </w:t>
      </w:r>
      <w:r>
        <w:t>files and/or file output structure.</w:t>
      </w:r>
    </w:p>
    <w:p w14:paraId="51C7EC84" w14:textId="77777777" w:rsidR="00202035" w:rsidRDefault="00202035" w:rsidP="00202035">
      <w:pPr>
        <w:pStyle w:val="Body"/>
      </w:pPr>
      <w:r>
        <w:rPr>
          <w:rStyle w:val="Strong"/>
        </w:rPr>
        <w:t>Functionality</w:t>
      </w:r>
    </w:p>
    <w:p w14:paraId="7DC963C8" w14:textId="77777777" w:rsidR="00202035" w:rsidRDefault="00202035" w:rsidP="00202035">
      <w:pPr>
        <w:pStyle w:val="Body"/>
      </w:pPr>
      <w:r>
        <w:t>Provides the “root” under which the Builder expects Verity collections to exist</w:t>
      </w:r>
    </w:p>
    <w:p w14:paraId="3205FC13" w14:textId="77777777" w:rsidR="00202035" w:rsidRDefault="00202035" w:rsidP="00202035">
      <w:pPr>
        <w:pStyle w:val="Body"/>
      </w:pPr>
      <w:r>
        <w:t>Used together with letter code → collection mapping (see</w:t>
      </w:r>
      <w:r>
        <w:rPr>
          <w:rStyle w:val="apple-converted-space"/>
        </w:rPr>
        <w:t> </w:t>
      </w:r>
      <w:r>
        <w:rPr>
          <w:rStyle w:val="HTMLCode"/>
          <w:rFonts w:eastAsia="Arial Unicode MS"/>
        </w:rPr>
        <w:t>lettercodeMappingFilePath</w:t>
      </w:r>
      <w:r>
        <w:t>) to resolve the final collection path used by indexing</w:t>
      </w:r>
    </w:p>
    <w:p w14:paraId="2AA42784" w14:textId="77777777" w:rsidR="00202035" w:rsidRDefault="00202035" w:rsidP="00202035">
      <w:pPr>
        <w:pStyle w:val="Body"/>
      </w:pPr>
      <w:r>
        <w:t>Allows collections to be relocated without altering upstream SQL behaviour or Builder code</w:t>
      </w:r>
    </w:p>
    <w:p w14:paraId="1C97C688" w14:textId="3506141F" w:rsidR="00202035" w:rsidRDefault="00202035" w:rsidP="00202035">
      <w:pPr>
        <w:pStyle w:val="Body"/>
      </w:pPr>
      <w:r>
        <w:rPr>
          <w:rStyle w:val="Strong"/>
        </w:rPr>
        <w:t>Example</w:t>
      </w:r>
    </w:p>
    <w:p w14:paraId="05A80D4D" w14:textId="77777777" w:rsidR="00202035" w:rsidRPr="00202035" w:rsidRDefault="00202035" w:rsidP="00202035">
      <w:pPr>
        <w:pStyle w:val="Body"/>
        <w:rPr>
          <w:rStyle w:val="HTMLCode"/>
          <w:rFonts w:eastAsia="Arial Unicode MS"/>
          <w:sz w:val="18"/>
          <w:szCs w:val="18"/>
        </w:rPr>
      </w:pPr>
      <w:r w:rsidRPr="00202035">
        <w:rPr>
          <w:rStyle w:val="hljs-attr"/>
          <w:rFonts w:ascii="Courier New" w:hAnsi="Courier New" w:cs="Courier New"/>
          <w:sz w:val="18"/>
          <w:szCs w:val="18"/>
        </w:rPr>
        <w:t>collectionPath</w:t>
      </w:r>
      <w:r w:rsidRPr="00202035">
        <w:rPr>
          <w:rStyle w:val="HTMLCode"/>
          <w:rFonts w:eastAsia="Arial Unicode MS"/>
          <w:sz w:val="18"/>
          <w:szCs w:val="18"/>
        </w:rPr>
        <w:t>=/verity/collections</w:t>
      </w:r>
    </w:p>
    <w:p w14:paraId="1B12F7CD" w14:textId="77777777" w:rsidR="00202035" w:rsidRDefault="00202035" w:rsidP="00202035">
      <w:pPr>
        <w:pStyle w:val="Body"/>
      </w:pPr>
      <w:r>
        <w:rPr>
          <w:rStyle w:val="Strong"/>
        </w:rPr>
        <w:t>Logging</w:t>
      </w:r>
      <w:r>
        <w:br/>
        <w:t>You should expect log entries that reflect resolved collection selection, for example:</w:t>
      </w:r>
    </w:p>
    <w:p w14:paraId="41B9291F" w14:textId="77777777" w:rsidR="00202035" w:rsidRDefault="00202035" w:rsidP="00202035">
      <w:pPr>
        <w:pStyle w:val="Body"/>
        <w:numPr>
          <w:ilvl w:val="0"/>
          <w:numId w:val="106"/>
        </w:numPr>
      </w:pPr>
      <w:r>
        <w:t>explicit mapping/lookup messages (where enabled at higher verbosity)</w:t>
      </w:r>
    </w:p>
    <w:p w14:paraId="776B6632" w14:textId="77777777" w:rsidR="00202035" w:rsidRDefault="00202035" w:rsidP="00202035">
      <w:pPr>
        <w:pStyle w:val="Body"/>
        <w:numPr>
          <w:ilvl w:val="0"/>
          <w:numId w:val="106"/>
        </w:numPr>
      </w:pPr>
      <w:r>
        <w:t>warnings when mapping is missing and a fallback is applied (see</w:t>
      </w:r>
      <w:r>
        <w:rPr>
          <w:rStyle w:val="apple-converted-space"/>
        </w:rPr>
        <w:t> </w:t>
      </w:r>
      <w:r>
        <w:rPr>
          <w:rStyle w:val="HTMLCode"/>
          <w:rFonts w:eastAsia="Arial Unicode MS"/>
        </w:rPr>
        <w:t>defaultCollection</w:t>
      </w:r>
      <w:r>
        <w:t>)</w:t>
      </w:r>
    </w:p>
    <w:p w14:paraId="6E3C877E" w14:textId="77777777" w:rsidR="00202035" w:rsidRDefault="00202035" w:rsidP="00202035">
      <w:pPr>
        <w:pStyle w:val="Body"/>
      </w:pPr>
      <w:r>
        <w:rPr>
          <w:rStyle w:val="Strong"/>
        </w:rPr>
        <w:t>Operational Guidance</w:t>
      </w:r>
    </w:p>
    <w:p w14:paraId="2326EC3B" w14:textId="77777777" w:rsidR="00202035" w:rsidRDefault="00202035" w:rsidP="00202035">
      <w:pPr>
        <w:pStyle w:val="Body"/>
        <w:numPr>
          <w:ilvl w:val="0"/>
          <w:numId w:val="105"/>
        </w:numPr>
      </w:pPr>
      <w:r>
        <w:t>Treat this as a</w:t>
      </w:r>
      <w:r>
        <w:rPr>
          <w:rStyle w:val="apple-converted-space"/>
        </w:rPr>
        <w:t> </w:t>
      </w:r>
      <w:r>
        <w:rPr>
          <w:rStyle w:val="Strong"/>
        </w:rPr>
        <w:t>high-impact setting</w:t>
      </w:r>
      <w:r>
        <w:t>: a wrong value can cause the Indexer to run mkvdk against the wrong place or fail to find the collection entirely</w:t>
      </w:r>
    </w:p>
    <w:p w14:paraId="274145DD" w14:textId="77777777" w:rsidR="00202035" w:rsidRDefault="00202035" w:rsidP="00202035">
      <w:pPr>
        <w:pStyle w:val="Body"/>
        <w:numPr>
          <w:ilvl w:val="0"/>
          <w:numId w:val="105"/>
        </w:numPr>
      </w:pPr>
      <w:r>
        <w:t>If indexing appears to “succeed” but content is not where you expect, this is one of the first parameters to verify</w:t>
      </w:r>
    </w:p>
    <w:p w14:paraId="0E21EC21" w14:textId="77777777" w:rsidR="00202035" w:rsidRDefault="00202035" w:rsidP="00202035">
      <w:pPr>
        <w:pStyle w:val="Body"/>
        <w:numPr>
          <w:ilvl w:val="0"/>
          <w:numId w:val="105"/>
        </w:numPr>
      </w:pPr>
      <w:r>
        <w:t>Prefer absolute paths on production servers to avoid dependency on process working directory (</w:t>
      </w:r>
      <w:r>
        <w:rPr>
          <w:rStyle w:val="HTMLCode"/>
          <w:rFonts w:eastAsia="Arial Unicode MS"/>
        </w:rPr>
        <w:t>user.dir</w:t>
      </w:r>
      <w:r>
        <w:rPr>
          <w:rStyle w:val="apple-converted-space"/>
        </w:rPr>
        <w:t> </w:t>
      </w:r>
      <w:r>
        <w:t>/ NSSM Startup Directory)</w:t>
      </w:r>
    </w:p>
    <w:p w14:paraId="564EDD29" w14:textId="77777777" w:rsidR="0066306E" w:rsidRDefault="0066306E">
      <w:pPr>
        <w:rPr>
          <w:rFonts w:ascii="Helvetica" w:eastAsia="Arial Unicode MS" w:hAnsi="Helvetica"/>
          <w:b/>
          <w:bCs/>
          <w:color w:val="000000"/>
          <w:kern w:val="28"/>
          <w:sz w:val="28"/>
          <w:szCs w:val="32"/>
          <w:lang w:val="en-AU" w:eastAsia="en-US"/>
        </w:rPr>
      </w:pPr>
      <w:r>
        <w:br w:type="page"/>
      </w:r>
    </w:p>
    <w:p w14:paraId="5C75FDC4" w14:textId="6549ABC0" w:rsidR="00202035" w:rsidRDefault="003D461A" w:rsidP="00202035">
      <w:pPr>
        <w:pStyle w:val="Heading2"/>
      </w:pPr>
      <w:bookmarkStart w:id="26" w:name="_Toc219448849"/>
      <w:r>
        <w:lastRenderedPageBreak/>
        <w:t>l</w:t>
      </w:r>
      <w:r w:rsidR="00202035">
        <w:t>ettercodeMappingFilePath</w:t>
      </w:r>
      <w:bookmarkEnd w:id="26"/>
    </w:p>
    <w:p w14:paraId="35953FF1" w14:textId="77777777" w:rsidR="00202035" w:rsidRDefault="00202035" w:rsidP="00202035">
      <w:pPr>
        <w:pStyle w:val="Body"/>
      </w:pPr>
      <w:r>
        <w:rPr>
          <w:rStyle w:val="Strong"/>
        </w:rPr>
        <w:t>Purpose</w:t>
      </w:r>
      <w:r>
        <w:br/>
        <w:t>Defines the path to the letter-code-to-collection mapping file used to determine which Verity collection a given editset targets.</w:t>
      </w:r>
    </w:p>
    <w:p w14:paraId="39C2BE11" w14:textId="77777777" w:rsidR="00202035" w:rsidRDefault="00202035" w:rsidP="00202035">
      <w:pPr>
        <w:pStyle w:val="Body"/>
      </w:pPr>
      <w:r>
        <w:rPr>
          <w:rStyle w:val="Strong"/>
        </w:rPr>
        <w:t>Functionality</w:t>
      </w:r>
    </w:p>
    <w:p w14:paraId="7F0270E2" w14:textId="77777777" w:rsidR="00202035" w:rsidRDefault="00202035" w:rsidP="00202035">
      <w:pPr>
        <w:pStyle w:val="Body"/>
        <w:numPr>
          <w:ilvl w:val="0"/>
          <w:numId w:val="110"/>
        </w:numPr>
      </w:pPr>
      <w:r>
        <w:t>The Builder loads this mapping file to translate a “letter code” (from the input / filename conventions) into a collection name/path</w:t>
      </w:r>
    </w:p>
    <w:p w14:paraId="1BB17EB9" w14:textId="77777777" w:rsidR="00202035" w:rsidRDefault="00202035" w:rsidP="00202035">
      <w:pPr>
        <w:pStyle w:val="Body"/>
        <w:numPr>
          <w:ilvl w:val="0"/>
          <w:numId w:val="110"/>
        </w:numPr>
      </w:pPr>
      <w:r>
        <w:t>The mapping is intended to be:</w:t>
      </w:r>
    </w:p>
    <w:p w14:paraId="035732FD" w14:textId="77777777" w:rsidR="00202035" w:rsidRDefault="00202035" w:rsidP="00202035">
      <w:pPr>
        <w:pStyle w:val="Body"/>
        <w:numPr>
          <w:ilvl w:val="1"/>
          <w:numId w:val="110"/>
        </w:numPr>
      </w:pPr>
      <w:r>
        <w:t>safe to reload when updated</w:t>
      </w:r>
    </w:p>
    <w:p w14:paraId="434BB4BB" w14:textId="77777777" w:rsidR="00202035" w:rsidRDefault="00202035" w:rsidP="00202035">
      <w:pPr>
        <w:pStyle w:val="Body"/>
        <w:numPr>
          <w:ilvl w:val="1"/>
          <w:numId w:val="110"/>
        </w:numPr>
      </w:pPr>
      <w:r>
        <w:t>tolerant of comments/blank lines</w:t>
      </w:r>
    </w:p>
    <w:p w14:paraId="4A6132D7" w14:textId="77777777" w:rsidR="00202035" w:rsidRDefault="00202035" w:rsidP="00202035">
      <w:pPr>
        <w:pStyle w:val="Body"/>
        <w:numPr>
          <w:ilvl w:val="1"/>
          <w:numId w:val="110"/>
        </w:numPr>
      </w:pPr>
      <w:r>
        <w:t>robust against malformed lines</w:t>
      </w:r>
    </w:p>
    <w:p w14:paraId="0DE831D5" w14:textId="77777777" w:rsidR="00202035" w:rsidRDefault="00202035" w:rsidP="00202035">
      <w:pPr>
        <w:pStyle w:val="Body"/>
        <w:numPr>
          <w:ilvl w:val="1"/>
          <w:numId w:val="110"/>
        </w:numPr>
      </w:pPr>
      <w:r>
        <w:t>capable of</w:t>
      </w:r>
      <w:r>
        <w:rPr>
          <w:rStyle w:val="apple-converted-space"/>
        </w:rPr>
        <w:t> </w:t>
      </w:r>
      <w:r>
        <w:rPr>
          <w:rStyle w:val="Strong"/>
        </w:rPr>
        <w:t>keeping the last-known-good mapping</w:t>
      </w:r>
      <w:r>
        <w:rPr>
          <w:rStyle w:val="apple-converted-space"/>
        </w:rPr>
        <w:t> </w:t>
      </w:r>
      <w:r>
        <w:t>if a reload fails</w:t>
      </w:r>
    </w:p>
    <w:p w14:paraId="1FCC760C" w14:textId="77777777" w:rsidR="00202035" w:rsidRDefault="00202035" w:rsidP="00202035">
      <w:pPr>
        <w:pStyle w:val="Body"/>
        <w:numPr>
          <w:ilvl w:val="0"/>
          <w:numId w:val="110"/>
        </w:numPr>
      </w:pPr>
      <w:r>
        <w:t>If a letter code cannot be mapped, the Builder falls back to</w:t>
      </w:r>
      <w:r>
        <w:rPr>
          <w:rStyle w:val="apple-converted-space"/>
        </w:rPr>
        <w:t> </w:t>
      </w:r>
      <w:r>
        <w:rPr>
          <w:rStyle w:val="HTMLCode"/>
          <w:rFonts w:eastAsia="Arial Unicode MS"/>
        </w:rPr>
        <w:t>defaultCollection</w:t>
      </w:r>
    </w:p>
    <w:p w14:paraId="01D970A5" w14:textId="77777777" w:rsidR="00202035" w:rsidRDefault="00202035" w:rsidP="00202035">
      <w:pPr>
        <w:pStyle w:val="Body"/>
      </w:pPr>
      <w:r>
        <w:rPr>
          <w:rStyle w:val="Strong"/>
        </w:rPr>
        <w:t>Example</w:t>
      </w:r>
    </w:p>
    <w:p w14:paraId="0DC32BF5" w14:textId="77777777" w:rsidR="00202035" w:rsidRPr="00202035" w:rsidRDefault="00202035" w:rsidP="00202035">
      <w:pPr>
        <w:pStyle w:val="Body"/>
        <w:rPr>
          <w:rStyle w:val="HTMLCode"/>
          <w:rFonts w:eastAsia="Arial Unicode MS"/>
          <w:sz w:val="18"/>
          <w:szCs w:val="18"/>
        </w:rPr>
      </w:pPr>
      <w:r w:rsidRPr="00202035">
        <w:rPr>
          <w:rStyle w:val="hljs-attr"/>
          <w:rFonts w:ascii="Courier New" w:hAnsi="Courier New" w:cs="Courier New"/>
          <w:sz w:val="18"/>
          <w:szCs w:val="18"/>
        </w:rPr>
        <w:t>lettercodeMappingFilePath</w:t>
      </w:r>
      <w:r w:rsidRPr="00202035">
        <w:rPr>
          <w:rStyle w:val="HTMLCode"/>
          <w:rFonts w:eastAsia="Arial Unicode MS"/>
          <w:sz w:val="18"/>
          <w:szCs w:val="18"/>
        </w:rPr>
        <w:t>=/etc/dahu/lettercode-mapping.txt</w:t>
      </w:r>
    </w:p>
    <w:p w14:paraId="137A0A76" w14:textId="77777777" w:rsidR="00202035" w:rsidRDefault="00202035" w:rsidP="00202035">
      <w:pPr>
        <w:pStyle w:val="Body"/>
      </w:pPr>
      <w:r>
        <w:rPr>
          <w:rStyle w:val="Strong"/>
        </w:rPr>
        <w:t>Logging</w:t>
      </w:r>
      <w:r>
        <w:br/>
        <w:t>Typical log patterns:</w:t>
      </w:r>
    </w:p>
    <w:p w14:paraId="4BEFFAAD" w14:textId="77777777" w:rsidR="00202035" w:rsidRDefault="00202035" w:rsidP="00202035">
      <w:pPr>
        <w:pStyle w:val="Body"/>
        <w:numPr>
          <w:ilvl w:val="0"/>
          <w:numId w:val="111"/>
        </w:numPr>
      </w:pPr>
      <w:r>
        <w:t>On successful load or reload:</w:t>
      </w:r>
    </w:p>
    <w:p w14:paraId="5070A653" w14:textId="77777777" w:rsidR="00202035" w:rsidRDefault="00202035" w:rsidP="00202035">
      <w:pPr>
        <w:pStyle w:val="Body"/>
        <w:numPr>
          <w:ilvl w:val="0"/>
          <w:numId w:val="111"/>
        </w:numPr>
      </w:pPr>
      <w:r>
        <w:t>an INFO-level message indicating the file was loaded (often including modified time)</w:t>
      </w:r>
    </w:p>
    <w:p w14:paraId="4F327226" w14:textId="77777777" w:rsidR="00202035" w:rsidRDefault="00202035" w:rsidP="00202035">
      <w:pPr>
        <w:pStyle w:val="Body"/>
      </w:pPr>
    </w:p>
    <w:p w14:paraId="0CA99213" w14:textId="49F821B8" w:rsidR="00202035" w:rsidRDefault="00202035" w:rsidP="00202035">
      <w:pPr>
        <w:pStyle w:val="Body"/>
      </w:pPr>
      <w:r>
        <w:t>On parse issues:</w:t>
      </w:r>
    </w:p>
    <w:p w14:paraId="6055A729" w14:textId="77777777" w:rsidR="00202035" w:rsidRDefault="00202035" w:rsidP="00202035">
      <w:pPr>
        <w:pStyle w:val="Body"/>
        <w:numPr>
          <w:ilvl w:val="0"/>
          <w:numId w:val="112"/>
        </w:numPr>
      </w:pPr>
      <w:r>
        <w:t>warnings about malformed lines being ignored</w:t>
      </w:r>
    </w:p>
    <w:p w14:paraId="50FABBF1" w14:textId="77777777" w:rsidR="00202035" w:rsidRDefault="00202035" w:rsidP="00202035">
      <w:pPr>
        <w:pStyle w:val="Body"/>
      </w:pPr>
      <w:r>
        <w:t>On missing mapping:</w:t>
      </w:r>
    </w:p>
    <w:p w14:paraId="3E08E38B" w14:textId="77777777" w:rsidR="00202035" w:rsidRDefault="00202035" w:rsidP="00202035">
      <w:pPr>
        <w:pStyle w:val="Body"/>
        <w:numPr>
          <w:ilvl w:val="0"/>
          <w:numId w:val="112"/>
        </w:numPr>
      </w:pPr>
      <w:r>
        <w:t>a warning indicating there was no mapping for a given letter code and a fallback will be used</w:t>
      </w:r>
    </w:p>
    <w:p w14:paraId="760E20E9" w14:textId="77777777" w:rsidR="00202035" w:rsidRDefault="00202035" w:rsidP="00202035">
      <w:pPr>
        <w:pStyle w:val="Body"/>
      </w:pPr>
      <w:r>
        <w:rPr>
          <w:rStyle w:val="Strong"/>
        </w:rPr>
        <w:t>Operational Guidance</w:t>
      </w:r>
    </w:p>
    <w:p w14:paraId="17118D8C" w14:textId="77777777" w:rsidR="00202035" w:rsidRDefault="00202035" w:rsidP="00202035">
      <w:pPr>
        <w:pStyle w:val="Body"/>
        <w:numPr>
          <w:ilvl w:val="0"/>
          <w:numId w:val="112"/>
        </w:numPr>
      </w:pPr>
      <w:r>
        <w:t>This file is operational configuration: control it like you would any other config artefact (change control, backup, audit trail)</w:t>
      </w:r>
    </w:p>
    <w:p w14:paraId="176FF3ED" w14:textId="77777777" w:rsidR="00202035" w:rsidRDefault="00202035" w:rsidP="00202035">
      <w:pPr>
        <w:pStyle w:val="Body"/>
        <w:numPr>
          <w:ilvl w:val="0"/>
          <w:numId w:val="112"/>
        </w:numPr>
      </w:pPr>
      <w:r>
        <w:t>If you see repeated “no mapping found” warnings:</w:t>
      </w:r>
    </w:p>
    <w:p w14:paraId="3CED8A30" w14:textId="77777777" w:rsidR="00202035" w:rsidRDefault="00202035" w:rsidP="00202035">
      <w:pPr>
        <w:pStyle w:val="Body"/>
        <w:numPr>
          <w:ilvl w:val="0"/>
          <w:numId w:val="112"/>
        </w:numPr>
      </w:pPr>
      <w:r>
        <w:t>check that the letter code is expected</w:t>
      </w:r>
    </w:p>
    <w:p w14:paraId="7FDB2B06" w14:textId="77777777" w:rsidR="00202035" w:rsidRDefault="00202035" w:rsidP="00202035">
      <w:pPr>
        <w:pStyle w:val="Body"/>
        <w:numPr>
          <w:ilvl w:val="0"/>
          <w:numId w:val="112"/>
        </w:numPr>
      </w:pPr>
      <w:r>
        <w:t>update the mapping file (preferred)</w:t>
      </w:r>
    </w:p>
    <w:p w14:paraId="160E9259" w14:textId="77777777" w:rsidR="00202035" w:rsidRDefault="00202035" w:rsidP="00202035">
      <w:pPr>
        <w:pStyle w:val="Body"/>
        <w:numPr>
          <w:ilvl w:val="0"/>
          <w:numId w:val="112"/>
        </w:numPr>
      </w:pPr>
      <w:r>
        <w:t>avoid “fixing” this by changing</w:t>
      </w:r>
      <w:r>
        <w:rPr>
          <w:rStyle w:val="apple-converted-space"/>
        </w:rPr>
        <w:t> </w:t>
      </w:r>
      <w:r>
        <w:rPr>
          <w:rStyle w:val="HTMLCode"/>
          <w:rFonts w:eastAsia="Arial Unicode MS"/>
        </w:rPr>
        <w:t>defaultCollection</w:t>
      </w:r>
      <w:r>
        <w:rPr>
          <w:rStyle w:val="apple-converted-space"/>
        </w:rPr>
        <w:t> </w:t>
      </w:r>
      <w:r>
        <w:t>unless the fallback is genuinely correct</w:t>
      </w:r>
    </w:p>
    <w:p w14:paraId="48111BE6" w14:textId="77777777" w:rsidR="00202035" w:rsidRDefault="00202035" w:rsidP="00202035">
      <w:pPr>
        <w:pStyle w:val="Body"/>
        <w:numPr>
          <w:ilvl w:val="0"/>
          <w:numId w:val="112"/>
        </w:numPr>
      </w:pPr>
      <w:r>
        <w:lastRenderedPageBreak/>
        <w:t>If reload fails (syntax/IO), Builder should continue using last-known-good mapping; do</w:t>
      </w:r>
      <w:r>
        <w:rPr>
          <w:rStyle w:val="apple-converted-space"/>
        </w:rPr>
        <w:t> </w:t>
      </w:r>
      <w:r>
        <w:rPr>
          <w:rStyle w:val="Strong"/>
        </w:rPr>
        <w:t>not</w:t>
      </w:r>
      <w:r>
        <w:rPr>
          <w:rStyle w:val="apple-converted-space"/>
        </w:rPr>
        <w:t> </w:t>
      </w:r>
      <w:r>
        <w:t>restart the service as a first reaction — fix the mapping file and let it reload cleanly</w:t>
      </w:r>
    </w:p>
    <w:p w14:paraId="4BE465D9" w14:textId="77777777" w:rsidR="0023797B" w:rsidRDefault="0023797B" w:rsidP="0023797B">
      <w:pPr>
        <w:pStyle w:val="Heading2"/>
      </w:pPr>
      <w:bookmarkStart w:id="27" w:name="_Toc219448850"/>
      <w:r>
        <w:t>defaultCollection</w:t>
      </w:r>
      <w:bookmarkEnd w:id="27"/>
    </w:p>
    <w:p w14:paraId="1424021D" w14:textId="77777777" w:rsidR="0023797B" w:rsidRDefault="0023797B" w:rsidP="0023797B">
      <w:pPr>
        <w:pStyle w:val="Body"/>
      </w:pPr>
      <w:r>
        <w:rPr>
          <w:rStyle w:val="Strong"/>
        </w:rPr>
        <w:t>Purpose</w:t>
      </w:r>
      <w:r>
        <w:br/>
        <w:t>Specifies the default Verity collection to use when a letter code cannot be mapped.</w:t>
      </w:r>
    </w:p>
    <w:p w14:paraId="4471C290" w14:textId="77777777" w:rsidR="0023797B" w:rsidRDefault="0023797B" w:rsidP="0023797B">
      <w:pPr>
        <w:pStyle w:val="Body"/>
      </w:pPr>
      <w:r>
        <w:rPr>
          <w:rStyle w:val="Strong"/>
        </w:rPr>
        <w:t>Functionality</w:t>
      </w:r>
    </w:p>
    <w:p w14:paraId="5B41F8B6" w14:textId="77777777" w:rsidR="0023797B" w:rsidRDefault="0023797B" w:rsidP="0023797B">
      <w:pPr>
        <w:pStyle w:val="Body"/>
        <w:numPr>
          <w:ilvl w:val="0"/>
          <w:numId w:val="116"/>
        </w:numPr>
      </w:pPr>
      <w:r>
        <w:t>Provides a controlled fallback so Builder can continue generating outputs even when mapping coverage is incomplete</w:t>
      </w:r>
    </w:p>
    <w:p w14:paraId="0CEF3543" w14:textId="77777777" w:rsidR="0023797B" w:rsidRDefault="0023797B" w:rsidP="0023797B">
      <w:pPr>
        <w:pStyle w:val="Body"/>
        <w:numPr>
          <w:ilvl w:val="0"/>
          <w:numId w:val="116"/>
        </w:numPr>
      </w:pPr>
      <w:r>
        <w:t>Prevents the pipeline from failing hard on a single unmapped letter code</w:t>
      </w:r>
    </w:p>
    <w:p w14:paraId="4FDB0855" w14:textId="77777777" w:rsidR="0023797B" w:rsidRDefault="0023797B" w:rsidP="0023797B">
      <w:pPr>
        <w:pStyle w:val="Body"/>
        <w:numPr>
          <w:ilvl w:val="0"/>
          <w:numId w:val="116"/>
        </w:numPr>
      </w:pPr>
      <w:r>
        <w:t>Used only when</w:t>
      </w:r>
      <w:r>
        <w:rPr>
          <w:rStyle w:val="apple-converted-space"/>
        </w:rPr>
        <w:t> </w:t>
      </w:r>
      <w:r>
        <w:rPr>
          <w:rStyle w:val="HTMLCode"/>
          <w:rFonts w:eastAsia="Arial Unicode MS"/>
        </w:rPr>
        <w:t>lettercodeMappingFilePath</w:t>
      </w:r>
      <w:r>
        <w:rPr>
          <w:rStyle w:val="apple-converted-space"/>
        </w:rPr>
        <w:t> </w:t>
      </w:r>
      <w:r>
        <w:t>lookup fails for a particular code (or if the mapping file is missing/unusable and no last-known-good mapping is available)</w:t>
      </w:r>
    </w:p>
    <w:p w14:paraId="20DB792D" w14:textId="77777777" w:rsidR="0023797B" w:rsidRDefault="0023797B" w:rsidP="0023797B">
      <w:pPr>
        <w:pStyle w:val="Body"/>
      </w:pPr>
      <w:r>
        <w:rPr>
          <w:rStyle w:val="Strong"/>
        </w:rPr>
        <w:t>Example</w:t>
      </w:r>
    </w:p>
    <w:p w14:paraId="1EC47417" w14:textId="77777777" w:rsidR="0023797B" w:rsidRPr="0023797B" w:rsidRDefault="0023797B" w:rsidP="0023797B">
      <w:pPr>
        <w:pStyle w:val="Body"/>
        <w:rPr>
          <w:rStyle w:val="HTMLCode"/>
          <w:rFonts w:eastAsia="Arial Unicode MS"/>
          <w:sz w:val="18"/>
          <w:szCs w:val="18"/>
        </w:rPr>
      </w:pPr>
      <w:r w:rsidRPr="0023797B">
        <w:rPr>
          <w:rStyle w:val="hljs-attr"/>
          <w:rFonts w:ascii="Courier New" w:hAnsi="Courier New" w:cs="Courier New"/>
          <w:sz w:val="18"/>
          <w:szCs w:val="18"/>
        </w:rPr>
        <w:t>defaultCollection</w:t>
      </w:r>
      <w:r w:rsidRPr="0023797B">
        <w:rPr>
          <w:rStyle w:val="HTMLCode"/>
          <w:rFonts w:eastAsia="Arial Unicode MS"/>
          <w:sz w:val="18"/>
          <w:szCs w:val="18"/>
        </w:rPr>
        <w:t>=Advanced/adv1</w:t>
      </w:r>
    </w:p>
    <w:p w14:paraId="71A6476E" w14:textId="77777777" w:rsidR="0023797B" w:rsidRDefault="0023797B" w:rsidP="0023797B">
      <w:pPr>
        <w:pStyle w:val="Body"/>
      </w:pPr>
      <w:r>
        <w:rPr>
          <w:rStyle w:val="Strong"/>
        </w:rPr>
        <w:t>Logging</w:t>
      </w:r>
      <w:r>
        <w:br/>
        <w:t>Typical pattern when invoked:</w:t>
      </w:r>
    </w:p>
    <w:p w14:paraId="130F4631" w14:textId="77777777" w:rsidR="0023797B" w:rsidRDefault="0023797B" w:rsidP="0023797B">
      <w:pPr>
        <w:pStyle w:val="Body"/>
        <w:numPr>
          <w:ilvl w:val="0"/>
          <w:numId w:val="117"/>
        </w:numPr>
      </w:pPr>
      <w:r>
        <w:t>a warning indicating missing mapping</w:t>
      </w:r>
    </w:p>
    <w:p w14:paraId="4C04899C" w14:textId="77777777" w:rsidR="0023797B" w:rsidRDefault="0023797B" w:rsidP="0023797B">
      <w:pPr>
        <w:pStyle w:val="Body"/>
        <w:numPr>
          <w:ilvl w:val="0"/>
          <w:numId w:val="117"/>
        </w:numPr>
      </w:pPr>
      <w:r>
        <w:t>a note that fallback/default collection is being used (verbosity-dependent)</w:t>
      </w:r>
    </w:p>
    <w:p w14:paraId="65200E45" w14:textId="77777777" w:rsidR="0023797B" w:rsidRDefault="0023797B" w:rsidP="0023797B">
      <w:pPr>
        <w:pStyle w:val="Body"/>
      </w:pPr>
      <w:r>
        <w:rPr>
          <w:rStyle w:val="Strong"/>
        </w:rPr>
        <w:t>Operational Guidance</w:t>
      </w:r>
    </w:p>
    <w:p w14:paraId="19D05CCA" w14:textId="77777777" w:rsidR="0023797B" w:rsidRDefault="0023797B" w:rsidP="0023797B">
      <w:pPr>
        <w:pStyle w:val="Body"/>
        <w:numPr>
          <w:ilvl w:val="0"/>
          <w:numId w:val="118"/>
        </w:numPr>
      </w:pPr>
      <w:r>
        <w:t>This should be set to a</w:t>
      </w:r>
      <w:r>
        <w:rPr>
          <w:rStyle w:val="apple-converted-space"/>
        </w:rPr>
        <w:t> </w:t>
      </w:r>
      <w:r>
        <w:rPr>
          <w:rStyle w:val="Strong"/>
        </w:rPr>
        <w:t>safe, conservative default</w:t>
      </w:r>
      <w:r>
        <w:rPr>
          <w:rStyle w:val="apple-converted-space"/>
        </w:rPr>
        <w:t> </w:t>
      </w:r>
      <w:r>
        <w:t>agreed with the Verity/indexing design</w:t>
      </w:r>
    </w:p>
    <w:p w14:paraId="69845E30" w14:textId="77777777" w:rsidR="0023797B" w:rsidRDefault="0023797B" w:rsidP="0023797B">
      <w:pPr>
        <w:pStyle w:val="Body"/>
        <w:numPr>
          <w:ilvl w:val="0"/>
          <w:numId w:val="118"/>
        </w:numPr>
      </w:pPr>
      <w:r>
        <w:t>If you find this being used frequently, treat it as a configuration/data quality issue:</w:t>
      </w:r>
    </w:p>
    <w:p w14:paraId="161E491B" w14:textId="77777777" w:rsidR="0023797B" w:rsidRDefault="0023797B" w:rsidP="0023797B">
      <w:pPr>
        <w:pStyle w:val="Body"/>
        <w:numPr>
          <w:ilvl w:val="1"/>
          <w:numId w:val="118"/>
        </w:numPr>
      </w:pPr>
      <w:r>
        <w:t>update the mapping file</w:t>
      </w:r>
    </w:p>
    <w:p w14:paraId="22E75957" w14:textId="77777777" w:rsidR="0023797B" w:rsidRDefault="0023797B" w:rsidP="0023797B">
      <w:pPr>
        <w:pStyle w:val="Body"/>
        <w:numPr>
          <w:ilvl w:val="1"/>
          <w:numId w:val="118"/>
        </w:numPr>
      </w:pPr>
      <w:r>
        <w:t>or correct upstream letter codes</w:t>
      </w:r>
    </w:p>
    <w:p w14:paraId="205B31DA" w14:textId="77777777" w:rsidR="0023797B" w:rsidRDefault="0023797B" w:rsidP="0023797B">
      <w:pPr>
        <w:pStyle w:val="Body"/>
      </w:pPr>
      <w:r>
        <w:t>Over-reliance on</w:t>
      </w:r>
      <w:r>
        <w:rPr>
          <w:rStyle w:val="apple-converted-space"/>
        </w:rPr>
        <w:t> </w:t>
      </w:r>
      <w:r>
        <w:rPr>
          <w:rStyle w:val="HTMLCode"/>
          <w:rFonts w:eastAsia="Arial Unicode MS"/>
        </w:rPr>
        <w:t>defaultCollection</w:t>
      </w:r>
      <w:r>
        <w:rPr>
          <w:rStyle w:val="apple-converted-space"/>
        </w:rPr>
        <w:t> </w:t>
      </w:r>
      <w:r>
        <w:t>can lead to indexing in the wrong place, which is operationally worse than a controlled failure; monitor warnings and address root cause</w:t>
      </w:r>
    </w:p>
    <w:p w14:paraId="2A70AA19" w14:textId="77C7C192" w:rsidR="00501FA2" w:rsidRDefault="00501FA2" w:rsidP="00501FA2"/>
    <w:p w14:paraId="3F3A5DC5" w14:textId="77777777" w:rsidR="00501FA2" w:rsidRDefault="00501FA2" w:rsidP="0033586E">
      <w:pPr>
        <w:pStyle w:val="Heading2"/>
      </w:pPr>
      <w:bookmarkStart w:id="28" w:name="_Toc219448851"/>
      <w:r>
        <w:t>user.dir (implicit)</w:t>
      </w:r>
      <w:bookmarkEnd w:id="28"/>
    </w:p>
    <w:p w14:paraId="3D2C1C7E" w14:textId="77777777" w:rsidR="00501FA2" w:rsidRDefault="00501FA2" w:rsidP="00FD53EA">
      <w:pPr>
        <w:pStyle w:val="Body"/>
      </w:pPr>
      <w:r>
        <w:rPr>
          <w:rStyle w:val="Strong"/>
        </w:rPr>
        <w:t>Purpose</w:t>
      </w:r>
      <w:r>
        <w:br/>
        <w:t>Not configurable directly, but logged for diagnostic purposes.</w:t>
      </w:r>
    </w:p>
    <w:p w14:paraId="604DE404" w14:textId="77777777" w:rsidR="00501FA2" w:rsidRDefault="00501FA2" w:rsidP="00FD53EA">
      <w:pPr>
        <w:pStyle w:val="Body"/>
      </w:pPr>
      <w:r>
        <w:rPr>
          <w:rStyle w:val="Strong"/>
        </w:rPr>
        <w:t>Functionality</w:t>
      </w:r>
    </w:p>
    <w:p w14:paraId="273149EB" w14:textId="77777777" w:rsidR="00501FA2" w:rsidRDefault="00501FA2" w:rsidP="00FD53EA">
      <w:pPr>
        <w:pStyle w:val="Body"/>
        <w:numPr>
          <w:ilvl w:val="0"/>
          <w:numId w:val="50"/>
        </w:numPr>
      </w:pPr>
      <w:r>
        <w:t>Reflects the working directory of the JVM process</w:t>
      </w:r>
    </w:p>
    <w:p w14:paraId="28ED7565" w14:textId="77777777" w:rsidR="00501FA2" w:rsidRDefault="00501FA2" w:rsidP="00FD53EA">
      <w:pPr>
        <w:pStyle w:val="Body"/>
        <w:numPr>
          <w:ilvl w:val="0"/>
          <w:numId w:val="50"/>
        </w:numPr>
      </w:pPr>
      <w:r>
        <w:t>Useful when diagnosing relative path issues</w:t>
      </w:r>
    </w:p>
    <w:p w14:paraId="38BD5FEF" w14:textId="77777777" w:rsidR="00501FA2" w:rsidRDefault="00501FA2" w:rsidP="00FD53EA">
      <w:pPr>
        <w:pStyle w:val="Body"/>
      </w:pPr>
      <w:r>
        <w:rPr>
          <w:rStyle w:val="Strong"/>
        </w:rPr>
        <w:t>Logging</w:t>
      </w:r>
    </w:p>
    <w:p w14:paraId="54162F29" w14:textId="77777777" w:rsidR="00501FA2" w:rsidRPr="00FD53EA" w:rsidRDefault="00501FA2" w:rsidP="00FD53EA">
      <w:pPr>
        <w:pStyle w:val="Body"/>
        <w:rPr>
          <w:rStyle w:val="HTMLCode"/>
          <w:rFonts w:eastAsia="Arial Unicode MS"/>
          <w:sz w:val="18"/>
          <w:szCs w:val="18"/>
        </w:rPr>
      </w:pPr>
      <w:r w:rsidRPr="00FD53EA">
        <w:rPr>
          <w:rStyle w:val="HTMLCode"/>
          <w:rFonts w:eastAsia="Arial Unicode MS"/>
          <w:sz w:val="18"/>
          <w:szCs w:val="18"/>
        </w:rPr>
        <w:lastRenderedPageBreak/>
        <w:t xml:space="preserve">FINE </w:t>
      </w:r>
      <w:r w:rsidRPr="00FD53EA">
        <w:rPr>
          <w:rStyle w:val="hljs-keyword"/>
          <w:rFonts w:ascii="Courier New" w:hAnsi="Courier New" w:cs="Courier New"/>
          <w:sz w:val="18"/>
          <w:szCs w:val="18"/>
        </w:rPr>
        <w:t>user</w:t>
      </w:r>
      <w:r w:rsidRPr="00FD53EA">
        <w:rPr>
          <w:rStyle w:val="HTMLCode"/>
          <w:rFonts w:eastAsia="Arial Unicode MS"/>
          <w:sz w:val="18"/>
          <w:szCs w:val="18"/>
        </w:rPr>
        <w:t>.dir = /</w:t>
      </w:r>
      <w:r w:rsidRPr="00FD53EA">
        <w:rPr>
          <w:rStyle w:val="hljs-type"/>
          <w:rFonts w:ascii="Courier New" w:hAnsi="Courier New" w:cs="Courier New"/>
          <w:sz w:val="18"/>
          <w:szCs w:val="18"/>
        </w:rPr>
        <w:t>path</w:t>
      </w:r>
      <w:r w:rsidRPr="00FD53EA">
        <w:rPr>
          <w:rStyle w:val="HTMLCode"/>
          <w:rFonts w:eastAsia="Arial Unicode MS"/>
          <w:sz w:val="18"/>
          <w:szCs w:val="18"/>
        </w:rPr>
        <w:t>/</w:t>
      </w:r>
      <w:r w:rsidRPr="00FD53EA">
        <w:rPr>
          <w:rStyle w:val="hljs-keyword"/>
          <w:rFonts w:ascii="Courier New" w:hAnsi="Courier New" w:cs="Courier New"/>
          <w:sz w:val="18"/>
          <w:szCs w:val="18"/>
        </w:rPr>
        <w:t>to</w:t>
      </w:r>
      <w:r w:rsidRPr="00FD53EA">
        <w:rPr>
          <w:rStyle w:val="HTMLCode"/>
          <w:rFonts w:eastAsia="Arial Unicode MS"/>
          <w:sz w:val="18"/>
          <w:szCs w:val="18"/>
        </w:rPr>
        <w:t>/working/dir</w:t>
      </w:r>
    </w:p>
    <w:p w14:paraId="721C21D7" w14:textId="77777777" w:rsidR="00501FA2" w:rsidRDefault="00501FA2" w:rsidP="00FD53EA">
      <w:pPr>
        <w:pStyle w:val="Body"/>
      </w:pPr>
      <w:r>
        <w:rPr>
          <w:rStyle w:val="Strong"/>
        </w:rPr>
        <w:t>Operational Guidance</w:t>
      </w:r>
    </w:p>
    <w:p w14:paraId="3C4B2F2A" w14:textId="77777777" w:rsidR="00501FA2" w:rsidRDefault="00501FA2" w:rsidP="00FD53EA">
      <w:pPr>
        <w:pStyle w:val="Body"/>
        <w:numPr>
          <w:ilvl w:val="0"/>
          <w:numId w:val="49"/>
        </w:numPr>
      </w:pPr>
      <w:r>
        <w:t>Ensure NSSM startup directory is explicitly set</w:t>
      </w:r>
    </w:p>
    <w:p w14:paraId="2B5D340D" w14:textId="77777777" w:rsidR="00501FA2" w:rsidRDefault="00501FA2" w:rsidP="00FD53EA">
      <w:pPr>
        <w:pStyle w:val="Body"/>
        <w:numPr>
          <w:ilvl w:val="0"/>
          <w:numId w:val="49"/>
        </w:numPr>
      </w:pPr>
      <w:r>
        <w:t>Avoid reliance on relative paths in configuration</w:t>
      </w:r>
    </w:p>
    <w:p w14:paraId="31A2AFBD" w14:textId="684906B5" w:rsidR="00501FA2" w:rsidRDefault="00501FA2" w:rsidP="00501FA2"/>
    <w:p w14:paraId="493CB768" w14:textId="77777777" w:rsidR="00501FA2" w:rsidRDefault="00501FA2" w:rsidP="0033586E">
      <w:pPr>
        <w:pStyle w:val="Heading2"/>
      </w:pPr>
      <w:bookmarkStart w:id="29" w:name="_Toc219448852"/>
      <w:r w:rsidRPr="00FD53EA">
        <w:t>Configuration</w:t>
      </w:r>
      <w:r>
        <w:t xml:space="preserve"> Completeness Statement</w:t>
      </w:r>
      <w:bookmarkEnd w:id="29"/>
    </w:p>
    <w:p w14:paraId="3954F124" w14:textId="77777777" w:rsidR="00501FA2" w:rsidRDefault="00501FA2" w:rsidP="00FD53EA">
      <w:pPr>
        <w:pStyle w:val="Body"/>
      </w:pPr>
      <w:r>
        <w:t>The parameters documented above represent</w:t>
      </w:r>
      <w:r>
        <w:rPr>
          <w:rStyle w:val="apple-converted-space"/>
        </w:rPr>
        <w:t> </w:t>
      </w:r>
      <w:r>
        <w:rPr>
          <w:rStyle w:val="Strong"/>
        </w:rPr>
        <w:t>the complete set of configurable properties</w:t>
      </w:r>
      <w:r>
        <w:rPr>
          <w:rStyle w:val="apple-converted-space"/>
        </w:rPr>
        <w:t> </w:t>
      </w:r>
      <w:r>
        <w:t>supported by the Dahu Verity Builder service as implemented in the current codebase and exercised in runtime logs.</w:t>
      </w:r>
    </w:p>
    <w:p w14:paraId="0AB3BC30" w14:textId="77777777" w:rsidR="00501FA2" w:rsidRDefault="00501FA2" w:rsidP="00FD53EA">
      <w:pPr>
        <w:pStyle w:val="Body"/>
      </w:pPr>
      <w:r>
        <w:t>No additional hidden or undocumented configuration options exist.</w:t>
      </w:r>
    </w:p>
    <w:p w14:paraId="7BFA5672" w14:textId="77777777" w:rsidR="00A75EEA" w:rsidRDefault="00A75EEA">
      <w:pPr>
        <w:rPr>
          <w:rFonts w:ascii="Helvetica" w:eastAsia="Arial Unicode MS" w:hAnsi="Helvetica"/>
          <w:b/>
          <w:bCs/>
          <w:color w:val="000000"/>
          <w:kern w:val="28"/>
          <w:sz w:val="32"/>
          <w:szCs w:val="32"/>
          <w:lang w:val="en-AU" w:eastAsia="en-US"/>
        </w:rPr>
      </w:pPr>
      <w:r>
        <w:br w:type="page"/>
      </w:r>
    </w:p>
    <w:p w14:paraId="2CFDA6E1" w14:textId="4DD34D8C" w:rsidR="00F3291F" w:rsidRDefault="00F3291F" w:rsidP="0033586E">
      <w:pPr>
        <w:pStyle w:val="Heading1"/>
      </w:pPr>
      <w:bookmarkStart w:id="30" w:name="_Toc219448853"/>
      <w:r>
        <w:lastRenderedPageBreak/>
        <w:t>Dahu Verity Indexer Configuration</w:t>
      </w:r>
      <w:bookmarkEnd w:id="30"/>
      <w:r>
        <w:t xml:space="preserve"> </w:t>
      </w:r>
    </w:p>
    <w:p w14:paraId="6FEA389F" w14:textId="074DCBA5" w:rsidR="00A75EEA" w:rsidRDefault="00A75EEA" w:rsidP="00A75EEA">
      <w:pPr>
        <w:pStyle w:val="Body"/>
      </w:pPr>
      <w:r>
        <w:t>This section describes</w:t>
      </w:r>
      <w:r>
        <w:rPr>
          <w:rStyle w:val="apple-converted-space"/>
        </w:rPr>
        <w:t> </w:t>
      </w:r>
      <w:r>
        <w:rPr>
          <w:rStyle w:val="Strong"/>
        </w:rPr>
        <w:t>every configurable parameter</w:t>
      </w:r>
      <w:r>
        <w:rPr>
          <w:rStyle w:val="apple-converted-space"/>
        </w:rPr>
        <w:t> </w:t>
      </w:r>
      <w:r>
        <w:t>supported by the Dahu Verity Indexer service.</w:t>
      </w:r>
      <w:r>
        <w:t xml:space="preserve"> </w:t>
      </w:r>
      <w:r>
        <w:t>Each parameter is documented in terms of:</w:t>
      </w:r>
    </w:p>
    <w:p w14:paraId="078B2E97" w14:textId="77777777" w:rsidR="00A75EEA" w:rsidRDefault="00A75EEA" w:rsidP="00A75EEA">
      <w:pPr>
        <w:pStyle w:val="Body"/>
        <w:numPr>
          <w:ilvl w:val="0"/>
          <w:numId w:val="74"/>
        </w:numPr>
      </w:pPr>
      <w:r>
        <w:t>Purpose and functionality</w:t>
      </w:r>
    </w:p>
    <w:p w14:paraId="01870FE1" w14:textId="77777777" w:rsidR="00A75EEA" w:rsidRDefault="00A75EEA" w:rsidP="00A75EEA">
      <w:pPr>
        <w:pStyle w:val="Body"/>
        <w:numPr>
          <w:ilvl w:val="0"/>
          <w:numId w:val="74"/>
        </w:numPr>
      </w:pPr>
      <w:r>
        <w:t>Example value</w:t>
      </w:r>
    </w:p>
    <w:p w14:paraId="3578E6FB" w14:textId="77777777" w:rsidR="00A75EEA" w:rsidRDefault="00A75EEA" w:rsidP="00A75EEA">
      <w:pPr>
        <w:pStyle w:val="Body"/>
        <w:numPr>
          <w:ilvl w:val="0"/>
          <w:numId w:val="74"/>
        </w:numPr>
      </w:pPr>
      <w:r>
        <w:t>Observable logging behaviour</w:t>
      </w:r>
    </w:p>
    <w:p w14:paraId="7A420685" w14:textId="77777777" w:rsidR="00A75EEA" w:rsidRDefault="00A75EEA" w:rsidP="00A75EEA">
      <w:pPr>
        <w:pStyle w:val="Body"/>
        <w:numPr>
          <w:ilvl w:val="0"/>
          <w:numId w:val="74"/>
        </w:numPr>
      </w:pPr>
      <w:r>
        <w:t>Operational guidance</w:t>
      </w:r>
    </w:p>
    <w:p w14:paraId="6BD048DF" w14:textId="56B1D6D0" w:rsidR="00A75EEA" w:rsidRDefault="00A75EEA" w:rsidP="00A75EEA">
      <w:pPr>
        <w:pStyle w:val="Body"/>
      </w:pPr>
      <w:r>
        <w:t>The configuration is typically supplied as a Java</w:t>
      </w:r>
      <w:r>
        <w:rPr>
          <w:rStyle w:val="apple-converted-space"/>
        </w:rPr>
        <w:t> </w:t>
      </w:r>
      <w:r>
        <w:rPr>
          <w:rStyle w:val="HTMLCode"/>
          <w:rFonts w:eastAsia="Arial Unicode MS"/>
        </w:rPr>
        <w:t>.properties</w:t>
      </w:r>
      <w:r>
        <w:rPr>
          <w:rStyle w:val="apple-converted-space"/>
        </w:rPr>
        <w:t> </w:t>
      </w:r>
      <w:r>
        <w:t>file, provided as a parameter to the service and read at service startup. Here is an example properties file for the Builder process:</w:t>
      </w:r>
    </w:p>
    <w:p w14:paraId="30888B46" w14:textId="7C380593" w:rsidR="00A75EEA" w:rsidRPr="00437138" w:rsidRDefault="00A75EEA" w:rsidP="00A75EEA">
      <w:pPr>
        <w:pStyle w:val="Body"/>
        <w:shd w:val="clear" w:color="auto" w:fill="D9D9D9" w:themeFill="background1" w:themeFillShade="D9"/>
        <w:rPr>
          <w:b/>
          <w:bCs/>
          <w:sz w:val="16"/>
          <w:szCs w:val="16"/>
        </w:rPr>
      </w:pPr>
      <w:r w:rsidRPr="00437138">
        <w:rPr>
          <w:b/>
          <w:bCs/>
          <w:sz w:val="16"/>
          <w:szCs w:val="16"/>
        </w:rPr>
        <w:t>Example_Dahu</w:t>
      </w:r>
      <w:r>
        <w:rPr>
          <w:b/>
          <w:bCs/>
          <w:sz w:val="16"/>
          <w:szCs w:val="16"/>
        </w:rPr>
        <w:t>Indexer</w:t>
      </w:r>
      <w:r w:rsidRPr="00437138">
        <w:rPr>
          <w:b/>
          <w:bCs/>
          <w:sz w:val="16"/>
          <w:szCs w:val="16"/>
        </w:rPr>
        <w:t>.properties</w:t>
      </w:r>
    </w:p>
    <w:p w14:paraId="17D30A7A" w14:textId="77777777" w:rsidR="00A75EEA" w:rsidRPr="00A75EEA" w:rsidRDefault="00A75EEA" w:rsidP="00A75EEA">
      <w:pPr>
        <w:pStyle w:val="Body"/>
        <w:shd w:val="clear" w:color="auto" w:fill="D9D9D9" w:themeFill="background1" w:themeFillShade="D9"/>
        <w:rPr>
          <w:rFonts w:ascii="Courier New" w:hAnsi="Courier New" w:cs="Courier New"/>
          <w:sz w:val="16"/>
          <w:szCs w:val="16"/>
        </w:rPr>
      </w:pPr>
      <w:r w:rsidRPr="00A75EEA">
        <w:rPr>
          <w:rFonts w:ascii="Courier New" w:hAnsi="Courier New" w:cs="Courier New"/>
          <w:sz w:val="16"/>
          <w:szCs w:val="16"/>
        </w:rPr>
        <w:t>blkDirectory=/Users/chrisbartlett/Development/TNA/ReleaseDataVerity/data</w:t>
      </w:r>
    </w:p>
    <w:p w14:paraId="1645A2BF" w14:textId="77777777" w:rsidR="00A75EEA" w:rsidRPr="00A75EEA" w:rsidRDefault="00A75EEA" w:rsidP="00A75EEA">
      <w:pPr>
        <w:pStyle w:val="Body"/>
        <w:shd w:val="clear" w:color="auto" w:fill="D9D9D9" w:themeFill="background1" w:themeFillShade="D9"/>
        <w:rPr>
          <w:rFonts w:ascii="Courier New" w:hAnsi="Courier New" w:cs="Courier New"/>
          <w:sz w:val="16"/>
          <w:szCs w:val="16"/>
        </w:rPr>
      </w:pPr>
      <w:r w:rsidRPr="00A75EEA">
        <w:rPr>
          <w:rFonts w:ascii="Courier New" w:hAnsi="Courier New" w:cs="Courier New"/>
          <w:sz w:val="16"/>
          <w:szCs w:val="16"/>
        </w:rPr>
        <w:t>processedDirectory=/Users/chrisbartlett/Development/TNA/ReleaseDataVerity/processed</w:t>
      </w:r>
    </w:p>
    <w:p w14:paraId="08812440" w14:textId="77777777" w:rsidR="00A75EEA" w:rsidRPr="00A75EEA" w:rsidRDefault="00A75EEA" w:rsidP="00A75EEA">
      <w:pPr>
        <w:pStyle w:val="Body"/>
        <w:shd w:val="clear" w:color="auto" w:fill="D9D9D9" w:themeFill="background1" w:themeFillShade="D9"/>
        <w:rPr>
          <w:rFonts w:ascii="Courier New" w:hAnsi="Courier New" w:cs="Courier New"/>
          <w:sz w:val="16"/>
          <w:szCs w:val="16"/>
        </w:rPr>
      </w:pPr>
      <w:r w:rsidRPr="00A75EEA">
        <w:rPr>
          <w:rFonts w:ascii="Courier New" w:hAnsi="Courier New" w:cs="Courier New"/>
          <w:sz w:val="16"/>
          <w:szCs w:val="16"/>
        </w:rPr>
        <w:t>quarantineDirectory=/Users/chrisbartlett/Development/TNA/ReleaseDataVerity/quarantine</w:t>
      </w:r>
    </w:p>
    <w:p w14:paraId="5D585AD4" w14:textId="77777777" w:rsidR="00A75EEA" w:rsidRPr="00A75EEA" w:rsidRDefault="00A75EEA" w:rsidP="00A75EEA">
      <w:pPr>
        <w:pStyle w:val="Body"/>
        <w:shd w:val="clear" w:color="auto" w:fill="D9D9D9" w:themeFill="background1" w:themeFillShade="D9"/>
        <w:rPr>
          <w:rFonts w:ascii="Courier New" w:hAnsi="Courier New" w:cs="Courier New"/>
          <w:sz w:val="16"/>
          <w:szCs w:val="16"/>
        </w:rPr>
      </w:pPr>
      <w:r w:rsidRPr="00A75EEA">
        <w:rPr>
          <w:rFonts w:ascii="Courier New" w:hAnsi="Courier New" w:cs="Courier New"/>
          <w:sz w:val="16"/>
          <w:szCs w:val="16"/>
        </w:rPr>
        <w:t>LogLevel=FINEST</w:t>
      </w:r>
    </w:p>
    <w:p w14:paraId="21A15DF8" w14:textId="77777777" w:rsidR="00A75EEA" w:rsidRPr="00A75EEA" w:rsidRDefault="00A75EEA" w:rsidP="00A75EEA">
      <w:pPr>
        <w:pStyle w:val="Body"/>
        <w:shd w:val="clear" w:color="auto" w:fill="D9D9D9" w:themeFill="background1" w:themeFillShade="D9"/>
        <w:rPr>
          <w:rFonts w:ascii="Courier New" w:hAnsi="Courier New" w:cs="Courier New"/>
          <w:sz w:val="16"/>
          <w:szCs w:val="16"/>
        </w:rPr>
      </w:pPr>
      <w:r w:rsidRPr="00A75EEA">
        <w:rPr>
          <w:rFonts w:ascii="Courier New" w:hAnsi="Courier New" w:cs="Courier New"/>
          <w:sz w:val="16"/>
          <w:szCs w:val="16"/>
        </w:rPr>
        <w:t>mkvdkDir=/Users/chrisbartlett/Development/TNA</w:t>
      </w:r>
    </w:p>
    <w:p w14:paraId="469EBC99" w14:textId="77777777" w:rsidR="00A75EEA" w:rsidRPr="00A75EEA" w:rsidRDefault="00A75EEA" w:rsidP="00A75EEA">
      <w:pPr>
        <w:pStyle w:val="Body"/>
        <w:shd w:val="clear" w:color="auto" w:fill="D9D9D9" w:themeFill="background1" w:themeFillShade="D9"/>
        <w:rPr>
          <w:rFonts w:ascii="Courier New" w:hAnsi="Courier New" w:cs="Courier New"/>
          <w:sz w:val="16"/>
          <w:szCs w:val="16"/>
        </w:rPr>
      </w:pPr>
      <w:r w:rsidRPr="00A75EEA">
        <w:rPr>
          <w:rFonts w:ascii="Courier New" w:hAnsi="Courier New" w:cs="Courier New"/>
          <w:sz w:val="16"/>
          <w:szCs w:val="16"/>
        </w:rPr>
        <w:t>collectionMappingPath=/Users/chrisbartlett/Development/TNA/lettercodeMapping.csv</w:t>
      </w:r>
    </w:p>
    <w:p w14:paraId="52B61AB0" w14:textId="77777777" w:rsidR="00A75EEA" w:rsidRPr="00A75EEA" w:rsidRDefault="00A75EEA" w:rsidP="00A75EEA">
      <w:pPr>
        <w:pStyle w:val="Body"/>
        <w:shd w:val="clear" w:color="auto" w:fill="D9D9D9" w:themeFill="background1" w:themeFillShade="D9"/>
        <w:rPr>
          <w:rFonts w:ascii="Courier New" w:hAnsi="Courier New" w:cs="Courier New"/>
          <w:sz w:val="16"/>
          <w:szCs w:val="16"/>
        </w:rPr>
      </w:pPr>
      <w:r w:rsidRPr="00A75EEA">
        <w:rPr>
          <w:rFonts w:ascii="Courier New" w:hAnsi="Courier New" w:cs="Courier New"/>
          <w:sz w:val="16"/>
          <w:szCs w:val="16"/>
        </w:rPr>
        <w:t>PollInterval=3</w:t>
      </w:r>
    </w:p>
    <w:p w14:paraId="2F2ABB5D" w14:textId="77777777" w:rsidR="00A75EEA" w:rsidRPr="00A75EEA" w:rsidRDefault="00A75EEA" w:rsidP="00A75EEA">
      <w:pPr>
        <w:pStyle w:val="Body"/>
        <w:shd w:val="clear" w:color="auto" w:fill="D9D9D9" w:themeFill="background1" w:themeFillShade="D9"/>
        <w:rPr>
          <w:rFonts w:ascii="Courier New" w:hAnsi="Courier New" w:cs="Courier New"/>
          <w:sz w:val="16"/>
          <w:szCs w:val="16"/>
        </w:rPr>
      </w:pPr>
      <w:r w:rsidRPr="00A75EEA">
        <w:rPr>
          <w:rFonts w:ascii="Courier New" w:hAnsi="Courier New" w:cs="Courier New"/>
          <w:sz w:val="16"/>
          <w:szCs w:val="16"/>
        </w:rPr>
        <w:t>oveRemainingFiles=no</w:t>
      </w:r>
    </w:p>
    <w:p w14:paraId="1562A811" w14:textId="77777777" w:rsidR="00A75EEA" w:rsidRPr="00A75EEA" w:rsidRDefault="00A75EEA" w:rsidP="00A75EEA">
      <w:pPr>
        <w:pStyle w:val="Body"/>
        <w:shd w:val="clear" w:color="auto" w:fill="D9D9D9" w:themeFill="background1" w:themeFillShade="D9"/>
        <w:rPr>
          <w:rFonts w:ascii="Courier New" w:hAnsi="Courier New" w:cs="Courier New"/>
          <w:sz w:val="16"/>
          <w:szCs w:val="16"/>
        </w:rPr>
      </w:pPr>
      <w:r w:rsidRPr="00A75EEA">
        <w:rPr>
          <w:rFonts w:ascii="Courier New" w:hAnsi="Courier New" w:cs="Courier New"/>
          <w:sz w:val="16"/>
          <w:szCs w:val="16"/>
        </w:rPr>
        <w:t xml:space="preserve">zipFiles=no </w:t>
      </w:r>
    </w:p>
    <w:p w14:paraId="04D66062" w14:textId="77777777" w:rsidR="00A75EEA" w:rsidRPr="00A75EEA" w:rsidRDefault="00A75EEA" w:rsidP="00A75EEA">
      <w:pPr>
        <w:pStyle w:val="Body"/>
        <w:shd w:val="clear" w:color="auto" w:fill="D9D9D9" w:themeFill="background1" w:themeFillShade="D9"/>
        <w:rPr>
          <w:rFonts w:ascii="Courier New" w:hAnsi="Courier New" w:cs="Courier New"/>
          <w:sz w:val="16"/>
          <w:szCs w:val="16"/>
        </w:rPr>
      </w:pPr>
      <w:r w:rsidRPr="00A75EEA">
        <w:rPr>
          <w:rFonts w:ascii="Courier New" w:hAnsi="Courier New" w:cs="Courier New"/>
          <w:sz w:val="16"/>
          <w:szCs w:val="16"/>
        </w:rPr>
        <w:t>mkvdkTimeoutSeconds=3600</w:t>
      </w:r>
    </w:p>
    <w:p w14:paraId="0E11FEB1" w14:textId="29AAE9F2" w:rsidR="00A75EEA" w:rsidRDefault="00A75EEA" w:rsidP="00A75EEA"/>
    <w:p w14:paraId="636471EA" w14:textId="77777777" w:rsidR="00A75EEA" w:rsidRDefault="00A75EEA" w:rsidP="0033586E">
      <w:pPr>
        <w:pStyle w:val="Heading2"/>
      </w:pPr>
      <w:bookmarkStart w:id="31" w:name="_Toc219448854"/>
      <w:r>
        <w:t>blkDirectory</w:t>
      </w:r>
      <w:bookmarkEnd w:id="31"/>
    </w:p>
    <w:p w14:paraId="1F72FEE4" w14:textId="4F5568F5" w:rsidR="00A75EEA" w:rsidRDefault="00A75EEA" w:rsidP="00C74221">
      <w:pPr>
        <w:pStyle w:val="Body"/>
      </w:pPr>
      <w:r>
        <w:rPr>
          <w:rStyle w:val="Strong"/>
        </w:rPr>
        <w:t>Purpose</w:t>
      </w:r>
      <w:r>
        <w:br/>
        <w:t>Specifies the directory containing Verity BLK, SGML, and</w:t>
      </w:r>
      <w:r>
        <w:rPr>
          <w:rStyle w:val="apple-converted-space"/>
        </w:rPr>
        <w:t> </w:t>
      </w:r>
      <w:r>
        <w:rPr>
          <w:rStyle w:val="HTMLCode"/>
          <w:rFonts w:eastAsia="Arial Unicode MS"/>
        </w:rPr>
        <w:t>.index</w:t>
      </w:r>
      <w:r>
        <w:rPr>
          <w:rStyle w:val="apple-converted-space"/>
        </w:rPr>
        <w:t> </w:t>
      </w:r>
      <w:r>
        <w:t>files produced by the Builder</w:t>
      </w:r>
      <w:r w:rsidR="00C74221">
        <w:t xml:space="preserve"> that are to be indexed by Verity.</w:t>
      </w:r>
    </w:p>
    <w:p w14:paraId="19A9455A" w14:textId="77777777" w:rsidR="00A75EEA" w:rsidRDefault="00A75EEA" w:rsidP="00C74221">
      <w:pPr>
        <w:pStyle w:val="Body"/>
      </w:pPr>
      <w:r>
        <w:rPr>
          <w:rStyle w:val="Strong"/>
        </w:rPr>
        <w:t>Functionality</w:t>
      </w:r>
    </w:p>
    <w:p w14:paraId="0DD63CFA" w14:textId="77777777" w:rsidR="00A75EEA" w:rsidRDefault="00A75EEA" w:rsidP="00C74221">
      <w:pPr>
        <w:pStyle w:val="Body"/>
        <w:numPr>
          <w:ilvl w:val="0"/>
          <w:numId w:val="76"/>
        </w:numPr>
      </w:pPr>
      <w:r>
        <w:t>This directory is monitored for</w:t>
      </w:r>
      <w:r>
        <w:rPr>
          <w:rStyle w:val="apple-converted-space"/>
        </w:rPr>
        <w:t> </w:t>
      </w:r>
      <w:r>
        <w:rPr>
          <w:rStyle w:val="HTMLCode"/>
          <w:rFonts w:eastAsia="Arial Unicode MS"/>
        </w:rPr>
        <w:t>.index</w:t>
      </w:r>
      <w:r>
        <w:rPr>
          <w:rStyle w:val="apple-converted-space"/>
        </w:rPr>
        <w:t> </w:t>
      </w:r>
      <w:r>
        <w:t>control files</w:t>
      </w:r>
    </w:p>
    <w:p w14:paraId="6EEE0DE5" w14:textId="77777777" w:rsidR="00A75EEA" w:rsidRDefault="00A75EEA" w:rsidP="00C74221">
      <w:pPr>
        <w:pStyle w:val="Body"/>
        <w:numPr>
          <w:ilvl w:val="0"/>
          <w:numId w:val="76"/>
        </w:numPr>
      </w:pPr>
      <w:r>
        <w:t>Each</w:t>
      </w:r>
      <w:r>
        <w:rPr>
          <w:rStyle w:val="apple-converted-space"/>
        </w:rPr>
        <w:t> </w:t>
      </w:r>
      <w:r>
        <w:rPr>
          <w:rStyle w:val="HTMLCode"/>
          <w:rFonts w:eastAsia="Arial Unicode MS"/>
        </w:rPr>
        <w:t>.index</w:t>
      </w:r>
      <w:r>
        <w:rPr>
          <w:rStyle w:val="apple-converted-space"/>
        </w:rPr>
        <w:t> </w:t>
      </w:r>
      <w:r>
        <w:t>file represents a complete, immutable instruction to perform an indexing operation</w:t>
      </w:r>
    </w:p>
    <w:p w14:paraId="3D980A8B" w14:textId="77777777" w:rsidR="00A75EEA" w:rsidRDefault="00A75EEA" w:rsidP="00C74221">
      <w:pPr>
        <w:pStyle w:val="Body"/>
        <w:numPr>
          <w:ilvl w:val="0"/>
          <w:numId w:val="76"/>
        </w:numPr>
      </w:pPr>
      <w:r>
        <w:t>Presence of files here indicates pending indexing work</w:t>
      </w:r>
    </w:p>
    <w:p w14:paraId="0CD9562F" w14:textId="77777777" w:rsidR="00A75EEA" w:rsidRDefault="00A75EEA" w:rsidP="00C74221">
      <w:pPr>
        <w:pStyle w:val="Body"/>
      </w:pPr>
      <w:r>
        <w:rPr>
          <w:rStyle w:val="Strong"/>
        </w:rPr>
        <w:t>Example</w:t>
      </w:r>
    </w:p>
    <w:p w14:paraId="08CBFAD5" w14:textId="77777777" w:rsidR="00A75EEA" w:rsidRPr="00C74221" w:rsidRDefault="00A75EEA" w:rsidP="00C74221">
      <w:pPr>
        <w:pStyle w:val="Body"/>
        <w:rPr>
          <w:rStyle w:val="HTMLCode"/>
          <w:rFonts w:eastAsia="Arial Unicode MS"/>
          <w:sz w:val="18"/>
          <w:szCs w:val="18"/>
        </w:rPr>
      </w:pPr>
      <w:r w:rsidRPr="00C74221">
        <w:rPr>
          <w:rStyle w:val="HTMLCode"/>
          <w:rFonts w:eastAsia="Arial Unicode MS"/>
          <w:sz w:val="18"/>
          <w:szCs w:val="18"/>
        </w:rPr>
        <w:t>blkDirectory=/data/ReleaseDataVerity/data</w:t>
      </w:r>
    </w:p>
    <w:p w14:paraId="146261DF" w14:textId="77777777" w:rsidR="00A75EEA" w:rsidRDefault="00A75EEA" w:rsidP="00C74221">
      <w:pPr>
        <w:pStyle w:val="Body"/>
      </w:pPr>
      <w:r>
        <w:rPr>
          <w:rStyle w:val="Strong"/>
        </w:rPr>
        <w:t>Logging</w:t>
      </w:r>
    </w:p>
    <w:p w14:paraId="1D516D19" w14:textId="77777777" w:rsidR="00A75EEA" w:rsidRDefault="00A75EEA" w:rsidP="00C74221">
      <w:pPr>
        <w:pStyle w:val="Body"/>
      </w:pPr>
      <w:r>
        <w:t>On startup:</w:t>
      </w:r>
    </w:p>
    <w:p w14:paraId="57D31DB0" w14:textId="77777777" w:rsidR="00A75EEA" w:rsidRPr="00C74221" w:rsidRDefault="00A75EEA" w:rsidP="00C74221">
      <w:pPr>
        <w:pStyle w:val="Body"/>
        <w:rPr>
          <w:rStyle w:val="HTMLCode"/>
          <w:rFonts w:eastAsia="Arial Unicode MS"/>
          <w:sz w:val="18"/>
          <w:szCs w:val="18"/>
        </w:rPr>
      </w:pPr>
      <w:r w:rsidRPr="00C74221">
        <w:rPr>
          <w:rStyle w:val="HTMLCode"/>
          <w:rFonts w:eastAsia="Arial Unicode MS"/>
          <w:sz w:val="18"/>
          <w:szCs w:val="18"/>
        </w:rPr>
        <w:t>INFO Started watching /data/ReleaseDataVerity/data directory.</w:t>
      </w:r>
    </w:p>
    <w:p w14:paraId="5926DF53" w14:textId="77777777" w:rsidR="00A75EEA" w:rsidRDefault="00A75EEA" w:rsidP="00C74221">
      <w:pPr>
        <w:pStyle w:val="Body"/>
      </w:pPr>
      <w:r>
        <w:t>When work is detected:</w:t>
      </w:r>
    </w:p>
    <w:p w14:paraId="43524CB1" w14:textId="77777777" w:rsidR="00A75EEA" w:rsidRPr="00C74221" w:rsidRDefault="00A75EEA" w:rsidP="00C74221">
      <w:pPr>
        <w:pStyle w:val="Body"/>
        <w:rPr>
          <w:rStyle w:val="HTMLCode"/>
          <w:rFonts w:eastAsia="Arial Unicode MS"/>
          <w:sz w:val="18"/>
          <w:szCs w:val="18"/>
        </w:rPr>
      </w:pPr>
      <w:r w:rsidRPr="00C74221">
        <w:rPr>
          <w:rStyle w:val="hljs-keyword"/>
          <w:rFonts w:ascii="Courier New" w:hAnsi="Courier New" w:cs="Courier New"/>
          <w:sz w:val="18"/>
          <w:szCs w:val="18"/>
        </w:rPr>
        <w:lastRenderedPageBreak/>
        <w:t>INFO</w:t>
      </w:r>
      <w:r w:rsidRPr="00C74221">
        <w:rPr>
          <w:rStyle w:val="HTMLCode"/>
          <w:rFonts w:eastAsia="Arial Unicode MS"/>
          <w:sz w:val="18"/>
          <w:szCs w:val="18"/>
        </w:rPr>
        <w:t xml:space="preserve"> Processing </w:t>
      </w:r>
      <w:r w:rsidRPr="00C74221">
        <w:rPr>
          <w:rStyle w:val="hljs-keyword"/>
          <w:rFonts w:ascii="Courier New" w:hAnsi="Courier New" w:cs="Courier New"/>
          <w:sz w:val="18"/>
          <w:szCs w:val="18"/>
        </w:rPr>
        <w:t>index</w:t>
      </w:r>
      <w:r w:rsidRPr="00C74221">
        <w:rPr>
          <w:rStyle w:val="HTMLCode"/>
          <w:rFonts w:eastAsia="Arial Unicode MS"/>
          <w:sz w:val="18"/>
          <w:szCs w:val="18"/>
        </w:rPr>
        <w:t xml:space="preserve"> file /data/ReleaseDataVerity/data/&lt;filename&gt;.</w:t>
      </w:r>
      <w:r w:rsidRPr="00C74221">
        <w:rPr>
          <w:rStyle w:val="hljs-keyword"/>
          <w:rFonts w:ascii="Courier New" w:hAnsi="Courier New" w:cs="Courier New"/>
          <w:sz w:val="18"/>
          <w:szCs w:val="18"/>
        </w:rPr>
        <w:t>index</w:t>
      </w:r>
    </w:p>
    <w:p w14:paraId="4754FE76" w14:textId="77777777" w:rsidR="00A75EEA" w:rsidRDefault="00A75EEA" w:rsidP="00C74221">
      <w:pPr>
        <w:pStyle w:val="Body"/>
      </w:pPr>
      <w:r>
        <w:rPr>
          <w:rStyle w:val="Strong"/>
        </w:rPr>
        <w:t>Operational Guidance</w:t>
      </w:r>
    </w:p>
    <w:p w14:paraId="22B2DEBE" w14:textId="77777777" w:rsidR="00A75EEA" w:rsidRDefault="00A75EEA" w:rsidP="00C74221">
      <w:pPr>
        <w:pStyle w:val="Body"/>
        <w:numPr>
          <w:ilvl w:val="0"/>
          <w:numId w:val="75"/>
        </w:numPr>
      </w:pPr>
      <w:r>
        <w:t>This directory forms the</w:t>
      </w:r>
      <w:r>
        <w:rPr>
          <w:rStyle w:val="apple-converted-space"/>
        </w:rPr>
        <w:t> </w:t>
      </w:r>
      <w:r>
        <w:rPr>
          <w:rStyle w:val="Strong"/>
        </w:rPr>
        <w:t>contract boundary</w:t>
      </w:r>
      <w:r>
        <w:rPr>
          <w:rStyle w:val="apple-converted-space"/>
        </w:rPr>
        <w:t> </w:t>
      </w:r>
      <w:r>
        <w:t>between Builder and Indexer</w:t>
      </w:r>
    </w:p>
    <w:p w14:paraId="4317EBC0" w14:textId="77777777" w:rsidR="00A75EEA" w:rsidRDefault="00A75EEA" w:rsidP="00C74221">
      <w:pPr>
        <w:pStyle w:val="Body"/>
        <w:numPr>
          <w:ilvl w:val="0"/>
          <w:numId w:val="75"/>
        </w:numPr>
      </w:pPr>
      <w:r>
        <w:t>Files appearing here should never be modified manually</w:t>
      </w:r>
    </w:p>
    <w:p w14:paraId="07BBFE98" w14:textId="77777777" w:rsidR="00A75EEA" w:rsidRDefault="00A75EEA" w:rsidP="00C74221">
      <w:pPr>
        <w:pStyle w:val="Body"/>
        <w:numPr>
          <w:ilvl w:val="0"/>
          <w:numId w:val="75"/>
        </w:numPr>
      </w:pPr>
      <w:r>
        <w:t>Growth of files here indicates indexing backlog</w:t>
      </w:r>
    </w:p>
    <w:p w14:paraId="5222B887" w14:textId="77777777" w:rsidR="00A75EEA" w:rsidRDefault="00A75EEA" w:rsidP="00C74221">
      <w:pPr>
        <w:pStyle w:val="Body"/>
        <w:numPr>
          <w:ilvl w:val="0"/>
          <w:numId w:val="75"/>
        </w:numPr>
      </w:pPr>
      <w:r>
        <w:t>Absence of files here while Builder is active usually indicates an upstream issue</w:t>
      </w:r>
    </w:p>
    <w:p w14:paraId="190DEC6F" w14:textId="2D9AA563" w:rsidR="00A75EEA" w:rsidRDefault="00A75EEA" w:rsidP="00A75EEA"/>
    <w:p w14:paraId="46342C8D" w14:textId="77777777" w:rsidR="00A75EEA" w:rsidRDefault="00A75EEA" w:rsidP="0033586E">
      <w:pPr>
        <w:pStyle w:val="Heading2"/>
      </w:pPr>
      <w:bookmarkStart w:id="32" w:name="_Toc219448855"/>
      <w:r>
        <w:t>processedDirectory</w:t>
      </w:r>
      <w:bookmarkEnd w:id="32"/>
    </w:p>
    <w:p w14:paraId="5A9DE8F9" w14:textId="77777777" w:rsidR="00A75EEA" w:rsidRDefault="00A75EEA" w:rsidP="00C74221">
      <w:pPr>
        <w:pStyle w:val="Body"/>
      </w:pPr>
      <w:r>
        <w:rPr>
          <w:rStyle w:val="Strong"/>
        </w:rPr>
        <w:t>Purpose</w:t>
      </w:r>
      <w:r>
        <w:br/>
        <w:t>Defines where BLK, SGML, and</w:t>
      </w:r>
      <w:r>
        <w:rPr>
          <w:rStyle w:val="apple-converted-space"/>
        </w:rPr>
        <w:t> </w:t>
      </w:r>
      <w:r>
        <w:rPr>
          <w:rStyle w:val="HTMLCode"/>
          <w:rFonts w:eastAsia="Arial Unicode MS"/>
        </w:rPr>
        <w:t>.index</w:t>
      </w:r>
      <w:r>
        <w:rPr>
          <w:rStyle w:val="apple-converted-space"/>
        </w:rPr>
        <w:t> </w:t>
      </w:r>
      <w:r>
        <w:t>files are moved after indexing has been attempted.</w:t>
      </w:r>
    </w:p>
    <w:p w14:paraId="76FF8ACB" w14:textId="77777777" w:rsidR="00A75EEA" w:rsidRDefault="00A75EEA" w:rsidP="00C74221">
      <w:pPr>
        <w:pStyle w:val="Body"/>
      </w:pPr>
      <w:r>
        <w:rPr>
          <w:rStyle w:val="Strong"/>
        </w:rPr>
        <w:t>Functionality</w:t>
      </w:r>
    </w:p>
    <w:p w14:paraId="447C94FE" w14:textId="77777777" w:rsidR="00A75EEA" w:rsidRDefault="00A75EEA" w:rsidP="00C74221">
      <w:pPr>
        <w:pStyle w:val="Body"/>
        <w:numPr>
          <w:ilvl w:val="0"/>
          <w:numId w:val="78"/>
        </w:numPr>
      </w:pPr>
      <w:r>
        <w:t>After indexing completes (successfully or unsuccessfully), files are moved here</w:t>
      </w:r>
    </w:p>
    <w:p w14:paraId="7A6CA8DD" w14:textId="77777777" w:rsidR="00A75EEA" w:rsidRDefault="00A75EEA" w:rsidP="00C74221">
      <w:pPr>
        <w:pStyle w:val="Body"/>
        <w:numPr>
          <w:ilvl w:val="0"/>
          <w:numId w:val="78"/>
        </w:numPr>
      </w:pPr>
      <w:r>
        <w:t>Prevents re-execution of the same indexing instruction</w:t>
      </w:r>
    </w:p>
    <w:p w14:paraId="35972943" w14:textId="77777777" w:rsidR="00A75EEA" w:rsidRDefault="00A75EEA" w:rsidP="00C74221">
      <w:pPr>
        <w:pStyle w:val="Body"/>
        <w:numPr>
          <w:ilvl w:val="0"/>
          <w:numId w:val="78"/>
        </w:numPr>
      </w:pPr>
      <w:r>
        <w:t>Acts as an audit and replay source</w:t>
      </w:r>
    </w:p>
    <w:p w14:paraId="0316B64D" w14:textId="77777777" w:rsidR="00A75EEA" w:rsidRDefault="00A75EEA" w:rsidP="00C74221">
      <w:pPr>
        <w:pStyle w:val="Body"/>
      </w:pPr>
      <w:r>
        <w:rPr>
          <w:rStyle w:val="Strong"/>
        </w:rPr>
        <w:t>Example</w:t>
      </w:r>
    </w:p>
    <w:p w14:paraId="195C5BFA" w14:textId="77777777" w:rsidR="00A75EEA" w:rsidRPr="00C74221" w:rsidRDefault="00A75EEA" w:rsidP="00C74221">
      <w:pPr>
        <w:pStyle w:val="Body"/>
        <w:rPr>
          <w:rStyle w:val="HTMLCode"/>
          <w:rFonts w:eastAsia="Arial Unicode MS"/>
          <w:sz w:val="18"/>
          <w:szCs w:val="18"/>
        </w:rPr>
      </w:pPr>
      <w:r w:rsidRPr="00C74221">
        <w:rPr>
          <w:rStyle w:val="HTMLCode"/>
          <w:rFonts w:eastAsia="Arial Unicode MS"/>
          <w:sz w:val="18"/>
          <w:szCs w:val="18"/>
        </w:rPr>
        <w:t>processedDirectory=/data/ReleaseDataVerity/processed</w:t>
      </w:r>
    </w:p>
    <w:p w14:paraId="07413B8D" w14:textId="77777777" w:rsidR="00A75EEA" w:rsidRDefault="00A75EEA" w:rsidP="00C74221">
      <w:pPr>
        <w:pStyle w:val="Body"/>
      </w:pPr>
      <w:r>
        <w:rPr>
          <w:rStyle w:val="Strong"/>
        </w:rPr>
        <w:t>Logging</w:t>
      </w:r>
    </w:p>
    <w:p w14:paraId="6C963D67" w14:textId="77777777" w:rsidR="00A75EEA" w:rsidRPr="00C74221" w:rsidRDefault="00A75EEA" w:rsidP="00C74221">
      <w:pPr>
        <w:pStyle w:val="Body"/>
        <w:rPr>
          <w:rStyle w:val="HTMLCode"/>
          <w:rFonts w:eastAsia="Arial Unicode MS"/>
          <w:sz w:val="18"/>
          <w:szCs w:val="18"/>
        </w:rPr>
      </w:pPr>
      <w:r w:rsidRPr="00C74221">
        <w:rPr>
          <w:rStyle w:val="hljs-keyword"/>
          <w:rFonts w:ascii="Courier New" w:hAnsi="Courier New" w:cs="Courier New"/>
          <w:sz w:val="18"/>
          <w:szCs w:val="18"/>
        </w:rPr>
        <w:t>INFO</w:t>
      </w:r>
      <w:r w:rsidRPr="00C74221">
        <w:rPr>
          <w:rStyle w:val="HTMLCode"/>
          <w:rFonts w:eastAsia="Arial Unicode MS"/>
          <w:sz w:val="18"/>
          <w:szCs w:val="18"/>
        </w:rPr>
        <w:t xml:space="preserve"> Moved processed </w:t>
      </w:r>
      <w:r w:rsidRPr="00C74221">
        <w:rPr>
          <w:rStyle w:val="hljs-keyword"/>
          <w:rFonts w:ascii="Courier New" w:hAnsi="Courier New" w:cs="Courier New"/>
          <w:sz w:val="18"/>
          <w:szCs w:val="18"/>
        </w:rPr>
        <w:t>index</w:t>
      </w:r>
      <w:r w:rsidRPr="00C74221">
        <w:rPr>
          <w:rStyle w:val="HTMLCode"/>
          <w:rFonts w:eastAsia="Arial Unicode MS"/>
          <w:sz w:val="18"/>
          <w:szCs w:val="18"/>
        </w:rPr>
        <w:t xml:space="preserve"> file </w:t>
      </w:r>
      <w:r w:rsidRPr="00C74221">
        <w:rPr>
          <w:rStyle w:val="hljs-string"/>
          <w:rFonts w:ascii="Courier New" w:hAnsi="Courier New" w:cs="Courier New"/>
          <w:sz w:val="18"/>
          <w:szCs w:val="18"/>
        </w:rPr>
        <w:t>'/data/.../&lt;filename&gt;.index'</w:t>
      </w:r>
      <w:r w:rsidRPr="00C74221">
        <w:rPr>
          <w:rStyle w:val="HTMLCode"/>
          <w:rFonts w:eastAsia="Arial Unicode MS"/>
          <w:sz w:val="18"/>
          <w:szCs w:val="18"/>
        </w:rPr>
        <w:t xml:space="preserve"> </w:t>
      </w:r>
      <w:r w:rsidRPr="00C74221">
        <w:rPr>
          <w:rStyle w:val="hljs-keyword"/>
          <w:rFonts w:ascii="Courier New" w:hAnsi="Courier New" w:cs="Courier New"/>
          <w:sz w:val="18"/>
          <w:szCs w:val="18"/>
        </w:rPr>
        <w:t>to</w:t>
      </w:r>
      <w:r w:rsidRPr="00C74221">
        <w:rPr>
          <w:rStyle w:val="HTMLCode"/>
          <w:rFonts w:eastAsia="Arial Unicode MS"/>
          <w:sz w:val="18"/>
          <w:szCs w:val="18"/>
        </w:rPr>
        <w:t xml:space="preserve"> directory /data/ReleaseDataVerity/processed</w:t>
      </w:r>
    </w:p>
    <w:p w14:paraId="5ABE8690" w14:textId="77777777" w:rsidR="00A75EEA" w:rsidRDefault="00A75EEA" w:rsidP="00C74221">
      <w:pPr>
        <w:pStyle w:val="Body"/>
      </w:pPr>
      <w:r>
        <w:rPr>
          <w:rStyle w:val="Strong"/>
        </w:rPr>
        <w:t>Operational Guidance</w:t>
      </w:r>
    </w:p>
    <w:p w14:paraId="5A3D1C9A" w14:textId="77777777" w:rsidR="00A75EEA" w:rsidRDefault="00A75EEA" w:rsidP="00C74221">
      <w:pPr>
        <w:pStyle w:val="Body"/>
        <w:numPr>
          <w:ilvl w:val="0"/>
          <w:numId w:val="77"/>
        </w:numPr>
      </w:pPr>
      <w:r>
        <w:t>Files here indicate indexing has already been attempted</w:t>
      </w:r>
    </w:p>
    <w:p w14:paraId="757F1510" w14:textId="77777777" w:rsidR="00A75EEA" w:rsidRDefault="00A75EEA" w:rsidP="00C74221">
      <w:pPr>
        <w:pStyle w:val="Body"/>
        <w:numPr>
          <w:ilvl w:val="0"/>
          <w:numId w:val="77"/>
        </w:numPr>
      </w:pPr>
      <w:r>
        <w:t>Retain for audit, diagnostics, and controlled reprocessing</w:t>
      </w:r>
    </w:p>
    <w:p w14:paraId="2757EDD7" w14:textId="77777777" w:rsidR="00A75EEA" w:rsidRDefault="00A75EEA" w:rsidP="00C74221">
      <w:pPr>
        <w:pStyle w:val="Body"/>
        <w:numPr>
          <w:ilvl w:val="0"/>
          <w:numId w:val="77"/>
        </w:numPr>
      </w:pPr>
      <w:r>
        <w:t>Moving files back to</w:t>
      </w:r>
      <w:r>
        <w:rPr>
          <w:rStyle w:val="apple-converted-space"/>
        </w:rPr>
        <w:t> </w:t>
      </w:r>
      <w:r>
        <w:rPr>
          <w:rStyle w:val="HTMLCode"/>
          <w:rFonts w:eastAsia="Arial Unicode MS"/>
        </w:rPr>
        <w:t>blkDirectory</w:t>
      </w:r>
      <w:r>
        <w:rPr>
          <w:rStyle w:val="apple-converted-space"/>
        </w:rPr>
        <w:t> </w:t>
      </w:r>
      <w:r>
        <w:t>will cause re-indexing and must be deliberate</w:t>
      </w:r>
    </w:p>
    <w:p w14:paraId="734C21A7" w14:textId="77777777" w:rsidR="00A75EEA" w:rsidRDefault="00A75EEA" w:rsidP="00C74221">
      <w:pPr>
        <w:pStyle w:val="Body"/>
        <w:numPr>
          <w:ilvl w:val="0"/>
          <w:numId w:val="77"/>
        </w:numPr>
      </w:pPr>
      <w:r>
        <w:t>Warnings about files “not present” during move typically indicate reprocessing and are usually benign</w:t>
      </w:r>
    </w:p>
    <w:p w14:paraId="4AB3E79F" w14:textId="240D0FB4" w:rsidR="00A75EEA" w:rsidRDefault="00A75EEA" w:rsidP="00A75EEA"/>
    <w:p w14:paraId="72C9A470" w14:textId="77777777" w:rsidR="00A75EEA" w:rsidRDefault="00A75EEA" w:rsidP="0033586E">
      <w:pPr>
        <w:pStyle w:val="Heading2"/>
      </w:pPr>
      <w:bookmarkStart w:id="33" w:name="_Toc219448856"/>
      <w:r>
        <w:t>quarantineDirectory</w:t>
      </w:r>
      <w:bookmarkEnd w:id="33"/>
    </w:p>
    <w:p w14:paraId="3CB6492F" w14:textId="77777777" w:rsidR="00A75EEA" w:rsidRDefault="00A75EEA" w:rsidP="00C74221">
      <w:pPr>
        <w:pStyle w:val="Body"/>
      </w:pPr>
      <w:r>
        <w:rPr>
          <w:rStyle w:val="Strong"/>
        </w:rPr>
        <w:t>Purpose</w:t>
      </w:r>
      <w:r>
        <w:br/>
        <w:t>Isolates indexing inputs that cannot be processed safely or consistently.</w:t>
      </w:r>
    </w:p>
    <w:p w14:paraId="38226A83" w14:textId="77777777" w:rsidR="00A75EEA" w:rsidRDefault="00A75EEA" w:rsidP="00C74221">
      <w:pPr>
        <w:pStyle w:val="Body"/>
      </w:pPr>
      <w:r>
        <w:rPr>
          <w:rStyle w:val="Strong"/>
        </w:rPr>
        <w:t>Functionality</w:t>
      </w:r>
      <w:r>
        <w:br/>
        <w:t>Files may be quarantined if:</w:t>
      </w:r>
    </w:p>
    <w:p w14:paraId="1B5D06A6" w14:textId="77777777" w:rsidR="00A75EEA" w:rsidRDefault="00A75EEA" w:rsidP="00C74221">
      <w:pPr>
        <w:pStyle w:val="Body"/>
        <w:numPr>
          <w:ilvl w:val="0"/>
          <w:numId w:val="80"/>
        </w:numPr>
      </w:pPr>
      <w:r>
        <w:t>Required BLK or SGML files are missing</w:t>
      </w:r>
    </w:p>
    <w:p w14:paraId="5AD4C6B9" w14:textId="77777777" w:rsidR="00A75EEA" w:rsidRDefault="00A75EEA" w:rsidP="00C74221">
      <w:pPr>
        <w:pStyle w:val="Body"/>
        <w:numPr>
          <w:ilvl w:val="0"/>
          <w:numId w:val="80"/>
        </w:numPr>
      </w:pPr>
      <w:r>
        <w:t>Index instructions are malformed</w:t>
      </w:r>
    </w:p>
    <w:p w14:paraId="2FD89ECB" w14:textId="77777777" w:rsidR="00A75EEA" w:rsidRDefault="00A75EEA" w:rsidP="00C74221">
      <w:pPr>
        <w:pStyle w:val="Body"/>
        <w:numPr>
          <w:ilvl w:val="0"/>
          <w:numId w:val="80"/>
        </w:numPr>
      </w:pPr>
      <w:r>
        <w:t>Index paths resolve inconsistently</w:t>
      </w:r>
    </w:p>
    <w:p w14:paraId="2450A7B1" w14:textId="77777777" w:rsidR="00A75EEA" w:rsidRDefault="00A75EEA" w:rsidP="00C74221">
      <w:pPr>
        <w:pStyle w:val="Body"/>
        <w:numPr>
          <w:ilvl w:val="0"/>
          <w:numId w:val="80"/>
        </w:numPr>
      </w:pPr>
      <w:r>
        <w:t>Preconditions for deterministic indexing are not met</w:t>
      </w:r>
    </w:p>
    <w:p w14:paraId="453DF1E4" w14:textId="77777777" w:rsidR="00A75EEA" w:rsidRDefault="00A75EEA" w:rsidP="00863EBF">
      <w:pPr>
        <w:pStyle w:val="Body"/>
      </w:pPr>
      <w:r>
        <w:lastRenderedPageBreak/>
        <w:t>Quarantined files are</w:t>
      </w:r>
      <w:r>
        <w:rPr>
          <w:rStyle w:val="apple-converted-space"/>
        </w:rPr>
        <w:t> </w:t>
      </w:r>
      <w:r>
        <w:rPr>
          <w:rStyle w:val="Strong"/>
        </w:rPr>
        <w:t>not retried automatically</w:t>
      </w:r>
      <w:r>
        <w:t>.</w:t>
      </w:r>
    </w:p>
    <w:p w14:paraId="74758154" w14:textId="77777777" w:rsidR="00A75EEA" w:rsidRDefault="00A75EEA" w:rsidP="00C74221">
      <w:pPr>
        <w:pStyle w:val="Body"/>
      </w:pPr>
      <w:r>
        <w:rPr>
          <w:rStyle w:val="Strong"/>
        </w:rPr>
        <w:t>Example</w:t>
      </w:r>
    </w:p>
    <w:p w14:paraId="5AEF7AFC" w14:textId="77777777" w:rsidR="00A75EEA" w:rsidRPr="00C74221" w:rsidRDefault="00A75EEA" w:rsidP="00C74221">
      <w:pPr>
        <w:pStyle w:val="Body"/>
        <w:rPr>
          <w:rStyle w:val="HTMLCode"/>
          <w:rFonts w:eastAsia="Arial Unicode MS"/>
          <w:sz w:val="18"/>
          <w:szCs w:val="18"/>
        </w:rPr>
      </w:pPr>
      <w:r w:rsidRPr="00C74221">
        <w:rPr>
          <w:rStyle w:val="HTMLCode"/>
          <w:rFonts w:eastAsia="Arial Unicode MS"/>
          <w:sz w:val="18"/>
          <w:szCs w:val="18"/>
        </w:rPr>
        <w:t>quarantineDirectory=/data/ReleaseDataVerity/quarantine</w:t>
      </w:r>
    </w:p>
    <w:p w14:paraId="304DFEF9" w14:textId="77777777" w:rsidR="00A75EEA" w:rsidRDefault="00A75EEA" w:rsidP="00C74221">
      <w:pPr>
        <w:pStyle w:val="Body"/>
      </w:pPr>
      <w:r>
        <w:rPr>
          <w:rStyle w:val="Strong"/>
        </w:rPr>
        <w:t>Logging</w:t>
      </w:r>
      <w:r>
        <w:br/>
        <w:t>Typical entries include:</w:t>
      </w:r>
    </w:p>
    <w:p w14:paraId="3B3B5FBD" w14:textId="77777777" w:rsidR="00A75EEA" w:rsidRPr="00C74221" w:rsidRDefault="00A75EEA" w:rsidP="00C74221">
      <w:pPr>
        <w:pStyle w:val="Body"/>
        <w:rPr>
          <w:rStyle w:val="HTMLCode"/>
          <w:rFonts w:eastAsia="Arial Unicode MS"/>
          <w:sz w:val="18"/>
          <w:szCs w:val="18"/>
        </w:rPr>
      </w:pPr>
      <w:r w:rsidRPr="00C74221">
        <w:rPr>
          <w:rStyle w:val="HTMLCode"/>
          <w:rFonts w:eastAsia="Arial Unicode MS"/>
          <w:sz w:val="18"/>
          <w:szCs w:val="18"/>
        </w:rPr>
        <w:t xml:space="preserve">WARNING Failed </w:t>
      </w:r>
      <w:r w:rsidRPr="00C74221">
        <w:rPr>
          <w:rStyle w:val="hljs-selector-tag"/>
          <w:rFonts w:ascii="Courier New" w:hAnsi="Courier New" w:cs="Courier New"/>
          <w:sz w:val="18"/>
          <w:szCs w:val="18"/>
        </w:rPr>
        <w:t>to</w:t>
      </w:r>
      <w:r w:rsidRPr="00C74221">
        <w:rPr>
          <w:rStyle w:val="HTMLCode"/>
          <w:rFonts w:eastAsia="Arial Unicode MS"/>
          <w:sz w:val="18"/>
          <w:szCs w:val="18"/>
        </w:rPr>
        <w:t xml:space="preserve"> process index file ... moving </w:t>
      </w:r>
      <w:r w:rsidRPr="00C74221">
        <w:rPr>
          <w:rStyle w:val="hljs-selector-tag"/>
          <w:rFonts w:ascii="Courier New" w:hAnsi="Courier New" w:cs="Courier New"/>
          <w:sz w:val="18"/>
          <w:szCs w:val="18"/>
        </w:rPr>
        <w:t>to</w:t>
      </w:r>
      <w:r w:rsidRPr="00C74221">
        <w:rPr>
          <w:rStyle w:val="HTMLCode"/>
          <w:rFonts w:eastAsia="Arial Unicode MS"/>
          <w:sz w:val="18"/>
          <w:szCs w:val="18"/>
        </w:rPr>
        <w:t xml:space="preserve"> quarantine</w:t>
      </w:r>
    </w:p>
    <w:p w14:paraId="6FD4A1DC" w14:textId="77777777" w:rsidR="00A75EEA" w:rsidRDefault="00A75EEA" w:rsidP="00C74221">
      <w:pPr>
        <w:pStyle w:val="Body"/>
      </w:pPr>
      <w:r>
        <w:rPr>
          <w:rStyle w:val="Strong"/>
        </w:rPr>
        <w:t>Operational Guidance</w:t>
      </w:r>
    </w:p>
    <w:p w14:paraId="4B526AB5" w14:textId="77777777" w:rsidR="00A75EEA" w:rsidRDefault="00A75EEA" w:rsidP="00C74221">
      <w:pPr>
        <w:pStyle w:val="Body"/>
        <w:numPr>
          <w:ilvl w:val="0"/>
          <w:numId w:val="79"/>
        </w:numPr>
      </w:pPr>
      <w:r>
        <w:t>Quarantine protects the system from repeated failed indexing attempts</w:t>
      </w:r>
    </w:p>
    <w:p w14:paraId="33D49046" w14:textId="77777777" w:rsidR="00A75EEA" w:rsidRDefault="00A75EEA" w:rsidP="00C74221">
      <w:pPr>
        <w:pStyle w:val="Body"/>
        <w:numPr>
          <w:ilvl w:val="0"/>
          <w:numId w:val="79"/>
        </w:numPr>
      </w:pPr>
      <w:r>
        <w:t>Files here require</w:t>
      </w:r>
      <w:r>
        <w:rPr>
          <w:rStyle w:val="apple-converted-space"/>
        </w:rPr>
        <w:t> </w:t>
      </w:r>
      <w:r>
        <w:rPr>
          <w:rStyle w:val="Strong"/>
        </w:rPr>
        <w:t>manual investigation</w:t>
      </w:r>
    </w:p>
    <w:p w14:paraId="7CAFA431" w14:textId="77777777" w:rsidR="00A75EEA" w:rsidRDefault="00A75EEA" w:rsidP="00C74221">
      <w:pPr>
        <w:pStyle w:val="Body"/>
        <w:numPr>
          <w:ilvl w:val="0"/>
          <w:numId w:val="79"/>
        </w:numPr>
      </w:pPr>
      <w:r>
        <w:t>Root cause is often upstream (Builder output or configuration)</w:t>
      </w:r>
    </w:p>
    <w:p w14:paraId="793AF90A" w14:textId="77777777" w:rsidR="00A75EEA" w:rsidRDefault="00A75EEA" w:rsidP="00C74221">
      <w:pPr>
        <w:pStyle w:val="Body"/>
        <w:numPr>
          <w:ilvl w:val="0"/>
          <w:numId w:val="79"/>
        </w:numPr>
      </w:pPr>
      <w:r>
        <w:t>Reintroduce files only after correcting the cause</w:t>
      </w:r>
    </w:p>
    <w:p w14:paraId="6670DD9B" w14:textId="77777777" w:rsidR="00A75EEA" w:rsidRDefault="00A75EEA" w:rsidP="00C74221">
      <w:pPr>
        <w:pStyle w:val="Body"/>
        <w:numPr>
          <w:ilvl w:val="0"/>
          <w:numId w:val="79"/>
        </w:numPr>
      </w:pPr>
      <w:r>
        <w:t>Persistent quarantine indicates systemic configuration or data issues</w:t>
      </w:r>
    </w:p>
    <w:p w14:paraId="12F26F95" w14:textId="19680BFA" w:rsidR="00A75EEA" w:rsidRDefault="00A75EEA" w:rsidP="00A75EEA"/>
    <w:p w14:paraId="79AF6CA9" w14:textId="77777777" w:rsidR="00A75EEA" w:rsidRDefault="00A75EEA" w:rsidP="0033586E">
      <w:pPr>
        <w:pStyle w:val="Heading2"/>
      </w:pPr>
      <w:bookmarkStart w:id="34" w:name="_Toc219448857"/>
      <w:r>
        <w:t>mkvdkDir</w:t>
      </w:r>
      <w:bookmarkEnd w:id="34"/>
    </w:p>
    <w:p w14:paraId="59E87ED0" w14:textId="77777777" w:rsidR="00A75EEA" w:rsidRDefault="00A75EEA" w:rsidP="004B12EB">
      <w:pPr>
        <w:pStyle w:val="Body"/>
      </w:pPr>
      <w:r>
        <w:rPr>
          <w:rStyle w:val="Strong"/>
        </w:rPr>
        <w:t>Purpose</w:t>
      </w:r>
      <w:r>
        <w:br/>
        <w:t>Specifies the directory containing the Verity</w:t>
      </w:r>
      <w:r>
        <w:rPr>
          <w:rStyle w:val="apple-converted-space"/>
        </w:rPr>
        <w:t> </w:t>
      </w:r>
      <w:r>
        <w:rPr>
          <w:rStyle w:val="HTMLCode"/>
          <w:rFonts w:eastAsia="Arial Unicode MS"/>
        </w:rPr>
        <w:t>mkvdk</w:t>
      </w:r>
      <w:r>
        <w:rPr>
          <w:rStyle w:val="apple-converted-space"/>
        </w:rPr>
        <w:t> </w:t>
      </w:r>
      <w:r>
        <w:t>executable.</w:t>
      </w:r>
    </w:p>
    <w:p w14:paraId="4755CF4C" w14:textId="77777777" w:rsidR="00A75EEA" w:rsidRDefault="00A75EEA" w:rsidP="004B12EB">
      <w:pPr>
        <w:pStyle w:val="Body"/>
      </w:pPr>
      <w:r>
        <w:rPr>
          <w:rStyle w:val="Strong"/>
        </w:rPr>
        <w:t>Functionality</w:t>
      </w:r>
    </w:p>
    <w:p w14:paraId="41FE795D" w14:textId="77777777" w:rsidR="00A75EEA" w:rsidRDefault="00A75EEA" w:rsidP="004B12EB">
      <w:pPr>
        <w:pStyle w:val="Body"/>
        <w:numPr>
          <w:ilvl w:val="0"/>
          <w:numId w:val="82"/>
        </w:numPr>
      </w:pPr>
      <w:r>
        <w:t>Indexer invokes</w:t>
      </w:r>
      <w:r>
        <w:rPr>
          <w:rStyle w:val="apple-converted-space"/>
        </w:rPr>
        <w:t> </w:t>
      </w:r>
      <w:r>
        <w:rPr>
          <w:rStyle w:val="HTMLCode"/>
          <w:rFonts w:eastAsia="Arial Unicode MS"/>
        </w:rPr>
        <w:t>mkvdk</w:t>
      </w:r>
      <w:r>
        <w:rPr>
          <w:rStyle w:val="apple-converted-space"/>
        </w:rPr>
        <w:t> </w:t>
      </w:r>
      <w:r>
        <w:t>directly from this location</w:t>
      </w:r>
    </w:p>
    <w:p w14:paraId="5A82CE0F" w14:textId="77777777" w:rsidR="00A75EEA" w:rsidRDefault="00A75EEA" w:rsidP="004B12EB">
      <w:pPr>
        <w:pStyle w:val="Body"/>
        <w:numPr>
          <w:ilvl w:val="0"/>
          <w:numId w:val="82"/>
        </w:numPr>
      </w:pPr>
      <w:r>
        <w:t>Used for insert, update, and delete operations</w:t>
      </w:r>
    </w:p>
    <w:p w14:paraId="6727F727" w14:textId="77777777" w:rsidR="00A75EEA" w:rsidRDefault="00A75EEA" w:rsidP="004B12EB">
      <w:pPr>
        <w:pStyle w:val="Body"/>
        <w:numPr>
          <w:ilvl w:val="0"/>
          <w:numId w:val="82"/>
        </w:numPr>
      </w:pPr>
      <w:r>
        <w:t>Invocation parameters are derived from</w:t>
      </w:r>
      <w:r>
        <w:rPr>
          <w:rStyle w:val="apple-converted-space"/>
        </w:rPr>
        <w:t> </w:t>
      </w:r>
      <w:r>
        <w:rPr>
          <w:rStyle w:val="HTMLCode"/>
          <w:rFonts w:eastAsia="Arial Unicode MS"/>
        </w:rPr>
        <w:t>.index</w:t>
      </w:r>
      <w:r>
        <w:rPr>
          <w:rStyle w:val="apple-converted-space"/>
        </w:rPr>
        <w:t> </w:t>
      </w:r>
      <w:r>
        <w:t>control files</w:t>
      </w:r>
    </w:p>
    <w:p w14:paraId="03418DFB" w14:textId="77777777" w:rsidR="00A75EEA" w:rsidRDefault="00A75EEA" w:rsidP="004B12EB">
      <w:pPr>
        <w:pStyle w:val="Body"/>
      </w:pPr>
      <w:r>
        <w:rPr>
          <w:rStyle w:val="Strong"/>
        </w:rPr>
        <w:t>Example</w:t>
      </w:r>
    </w:p>
    <w:p w14:paraId="04F07E80" w14:textId="77777777" w:rsidR="00A75EEA" w:rsidRDefault="00A75EEA" w:rsidP="004B12EB">
      <w:pPr>
        <w:pStyle w:val="Body"/>
        <w:rPr>
          <w:rStyle w:val="HTMLCode"/>
          <w:rFonts w:eastAsia="Arial Unicode MS"/>
        </w:rPr>
      </w:pPr>
      <w:r>
        <w:rPr>
          <w:rStyle w:val="hljs-attr"/>
        </w:rPr>
        <w:t>mkvdkDir</w:t>
      </w:r>
      <w:r>
        <w:rPr>
          <w:rStyle w:val="HTMLCode"/>
          <w:rFonts w:eastAsia="Arial Unicode MS"/>
        </w:rPr>
        <w:t>=/opt/verity/bin</w:t>
      </w:r>
    </w:p>
    <w:p w14:paraId="19319D57" w14:textId="77777777" w:rsidR="00A75EEA" w:rsidRDefault="00A75EEA" w:rsidP="004B12EB">
      <w:pPr>
        <w:pStyle w:val="Body"/>
      </w:pPr>
      <w:r>
        <w:rPr>
          <w:rStyle w:val="Strong"/>
        </w:rPr>
        <w:t>Logging</w:t>
      </w:r>
    </w:p>
    <w:p w14:paraId="1F6DDCDB" w14:textId="77777777" w:rsidR="00A75EEA" w:rsidRPr="004B12EB" w:rsidRDefault="00A75EEA" w:rsidP="004B12EB">
      <w:pPr>
        <w:pStyle w:val="Body"/>
        <w:rPr>
          <w:rStyle w:val="HTMLCode"/>
          <w:rFonts w:eastAsia="Arial Unicode MS"/>
          <w:sz w:val="18"/>
          <w:szCs w:val="18"/>
        </w:rPr>
      </w:pPr>
      <w:r w:rsidRPr="004B12EB">
        <w:rPr>
          <w:rStyle w:val="HTMLCode"/>
          <w:rFonts w:eastAsia="Arial Unicode MS"/>
          <w:sz w:val="18"/>
          <w:szCs w:val="18"/>
        </w:rPr>
        <w:t xml:space="preserve">INFO Executing mkvdk </w:t>
      </w:r>
      <w:r w:rsidRPr="004B12EB">
        <w:rPr>
          <w:rStyle w:val="hljs-keyword"/>
          <w:rFonts w:ascii="Courier New" w:hAnsi="Courier New" w:cs="Courier New"/>
          <w:sz w:val="18"/>
          <w:szCs w:val="18"/>
        </w:rPr>
        <w:t>from</w:t>
      </w:r>
      <w:r w:rsidRPr="004B12EB">
        <w:rPr>
          <w:rStyle w:val="HTMLCode"/>
          <w:rFonts w:eastAsia="Arial Unicode MS"/>
          <w:sz w:val="18"/>
          <w:szCs w:val="18"/>
        </w:rPr>
        <w:t xml:space="preserve"> /opt/verity/</w:t>
      </w:r>
      <w:r w:rsidRPr="004B12EB">
        <w:rPr>
          <w:rStyle w:val="hljs-builtin"/>
          <w:rFonts w:ascii="Courier New" w:hAnsi="Courier New" w:cs="Courier New"/>
          <w:sz w:val="18"/>
          <w:szCs w:val="18"/>
        </w:rPr>
        <w:t>bin</w:t>
      </w:r>
    </w:p>
    <w:p w14:paraId="54BE8FFF" w14:textId="77777777" w:rsidR="00A75EEA" w:rsidRDefault="00A75EEA" w:rsidP="004B12EB">
      <w:pPr>
        <w:pStyle w:val="Body"/>
      </w:pPr>
      <w:r>
        <w:t>Failures typically surface as:</w:t>
      </w:r>
    </w:p>
    <w:p w14:paraId="2DA71A85" w14:textId="77777777" w:rsidR="00A75EEA" w:rsidRPr="004B12EB" w:rsidRDefault="00A75EEA" w:rsidP="004B12EB">
      <w:pPr>
        <w:pStyle w:val="Body"/>
        <w:rPr>
          <w:rStyle w:val="HTMLCode"/>
          <w:rFonts w:eastAsia="Arial Unicode MS"/>
          <w:sz w:val="18"/>
          <w:szCs w:val="18"/>
        </w:rPr>
      </w:pPr>
      <w:r w:rsidRPr="004B12EB">
        <w:rPr>
          <w:rStyle w:val="hljs-attribute"/>
          <w:rFonts w:ascii="Courier New" w:hAnsi="Courier New" w:cs="Courier New"/>
          <w:sz w:val="18"/>
          <w:szCs w:val="18"/>
        </w:rPr>
        <w:t>SEVERE</w:t>
      </w:r>
      <w:r w:rsidRPr="004B12EB">
        <w:rPr>
          <w:rStyle w:val="HTMLCode"/>
          <w:rFonts w:eastAsia="Arial Unicode MS"/>
          <w:sz w:val="18"/>
          <w:szCs w:val="18"/>
        </w:rPr>
        <w:t xml:space="preserve"> mkvdk execution failed</w:t>
      </w:r>
    </w:p>
    <w:p w14:paraId="7EB11942" w14:textId="77777777" w:rsidR="00A75EEA" w:rsidRDefault="00A75EEA" w:rsidP="004B12EB">
      <w:pPr>
        <w:pStyle w:val="Body"/>
      </w:pPr>
      <w:r>
        <w:rPr>
          <w:rStyle w:val="Strong"/>
        </w:rPr>
        <w:t>Operational Guidance</w:t>
      </w:r>
    </w:p>
    <w:p w14:paraId="6B22FAFA" w14:textId="77777777" w:rsidR="00A75EEA" w:rsidRDefault="00A75EEA" w:rsidP="004B12EB">
      <w:pPr>
        <w:pStyle w:val="Body"/>
        <w:numPr>
          <w:ilvl w:val="0"/>
          <w:numId w:val="81"/>
        </w:numPr>
      </w:pPr>
      <w:r>
        <w:t>Path must be valid and executable by the service account</w:t>
      </w:r>
    </w:p>
    <w:p w14:paraId="3803285B" w14:textId="77777777" w:rsidR="00A75EEA" w:rsidRDefault="00A75EEA" w:rsidP="004B12EB">
      <w:pPr>
        <w:pStyle w:val="Body"/>
        <w:numPr>
          <w:ilvl w:val="0"/>
          <w:numId w:val="81"/>
        </w:numPr>
      </w:pPr>
      <w:r>
        <w:t>Incorrect paths result in immediate indexing failure</w:t>
      </w:r>
    </w:p>
    <w:p w14:paraId="6C2FF54F" w14:textId="77777777" w:rsidR="00A75EEA" w:rsidRDefault="00A75EEA" w:rsidP="004B12EB">
      <w:pPr>
        <w:pStyle w:val="Body"/>
        <w:numPr>
          <w:ilvl w:val="0"/>
          <w:numId w:val="81"/>
        </w:numPr>
      </w:pPr>
      <w:r>
        <w:t>Changes require service restart</w:t>
      </w:r>
    </w:p>
    <w:p w14:paraId="06E2D821" w14:textId="77777777" w:rsidR="00A75EEA" w:rsidRDefault="00A75EEA" w:rsidP="004B12EB">
      <w:pPr>
        <w:pStyle w:val="Body"/>
        <w:numPr>
          <w:ilvl w:val="0"/>
          <w:numId w:val="81"/>
        </w:numPr>
      </w:pPr>
      <w:r>
        <w:t>Ensure mkvdk version matches Verity index format in use</w:t>
      </w:r>
    </w:p>
    <w:p w14:paraId="478A2A34" w14:textId="0E8870A5" w:rsidR="004B12EB" w:rsidRDefault="004B12EB">
      <w:r>
        <w:br w:type="page"/>
      </w:r>
    </w:p>
    <w:p w14:paraId="2356206B" w14:textId="77777777" w:rsidR="00A75EEA" w:rsidRDefault="00A75EEA" w:rsidP="00A75EEA"/>
    <w:p w14:paraId="1A81D9EB" w14:textId="77777777" w:rsidR="00A75EEA" w:rsidRDefault="00A75EEA" w:rsidP="0033586E">
      <w:pPr>
        <w:pStyle w:val="Heading2"/>
      </w:pPr>
      <w:bookmarkStart w:id="35" w:name="_Toc219448858"/>
      <w:r>
        <w:t>mkvdkTimeoutSeconds</w:t>
      </w:r>
      <w:bookmarkEnd w:id="35"/>
    </w:p>
    <w:p w14:paraId="0291DBB9" w14:textId="77777777" w:rsidR="00A75EEA" w:rsidRDefault="00A75EEA" w:rsidP="004B12EB">
      <w:pPr>
        <w:pStyle w:val="Body"/>
      </w:pPr>
      <w:r>
        <w:rPr>
          <w:rStyle w:val="Strong"/>
        </w:rPr>
        <w:t>Purpose</w:t>
      </w:r>
      <w:r>
        <w:br/>
        <w:t>Defines the maximum allowed runtime for a single mkvdk invocation.</w:t>
      </w:r>
    </w:p>
    <w:p w14:paraId="30A70965" w14:textId="77777777" w:rsidR="00A75EEA" w:rsidRDefault="00A75EEA" w:rsidP="004B12EB">
      <w:pPr>
        <w:pStyle w:val="Body"/>
      </w:pPr>
      <w:r>
        <w:rPr>
          <w:rStyle w:val="Strong"/>
        </w:rPr>
        <w:t>Functionality</w:t>
      </w:r>
    </w:p>
    <w:p w14:paraId="13204296" w14:textId="77777777" w:rsidR="00A75EEA" w:rsidRDefault="00A75EEA" w:rsidP="004B12EB">
      <w:pPr>
        <w:pStyle w:val="Body"/>
        <w:numPr>
          <w:ilvl w:val="0"/>
          <w:numId w:val="84"/>
        </w:numPr>
      </w:pPr>
      <w:r>
        <w:t>Indexing operations exceeding this duration are terminated</w:t>
      </w:r>
    </w:p>
    <w:p w14:paraId="57A72545" w14:textId="77777777" w:rsidR="00A75EEA" w:rsidRDefault="00A75EEA" w:rsidP="004B12EB">
      <w:pPr>
        <w:pStyle w:val="Body"/>
        <w:numPr>
          <w:ilvl w:val="0"/>
          <w:numId w:val="84"/>
        </w:numPr>
      </w:pPr>
      <w:r>
        <w:t>Prevents hung or runaway indexing processes</w:t>
      </w:r>
    </w:p>
    <w:p w14:paraId="424DAB6C" w14:textId="77777777" w:rsidR="00A75EEA" w:rsidRDefault="00A75EEA" w:rsidP="004B12EB">
      <w:pPr>
        <w:pStyle w:val="Body"/>
        <w:numPr>
          <w:ilvl w:val="0"/>
          <w:numId w:val="84"/>
        </w:numPr>
      </w:pPr>
      <w:r>
        <w:t>Expressed in seconds</w:t>
      </w:r>
    </w:p>
    <w:p w14:paraId="38B62288" w14:textId="77777777" w:rsidR="00A75EEA" w:rsidRDefault="00A75EEA" w:rsidP="004B12EB">
      <w:pPr>
        <w:pStyle w:val="Body"/>
      </w:pPr>
      <w:r>
        <w:rPr>
          <w:rStyle w:val="Strong"/>
        </w:rPr>
        <w:t>Example</w:t>
      </w:r>
    </w:p>
    <w:p w14:paraId="3E577C25" w14:textId="77777777" w:rsidR="00A75EEA" w:rsidRPr="004B12EB" w:rsidRDefault="00A75EEA" w:rsidP="004B12EB">
      <w:pPr>
        <w:pStyle w:val="Body"/>
        <w:rPr>
          <w:rStyle w:val="HTMLCode"/>
          <w:rFonts w:eastAsia="Arial Unicode MS"/>
          <w:sz w:val="18"/>
          <w:szCs w:val="18"/>
        </w:rPr>
      </w:pPr>
      <w:r w:rsidRPr="004B12EB">
        <w:rPr>
          <w:rStyle w:val="hljs-attr"/>
          <w:rFonts w:ascii="Courier New" w:hAnsi="Courier New" w:cs="Courier New"/>
          <w:sz w:val="18"/>
          <w:szCs w:val="18"/>
        </w:rPr>
        <w:t>mkvdkTimeoutSeconds</w:t>
      </w:r>
      <w:r w:rsidRPr="004B12EB">
        <w:rPr>
          <w:rStyle w:val="HTMLCode"/>
          <w:rFonts w:eastAsia="Arial Unicode MS"/>
          <w:sz w:val="18"/>
          <w:szCs w:val="18"/>
        </w:rPr>
        <w:t>=</w:t>
      </w:r>
      <w:r w:rsidRPr="004B12EB">
        <w:rPr>
          <w:rStyle w:val="hljs-number"/>
          <w:rFonts w:ascii="Courier New" w:hAnsi="Courier New" w:cs="Courier New"/>
          <w:sz w:val="18"/>
          <w:szCs w:val="18"/>
        </w:rPr>
        <w:t>3600</w:t>
      </w:r>
    </w:p>
    <w:p w14:paraId="3D426EE2" w14:textId="77777777" w:rsidR="00A75EEA" w:rsidRDefault="00A75EEA" w:rsidP="004B12EB">
      <w:pPr>
        <w:pStyle w:val="Body"/>
      </w:pPr>
      <w:r>
        <w:rPr>
          <w:rStyle w:val="Strong"/>
        </w:rPr>
        <w:t>Logging</w:t>
      </w:r>
      <w:r>
        <w:br/>
        <w:t>Timeout events typically appear as:</w:t>
      </w:r>
    </w:p>
    <w:p w14:paraId="38A4ACF8" w14:textId="77777777" w:rsidR="00A75EEA" w:rsidRPr="004B12EB" w:rsidRDefault="00A75EEA" w:rsidP="004B12EB">
      <w:pPr>
        <w:pStyle w:val="Body"/>
        <w:rPr>
          <w:rStyle w:val="HTMLCode"/>
          <w:rFonts w:eastAsia="Arial Unicode MS"/>
          <w:sz w:val="18"/>
          <w:szCs w:val="18"/>
        </w:rPr>
      </w:pPr>
      <w:r w:rsidRPr="004B12EB">
        <w:rPr>
          <w:rStyle w:val="HTMLCode"/>
          <w:rFonts w:eastAsia="Arial Unicode MS"/>
          <w:sz w:val="18"/>
          <w:szCs w:val="18"/>
        </w:rPr>
        <w:t xml:space="preserve">WARNING mkvdk execution exceeded </w:t>
      </w:r>
      <w:r w:rsidRPr="004B12EB">
        <w:rPr>
          <w:rStyle w:val="hljs-builtin"/>
          <w:rFonts w:ascii="Courier New" w:hAnsi="Courier New" w:cs="Courier New"/>
          <w:sz w:val="18"/>
          <w:szCs w:val="18"/>
        </w:rPr>
        <w:t>timeout</w:t>
      </w:r>
      <w:r w:rsidRPr="004B12EB">
        <w:rPr>
          <w:rStyle w:val="HTMLCode"/>
          <w:rFonts w:eastAsia="Arial Unicode MS"/>
          <w:sz w:val="18"/>
          <w:szCs w:val="18"/>
        </w:rPr>
        <w:t xml:space="preserve"> of 3600 seconds</w:t>
      </w:r>
    </w:p>
    <w:p w14:paraId="208C69E8" w14:textId="77777777" w:rsidR="00A75EEA" w:rsidRDefault="00A75EEA" w:rsidP="004B12EB">
      <w:pPr>
        <w:pStyle w:val="Body"/>
      </w:pPr>
      <w:r>
        <w:rPr>
          <w:rStyle w:val="Strong"/>
        </w:rPr>
        <w:t>Operational Guidance</w:t>
      </w:r>
    </w:p>
    <w:p w14:paraId="45C7AB85" w14:textId="77777777" w:rsidR="00A75EEA" w:rsidRDefault="00A75EEA" w:rsidP="004B12EB">
      <w:pPr>
        <w:pStyle w:val="Body"/>
        <w:numPr>
          <w:ilvl w:val="0"/>
          <w:numId w:val="83"/>
        </w:numPr>
      </w:pPr>
      <w:r>
        <w:t>Timeouts are serious and should be investigated</w:t>
      </w:r>
    </w:p>
    <w:p w14:paraId="180BD6AD" w14:textId="77777777" w:rsidR="00A75EEA" w:rsidRDefault="00A75EEA" w:rsidP="004B12EB">
      <w:pPr>
        <w:pStyle w:val="Body"/>
        <w:numPr>
          <w:ilvl w:val="0"/>
          <w:numId w:val="83"/>
        </w:numPr>
      </w:pPr>
      <w:r>
        <w:t>Common causes include:</w:t>
      </w:r>
    </w:p>
    <w:p w14:paraId="193757A8" w14:textId="77777777" w:rsidR="00A75EEA" w:rsidRDefault="00A75EEA" w:rsidP="004B12EB">
      <w:pPr>
        <w:pStyle w:val="Body"/>
        <w:numPr>
          <w:ilvl w:val="1"/>
          <w:numId w:val="83"/>
        </w:numPr>
      </w:pPr>
      <w:r>
        <w:t>Corrupt BLK files</w:t>
      </w:r>
    </w:p>
    <w:p w14:paraId="7B2A9355" w14:textId="77777777" w:rsidR="00A75EEA" w:rsidRDefault="00A75EEA" w:rsidP="004B12EB">
      <w:pPr>
        <w:pStyle w:val="Body"/>
        <w:numPr>
          <w:ilvl w:val="1"/>
          <w:numId w:val="83"/>
        </w:numPr>
      </w:pPr>
      <w:r>
        <w:t>Disk I/O contention</w:t>
      </w:r>
    </w:p>
    <w:p w14:paraId="2B6312C6" w14:textId="77777777" w:rsidR="00A75EEA" w:rsidRDefault="00A75EEA" w:rsidP="004B12EB">
      <w:pPr>
        <w:pStyle w:val="Body"/>
        <w:numPr>
          <w:ilvl w:val="1"/>
          <w:numId w:val="83"/>
        </w:numPr>
      </w:pPr>
      <w:r>
        <w:t>Index corruption</w:t>
      </w:r>
    </w:p>
    <w:p w14:paraId="12D4092E" w14:textId="77777777" w:rsidR="00A75EEA" w:rsidRDefault="00A75EEA" w:rsidP="004B12EB">
      <w:pPr>
        <w:pStyle w:val="Body"/>
        <w:numPr>
          <w:ilvl w:val="0"/>
          <w:numId w:val="83"/>
        </w:numPr>
      </w:pPr>
      <w:r>
        <w:t>Review mkvdk log output immediately</w:t>
      </w:r>
    </w:p>
    <w:p w14:paraId="6B70D59E" w14:textId="77777777" w:rsidR="00A75EEA" w:rsidRDefault="00A75EEA" w:rsidP="004B12EB">
      <w:pPr>
        <w:pStyle w:val="Body"/>
        <w:numPr>
          <w:ilvl w:val="0"/>
          <w:numId w:val="83"/>
        </w:numPr>
      </w:pPr>
      <w:r>
        <w:t>Increasing this value should be a last resort</w:t>
      </w:r>
    </w:p>
    <w:p w14:paraId="62BFF92B" w14:textId="6F229EF6" w:rsidR="00A75EEA" w:rsidRDefault="00A75EEA" w:rsidP="00A75EEA"/>
    <w:p w14:paraId="79C6E0AD" w14:textId="77777777" w:rsidR="00A75EEA" w:rsidRDefault="00A75EEA" w:rsidP="0033586E">
      <w:pPr>
        <w:pStyle w:val="Heading2"/>
      </w:pPr>
      <w:bookmarkStart w:id="36" w:name="_Toc219448859"/>
      <w:r>
        <w:t>PollInterval</w:t>
      </w:r>
      <w:bookmarkEnd w:id="36"/>
    </w:p>
    <w:p w14:paraId="5DA648ED" w14:textId="77777777" w:rsidR="00A75EEA" w:rsidRDefault="00A75EEA" w:rsidP="004B12EB">
      <w:pPr>
        <w:pStyle w:val="Body"/>
      </w:pPr>
      <w:r>
        <w:rPr>
          <w:rStyle w:val="Strong"/>
        </w:rPr>
        <w:t>Purpose</w:t>
      </w:r>
      <w:r>
        <w:br/>
        <w:t>Controls how frequently the Indexer scans the</w:t>
      </w:r>
      <w:r>
        <w:rPr>
          <w:rStyle w:val="apple-converted-space"/>
        </w:rPr>
        <w:t> </w:t>
      </w:r>
      <w:r>
        <w:rPr>
          <w:rStyle w:val="HTMLCode"/>
          <w:rFonts w:eastAsia="Arial Unicode MS"/>
        </w:rPr>
        <w:t>blkDirectory</w:t>
      </w:r>
      <w:r>
        <w:rPr>
          <w:rStyle w:val="apple-converted-space"/>
        </w:rPr>
        <w:t> </w:t>
      </w:r>
      <w:r>
        <w:t>for</w:t>
      </w:r>
      <w:r>
        <w:rPr>
          <w:rStyle w:val="apple-converted-space"/>
        </w:rPr>
        <w:t> </w:t>
      </w:r>
      <w:r>
        <w:rPr>
          <w:rStyle w:val="HTMLCode"/>
          <w:rFonts w:eastAsia="Arial Unicode MS"/>
        </w:rPr>
        <w:t>.index</w:t>
      </w:r>
      <w:r>
        <w:rPr>
          <w:rStyle w:val="apple-converted-space"/>
        </w:rPr>
        <w:t> </w:t>
      </w:r>
      <w:r>
        <w:t>files.</w:t>
      </w:r>
    </w:p>
    <w:p w14:paraId="4F48A482" w14:textId="77777777" w:rsidR="00A75EEA" w:rsidRDefault="00A75EEA" w:rsidP="004B12EB">
      <w:pPr>
        <w:pStyle w:val="Body"/>
      </w:pPr>
      <w:r>
        <w:rPr>
          <w:rStyle w:val="Strong"/>
        </w:rPr>
        <w:t>Functionality</w:t>
      </w:r>
    </w:p>
    <w:p w14:paraId="30DBE518" w14:textId="77777777" w:rsidR="00A75EEA" w:rsidRDefault="00A75EEA" w:rsidP="004B12EB">
      <w:pPr>
        <w:pStyle w:val="Body"/>
        <w:numPr>
          <w:ilvl w:val="0"/>
          <w:numId w:val="86"/>
        </w:numPr>
      </w:pPr>
      <w:r>
        <w:t>Determines idle sleep duration between scans</w:t>
      </w:r>
    </w:p>
    <w:p w14:paraId="7EF0A9B3" w14:textId="77777777" w:rsidR="00A75EEA" w:rsidRDefault="00A75EEA" w:rsidP="004B12EB">
      <w:pPr>
        <w:pStyle w:val="Body"/>
        <w:numPr>
          <w:ilvl w:val="0"/>
          <w:numId w:val="86"/>
        </w:numPr>
      </w:pPr>
      <w:r>
        <w:t>Expressed in seconds</w:t>
      </w:r>
    </w:p>
    <w:p w14:paraId="71AB2C03" w14:textId="77777777" w:rsidR="00A75EEA" w:rsidRDefault="00A75EEA" w:rsidP="004B12EB">
      <w:pPr>
        <w:pStyle w:val="Body"/>
      </w:pPr>
      <w:r>
        <w:rPr>
          <w:rStyle w:val="Strong"/>
        </w:rPr>
        <w:t>Example</w:t>
      </w:r>
    </w:p>
    <w:p w14:paraId="4EC4762F" w14:textId="77777777" w:rsidR="00A75EEA" w:rsidRPr="004B12EB" w:rsidRDefault="00A75EEA" w:rsidP="004B12EB">
      <w:pPr>
        <w:pStyle w:val="Body"/>
        <w:rPr>
          <w:rStyle w:val="HTMLCode"/>
          <w:rFonts w:eastAsia="Arial Unicode MS"/>
          <w:sz w:val="18"/>
          <w:szCs w:val="18"/>
        </w:rPr>
      </w:pPr>
      <w:r w:rsidRPr="004B12EB">
        <w:rPr>
          <w:rStyle w:val="hljs-attr"/>
          <w:rFonts w:ascii="Courier New" w:hAnsi="Courier New" w:cs="Courier New"/>
          <w:sz w:val="18"/>
          <w:szCs w:val="18"/>
        </w:rPr>
        <w:t>PollInterval</w:t>
      </w:r>
      <w:r w:rsidRPr="004B12EB">
        <w:rPr>
          <w:rStyle w:val="HTMLCode"/>
          <w:rFonts w:eastAsia="Arial Unicode MS"/>
          <w:sz w:val="18"/>
          <w:szCs w:val="18"/>
        </w:rPr>
        <w:t>=</w:t>
      </w:r>
      <w:r w:rsidRPr="004B12EB">
        <w:rPr>
          <w:rStyle w:val="hljs-number"/>
          <w:rFonts w:ascii="Courier New" w:hAnsi="Courier New" w:cs="Courier New"/>
          <w:sz w:val="18"/>
          <w:szCs w:val="18"/>
        </w:rPr>
        <w:t>3</w:t>
      </w:r>
    </w:p>
    <w:p w14:paraId="61F6D618" w14:textId="77777777" w:rsidR="00A75EEA" w:rsidRDefault="00A75EEA" w:rsidP="004B12EB">
      <w:pPr>
        <w:pStyle w:val="Body"/>
      </w:pPr>
      <w:r>
        <w:rPr>
          <w:rStyle w:val="Strong"/>
        </w:rPr>
        <w:t>Logging</w:t>
      </w:r>
      <w:r>
        <w:br/>
        <w:t>Idle behaviour appears as:</w:t>
      </w:r>
    </w:p>
    <w:p w14:paraId="55803B92" w14:textId="77777777" w:rsidR="00A75EEA" w:rsidRPr="004B12EB" w:rsidRDefault="00A75EEA" w:rsidP="004B12EB">
      <w:pPr>
        <w:pStyle w:val="Body"/>
        <w:rPr>
          <w:rStyle w:val="HTMLCode"/>
          <w:rFonts w:eastAsia="Arial Unicode MS"/>
          <w:sz w:val="18"/>
          <w:szCs w:val="18"/>
        </w:rPr>
      </w:pPr>
      <w:r w:rsidRPr="004B12EB">
        <w:rPr>
          <w:rStyle w:val="HTMLCode"/>
          <w:rFonts w:eastAsia="Arial Unicode MS"/>
          <w:sz w:val="18"/>
          <w:szCs w:val="18"/>
        </w:rPr>
        <w:t xml:space="preserve">FINEST </w:t>
      </w:r>
      <w:r w:rsidRPr="004B12EB">
        <w:rPr>
          <w:rStyle w:val="hljs-keyword"/>
          <w:rFonts w:ascii="Courier New" w:hAnsi="Courier New" w:cs="Courier New"/>
          <w:sz w:val="18"/>
          <w:szCs w:val="18"/>
        </w:rPr>
        <w:t>No</w:t>
      </w:r>
      <w:r w:rsidRPr="004B12EB">
        <w:rPr>
          <w:rStyle w:val="HTMLCode"/>
          <w:rFonts w:eastAsia="Arial Unicode MS"/>
          <w:sz w:val="18"/>
          <w:szCs w:val="18"/>
        </w:rPr>
        <w:t xml:space="preserve"> </w:t>
      </w:r>
      <w:r w:rsidRPr="004B12EB">
        <w:rPr>
          <w:rStyle w:val="hljs-keyword"/>
          <w:rFonts w:ascii="Courier New" w:hAnsi="Courier New" w:cs="Courier New"/>
          <w:sz w:val="18"/>
          <w:szCs w:val="18"/>
        </w:rPr>
        <w:t>index</w:t>
      </w:r>
      <w:r w:rsidRPr="004B12EB">
        <w:rPr>
          <w:rStyle w:val="HTMLCode"/>
          <w:rFonts w:eastAsia="Arial Unicode MS"/>
          <w:sz w:val="18"/>
          <w:szCs w:val="18"/>
        </w:rPr>
        <w:t xml:space="preserve"> files </w:t>
      </w:r>
      <w:r w:rsidRPr="004B12EB">
        <w:rPr>
          <w:rStyle w:val="hljs-builtin"/>
          <w:rFonts w:ascii="Courier New" w:hAnsi="Courier New" w:cs="Courier New"/>
          <w:sz w:val="18"/>
          <w:szCs w:val="18"/>
        </w:rPr>
        <w:t>found</w:t>
      </w:r>
      <w:r w:rsidRPr="004B12EB">
        <w:rPr>
          <w:rStyle w:val="HTMLCode"/>
          <w:rFonts w:eastAsia="Arial Unicode MS"/>
          <w:sz w:val="18"/>
          <w:szCs w:val="18"/>
        </w:rPr>
        <w:t xml:space="preserve">. Sleeping </w:t>
      </w:r>
      <w:r w:rsidRPr="004B12EB">
        <w:rPr>
          <w:rStyle w:val="hljs-keyword"/>
          <w:rFonts w:ascii="Courier New" w:hAnsi="Courier New" w:cs="Courier New"/>
          <w:sz w:val="18"/>
          <w:szCs w:val="18"/>
        </w:rPr>
        <w:t>until</w:t>
      </w:r>
      <w:r w:rsidRPr="004B12EB">
        <w:rPr>
          <w:rStyle w:val="HTMLCode"/>
          <w:rFonts w:eastAsia="Arial Unicode MS"/>
          <w:sz w:val="18"/>
          <w:szCs w:val="18"/>
        </w:rPr>
        <w:t xml:space="preserve"> next </w:t>
      </w:r>
      <w:r w:rsidRPr="004B12EB">
        <w:rPr>
          <w:rStyle w:val="hljs-type"/>
          <w:rFonts w:ascii="Courier New" w:hAnsi="Courier New" w:cs="Courier New"/>
          <w:sz w:val="18"/>
          <w:szCs w:val="18"/>
        </w:rPr>
        <w:t>interval</w:t>
      </w:r>
      <w:r w:rsidRPr="004B12EB">
        <w:rPr>
          <w:rStyle w:val="HTMLCode"/>
          <w:rFonts w:eastAsia="Arial Unicode MS"/>
          <w:sz w:val="18"/>
          <w:szCs w:val="18"/>
        </w:rPr>
        <w:t>.</w:t>
      </w:r>
    </w:p>
    <w:p w14:paraId="337A3C9C" w14:textId="77777777" w:rsidR="00A75EEA" w:rsidRDefault="00A75EEA" w:rsidP="004B12EB">
      <w:pPr>
        <w:pStyle w:val="Body"/>
      </w:pPr>
      <w:r>
        <w:rPr>
          <w:rStyle w:val="Strong"/>
        </w:rPr>
        <w:t>Operational Guidance</w:t>
      </w:r>
    </w:p>
    <w:p w14:paraId="73740E13" w14:textId="77777777" w:rsidR="00A75EEA" w:rsidRDefault="00A75EEA" w:rsidP="004B12EB">
      <w:pPr>
        <w:pStyle w:val="Body"/>
        <w:numPr>
          <w:ilvl w:val="0"/>
          <w:numId w:val="85"/>
        </w:numPr>
      </w:pPr>
      <w:r>
        <w:t>Lower values reduce indexing latency</w:t>
      </w:r>
    </w:p>
    <w:p w14:paraId="464CF433" w14:textId="77777777" w:rsidR="00A75EEA" w:rsidRDefault="00A75EEA" w:rsidP="004B12EB">
      <w:pPr>
        <w:pStyle w:val="Body"/>
        <w:numPr>
          <w:ilvl w:val="0"/>
          <w:numId w:val="85"/>
        </w:numPr>
      </w:pPr>
      <w:r>
        <w:lastRenderedPageBreak/>
        <w:t>Higher values reduce filesystem activity</w:t>
      </w:r>
    </w:p>
    <w:p w14:paraId="114127C4" w14:textId="77777777" w:rsidR="00A75EEA" w:rsidRDefault="00A75EEA" w:rsidP="004B12EB">
      <w:pPr>
        <w:pStyle w:val="Body"/>
        <w:numPr>
          <w:ilvl w:val="0"/>
          <w:numId w:val="85"/>
        </w:numPr>
      </w:pPr>
      <w:r>
        <w:t>Extremely low values provide little benefit</w:t>
      </w:r>
    </w:p>
    <w:p w14:paraId="0B9F3883" w14:textId="77777777" w:rsidR="00A75EEA" w:rsidRDefault="00A75EEA" w:rsidP="004B12EB">
      <w:pPr>
        <w:pStyle w:val="Body"/>
        <w:numPr>
          <w:ilvl w:val="0"/>
          <w:numId w:val="85"/>
        </w:numPr>
      </w:pPr>
      <w:r>
        <w:t>Changes require service restart</w:t>
      </w:r>
    </w:p>
    <w:p w14:paraId="7647B6CE" w14:textId="5D047C5F" w:rsidR="00A75EEA" w:rsidRDefault="00A75EEA" w:rsidP="00A75EEA"/>
    <w:p w14:paraId="383CE609" w14:textId="77777777" w:rsidR="00A75EEA" w:rsidRDefault="00A75EEA" w:rsidP="0033586E">
      <w:pPr>
        <w:pStyle w:val="Heading2"/>
      </w:pPr>
      <w:bookmarkStart w:id="37" w:name="_Toc219448860"/>
      <w:r>
        <w:t>moveRemainingFiles</w:t>
      </w:r>
      <w:bookmarkEnd w:id="37"/>
    </w:p>
    <w:p w14:paraId="1351C203" w14:textId="77EC0F5B" w:rsidR="00A75EEA" w:rsidRDefault="00A75EEA" w:rsidP="004B12EB">
      <w:pPr>
        <w:pStyle w:val="Body"/>
      </w:pPr>
      <w:r>
        <w:rPr>
          <w:rStyle w:val="Strong"/>
        </w:rPr>
        <w:t>Purpose</w:t>
      </w:r>
      <w:r>
        <w:br/>
        <w:t xml:space="preserve">Controls whether </w:t>
      </w:r>
      <w:r w:rsidR="004B12EB">
        <w:t>unprocessed files</w:t>
      </w:r>
      <w:r>
        <w:t xml:space="preserve"> files are moved </w:t>
      </w:r>
      <w:r w:rsidR="004B12EB">
        <w:t xml:space="preserve">to processed </w:t>
      </w:r>
      <w:r>
        <w:t>after indexing completes.</w:t>
      </w:r>
      <w:r w:rsidR="004B12EB">
        <w:t xml:space="preserve"> This will include any files of any type such that the directory remains clean.</w:t>
      </w:r>
    </w:p>
    <w:p w14:paraId="428C9F4B" w14:textId="77777777" w:rsidR="00A75EEA" w:rsidRDefault="00A75EEA" w:rsidP="004B12EB">
      <w:pPr>
        <w:pStyle w:val="Body"/>
      </w:pPr>
      <w:r>
        <w:rPr>
          <w:rStyle w:val="Strong"/>
        </w:rPr>
        <w:t>Functionality</w:t>
      </w:r>
    </w:p>
    <w:p w14:paraId="27C7CE8C" w14:textId="34341FF4" w:rsidR="00A75EEA" w:rsidRDefault="00A75EEA" w:rsidP="004B12EB">
      <w:pPr>
        <w:pStyle w:val="Body"/>
        <w:numPr>
          <w:ilvl w:val="0"/>
          <w:numId w:val="88"/>
        </w:numPr>
      </w:pPr>
      <w:r>
        <w:t xml:space="preserve">When enabled, all </w:t>
      </w:r>
      <w:r w:rsidR="004B12EB">
        <w:t xml:space="preserve">files in </w:t>
      </w:r>
      <w:r w:rsidR="004B12EB" w:rsidRPr="004B12EB">
        <w:rPr>
          <w:rFonts w:ascii="Courier New" w:hAnsi="Courier New" w:cs="Courier New"/>
          <w:sz w:val="20"/>
          <w:szCs w:val="20"/>
        </w:rPr>
        <w:t>blkDirectory</w:t>
      </w:r>
      <w:r>
        <w:t xml:space="preserve"> are moved to</w:t>
      </w:r>
      <w:r>
        <w:rPr>
          <w:rStyle w:val="apple-converted-space"/>
        </w:rPr>
        <w:t> </w:t>
      </w:r>
      <w:r>
        <w:rPr>
          <w:rStyle w:val="HTMLCode"/>
          <w:rFonts w:eastAsia="Arial Unicode MS"/>
        </w:rPr>
        <w:t>processedDirectory</w:t>
      </w:r>
    </w:p>
    <w:p w14:paraId="374BA395" w14:textId="41DB2594" w:rsidR="00A75EEA" w:rsidRDefault="00A75EEA" w:rsidP="004B12EB">
      <w:pPr>
        <w:pStyle w:val="Body"/>
        <w:numPr>
          <w:ilvl w:val="0"/>
          <w:numId w:val="88"/>
        </w:numPr>
      </w:pPr>
      <w:r>
        <w:t xml:space="preserve">When disabled, </w:t>
      </w:r>
      <w:r w:rsidR="004B12EB">
        <w:t xml:space="preserve">any unprocessable files will remain in </w:t>
      </w:r>
      <w:r w:rsidR="004B12EB" w:rsidRPr="004B12EB">
        <w:rPr>
          <w:rFonts w:ascii="Courier New" w:hAnsi="Courier New" w:cs="Courier New"/>
          <w:sz w:val="20"/>
          <w:szCs w:val="20"/>
        </w:rPr>
        <w:t>blkDirectory</w:t>
      </w:r>
    </w:p>
    <w:p w14:paraId="6BCF52FC" w14:textId="77777777" w:rsidR="00A75EEA" w:rsidRPr="004B12EB" w:rsidRDefault="00A75EEA" w:rsidP="004B12EB">
      <w:pPr>
        <w:pStyle w:val="Body"/>
        <w:rPr>
          <w:rFonts w:ascii="Courier New" w:hAnsi="Courier New" w:cs="Courier New"/>
          <w:sz w:val="18"/>
          <w:szCs w:val="18"/>
        </w:rPr>
      </w:pPr>
      <w:r w:rsidRPr="004B12EB">
        <w:rPr>
          <w:rStyle w:val="Strong"/>
          <w:rFonts w:ascii="Courier New" w:hAnsi="Courier New" w:cs="Courier New"/>
          <w:sz w:val="18"/>
          <w:szCs w:val="18"/>
        </w:rPr>
        <w:t>Example</w:t>
      </w:r>
    </w:p>
    <w:p w14:paraId="0BAF6ECF" w14:textId="77777777" w:rsidR="00A75EEA" w:rsidRPr="004B12EB" w:rsidRDefault="00A75EEA" w:rsidP="004B12EB">
      <w:pPr>
        <w:pStyle w:val="Body"/>
        <w:rPr>
          <w:rStyle w:val="HTMLCode"/>
          <w:rFonts w:eastAsia="Arial Unicode MS"/>
          <w:sz w:val="18"/>
          <w:szCs w:val="18"/>
        </w:rPr>
      </w:pPr>
      <w:r w:rsidRPr="004B12EB">
        <w:rPr>
          <w:rStyle w:val="hljs-attr"/>
          <w:rFonts w:ascii="Courier New" w:hAnsi="Courier New" w:cs="Courier New"/>
          <w:sz w:val="18"/>
          <w:szCs w:val="18"/>
        </w:rPr>
        <w:t>moveRemainingFiles</w:t>
      </w:r>
      <w:r w:rsidRPr="004B12EB">
        <w:rPr>
          <w:rStyle w:val="HTMLCode"/>
          <w:rFonts w:eastAsia="Arial Unicode MS"/>
          <w:sz w:val="18"/>
          <w:szCs w:val="18"/>
        </w:rPr>
        <w:t>=</w:t>
      </w:r>
      <w:r w:rsidRPr="004B12EB">
        <w:rPr>
          <w:rStyle w:val="hljs-literal"/>
          <w:rFonts w:ascii="Courier New" w:hAnsi="Courier New" w:cs="Courier New"/>
          <w:sz w:val="18"/>
          <w:szCs w:val="18"/>
        </w:rPr>
        <w:t>no</w:t>
      </w:r>
    </w:p>
    <w:p w14:paraId="643AA5D5" w14:textId="77777777" w:rsidR="00A75EEA" w:rsidRDefault="00A75EEA" w:rsidP="004B12EB">
      <w:pPr>
        <w:pStyle w:val="Body"/>
      </w:pPr>
      <w:r>
        <w:rPr>
          <w:rStyle w:val="Strong"/>
        </w:rPr>
        <w:t>Logging</w:t>
      </w:r>
      <w:r>
        <w:br/>
        <w:t>When enabled:</w:t>
      </w:r>
    </w:p>
    <w:p w14:paraId="38F8C3C8" w14:textId="77777777" w:rsidR="00A75EEA" w:rsidRPr="004B12EB" w:rsidRDefault="00A75EEA" w:rsidP="004B12EB">
      <w:pPr>
        <w:pStyle w:val="Body"/>
        <w:rPr>
          <w:rStyle w:val="HTMLCode"/>
          <w:rFonts w:eastAsia="Arial Unicode MS"/>
          <w:sz w:val="18"/>
          <w:szCs w:val="18"/>
        </w:rPr>
      </w:pPr>
      <w:r w:rsidRPr="004B12EB">
        <w:rPr>
          <w:rStyle w:val="hljs-keyword"/>
          <w:rFonts w:ascii="Courier New" w:hAnsi="Courier New" w:cs="Courier New"/>
          <w:sz w:val="18"/>
          <w:szCs w:val="18"/>
        </w:rPr>
        <w:t>INFO</w:t>
      </w:r>
      <w:r w:rsidRPr="004B12EB">
        <w:rPr>
          <w:rStyle w:val="HTMLCode"/>
          <w:rFonts w:eastAsia="Arial Unicode MS"/>
          <w:sz w:val="18"/>
          <w:szCs w:val="18"/>
        </w:rPr>
        <w:t xml:space="preserve"> Moving remaining BLK </w:t>
      </w:r>
      <w:r w:rsidRPr="004B12EB">
        <w:rPr>
          <w:rStyle w:val="hljs-keyword"/>
          <w:rFonts w:ascii="Courier New" w:hAnsi="Courier New" w:cs="Courier New"/>
          <w:sz w:val="18"/>
          <w:szCs w:val="18"/>
        </w:rPr>
        <w:t>and</w:t>
      </w:r>
      <w:r w:rsidRPr="004B12EB">
        <w:rPr>
          <w:rStyle w:val="HTMLCode"/>
          <w:rFonts w:eastAsia="Arial Unicode MS"/>
          <w:sz w:val="18"/>
          <w:szCs w:val="18"/>
        </w:rPr>
        <w:t xml:space="preserve"> SGML files </w:t>
      </w:r>
      <w:r w:rsidRPr="004B12EB">
        <w:rPr>
          <w:rStyle w:val="hljs-keyword"/>
          <w:rFonts w:ascii="Courier New" w:hAnsi="Courier New" w:cs="Courier New"/>
          <w:sz w:val="18"/>
          <w:szCs w:val="18"/>
        </w:rPr>
        <w:t>to</w:t>
      </w:r>
      <w:r w:rsidRPr="004B12EB">
        <w:rPr>
          <w:rStyle w:val="HTMLCode"/>
          <w:rFonts w:eastAsia="Arial Unicode MS"/>
          <w:sz w:val="18"/>
          <w:szCs w:val="18"/>
        </w:rPr>
        <w:t xml:space="preserve"> processed directory</w:t>
      </w:r>
    </w:p>
    <w:p w14:paraId="3A7B9C9C" w14:textId="77777777" w:rsidR="00A75EEA" w:rsidRDefault="00A75EEA" w:rsidP="004B12EB">
      <w:pPr>
        <w:pStyle w:val="Body"/>
      </w:pPr>
      <w:r>
        <w:rPr>
          <w:rStyle w:val="Strong"/>
        </w:rPr>
        <w:t>Operational Guidance</w:t>
      </w:r>
    </w:p>
    <w:p w14:paraId="3333D50E" w14:textId="77777777" w:rsidR="00A75EEA" w:rsidRDefault="00A75EEA" w:rsidP="004B12EB">
      <w:pPr>
        <w:pStyle w:val="Body"/>
        <w:numPr>
          <w:ilvl w:val="0"/>
          <w:numId w:val="87"/>
        </w:numPr>
      </w:pPr>
      <w:r>
        <w:t>Leaving related files in place can be useful during validation</w:t>
      </w:r>
    </w:p>
    <w:p w14:paraId="66813F65" w14:textId="77777777" w:rsidR="00A75EEA" w:rsidRDefault="00A75EEA" w:rsidP="004B12EB">
      <w:pPr>
        <w:pStyle w:val="Body"/>
        <w:numPr>
          <w:ilvl w:val="0"/>
          <w:numId w:val="87"/>
        </w:numPr>
      </w:pPr>
      <w:r>
        <w:t>Moving all artefacts simplifies housekeeping</w:t>
      </w:r>
    </w:p>
    <w:p w14:paraId="0769E035" w14:textId="77777777" w:rsidR="00A75EEA" w:rsidRDefault="00A75EEA" w:rsidP="004B12EB">
      <w:pPr>
        <w:pStyle w:val="Body"/>
        <w:numPr>
          <w:ilvl w:val="0"/>
          <w:numId w:val="87"/>
        </w:numPr>
      </w:pPr>
      <w:r>
        <w:t>Choice should align with retention and audit policy</w:t>
      </w:r>
    </w:p>
    <w:p w14:paraId="03CB14EB" w14:textId="77777777" w:rsidR="00A75EEA" w:rsidRDefault="00A75EEA" w:rsidP="004B12EB">
      <w:pPr>
        <w:pStyle w:val="Body"/>
        <w:numPr>
          <w:ilvl w:val="0"/>
          <w:numId w:val="87"/>
        </w:numPr>
      </w:pPr>
      <w:r>
        <w:t>Changing behaviour mid-stream can complicate recovery</w:t>
      </w:r>
    </w:p>
    <w:p w14:paraId="568DE40F" w14:textId="77777777" w:rsidR="00301590" w:rsidRDefault="00301590" w:rsidP="00301590">
      <w:pPr>
        <w:pStyle w:val="Heading2"/>
      </w:pPr>
      <w:bookmarkStart w:id="38" w:name="_Toc219448861"/>
      <w:r>
        <w:t>zipDirectory</w:t>
      </w:r>
      <w:bookmarkEnd w:id="38"/>
    </w:p>
    <w:p w14:paraId="1C730977" w14:textId="77777777" w:rsidR="00301590" w:rsidRDefault="00301590" w:rsidP="00301590">
      <w:pPr>
        <w:pStyle w:val="Body"/>
      </w:pPr>
      <w:r>
        <w:rPr>
          <w:rStyle w:val="Strong"/>
        </w:rPr>
        <w:t>Purpose</w:t>
      </w:r>
      <w:r>
        <w:br/>
        <w:t>Specifies the directory where zipped indexing artefacts are written when zipping of processed files is enabled.</w:t>
      </w:r>
    </w:p>
    <w:p w14:paraId="043ED0EF" w14:textId="77777777" w:rsidR="00301590" w:rsidRDefault="00301590" w:rsidP="00301590">
      <w:pPr>
        <w:pStyle w:val="Body"/>
      </w:pPr>
      <w:r>
        <w:rPr>
          <w:rStyle w:val="Strong"/>
        </w:rPr>
        <w:t>Functionality</w:t>
      </w:r>
    </w:p>
    <w:p w14:paraId="78E204DD" w14:textId="77777777" w:rsidR="00301590" w:rsidRDefault="00301590" w:rsidP="00301590">
      <w:pPr>
        <w:pStyle w:val="Body"/>
        <w:numPr>
          <w:ilvl w:val="0"/>
          <w:numId w:val="122"/>
        </w:numPr>
      </w:pPr>
      <w:r>
        <w:t>Used only when</w:t>
      </w:r>
      <w:r>
        <w:rPr>
          <w:rStyle w:val="apple-converted-space"/>
        </w:rPr>
        <w:t> </w:t>
      </w:r>
      <w:r>
        <w:rPr>
          <w:rStyle w:val="HTMLCode"/>
          <w:rFonts w:eastAsia="Arial Unicode MS"/>
        </w:rPr>
        <w:t>zipFiles=yes</w:t>
      </w:r>
    </w:p>
    <w:p w14:paraId="11E17A4A" w14:textId="77777777" w:rsidR="00301590" w:rsidRDefault="00301590" w:rsidP="00301590">
      <w:pPr>
        <w:pStyle w:val="Body"/>
        <w:numPr>
          <w:ilvl w:val="0"/>
          <w:numId w:val="122"/>
        </w:numPr>
      </w:pPr>
      <w:r>
        <w:t>After an indexing operation completes and files are moved to</w:t>
      </w:r>
      <w:r>
        <w:rPr>
          <w:rStyle w:val="apple-converted-space"/>
        </w:rPr>
        <w:t> </w:t>
      </w:r>
      <w:r>
        <w:rPr>
          <w:rStyle w:val="HTMLCode"/>
          <w:rFonts w:eastAsia="Arial Unicode MS"/>
        </w:rPr>
        <w:t>processedDirectory</w:t>
      </w:r>
      <w:r>
        <w:t>, the Indexer creates a ZIP archive containing:</w:t>
      </w:r>
    </w:p>
    <w:p w14:paraId="121D20DB" w14:textId="77777777" w:rsidR="00301590" w:rsidRDefault="00301590" w:rsidP="00301590">
      <w:pPr>
        <w:pStyle w:val="Body"/>
        <w:numPr>
          <w:ilvl w:val="1"/>
          <w:numId w:val="122"/>
        </w:numPr>
      </w:pPr>
      <w:r>
        <w:t>the</w:t>
      </w:r>
      <w:r>
        <w:rPr>
          <w:rStyle w:val="apple-converted-space"/>
        </w:rPr>
        <w:t> </w:t>
      </w:r>
      <w:r>
        <w:rPr>
          <w:rStyle w:val="HTMLCode"/>
          <w:rFonts w:eastAsia="Arial Unicode MS"/>
        </w:rPr>
        <w:t>.index</w:t>
      </w:r>
      <w:r>
        <w:rPr>
          <w:rStyle w:val="apple-converted-space"/>
        </w:rPr>
        <w:t> </w:t>
      </w:r>
      <w:r>
        <w:t>file</w:t>
      </w:r>
    </w:p>
    <w:p w14:paraId="02823F57" w14:textId="77777777" w:rsidR="00301590" w:rsidRDefault="00301590" w:rsidP="00301590">
      <w:pPr>
        <w:pStyle w:val="Body"/>
        <w:numPr>
          <w:ilvl w:val="1"/>
          <w:numId w:val="122"/>
        </w:numPr>
      </w:pPr>
      <w:r>
        <w:t>associated BLK and SGML files (subject to</w:t>
      </w:r>
      <w:r>
        <w:rPr>
          <w:rStyle w:val="apple-converted-space"/>
        </w:rPr>
        <w:t> </w:t>
      </w:r>
      <w:r>
        <w:rPr>
          <w:rStyle w:val="HTMLCode"/>
          <w:rFonts w:eastAsia="Arial Unicode MS"/>
        </w:rPr>
        <w:t>moveRemainingFiles</w:t>
      </w:r>
      <w:r>
        <w:t>)</w:t>
      </w:r>
    </w:p>
    <w:p w14:paraId="59C48E8C" w14:textId="77777777" w:rsidR="00301590" w:rsidRDefault="00301590" w:rsidP="00301590">
      <w:pPr>
        <w:pStyle w:val="Body"/>
        <w:numPr>
          <w:ilvl w:val="0"/>
          <w:numId w:val="122"/>
        </w:numPr>
      </w:pPr>
      <w:r>
        <w:t>The resulting ZIP file is written to</w:t>
      </w:r>
      <w:r>
        <w:rPr>
          <w:rStyle w:val="apple-converted-space"/>
        </w:rPr>
        <w:t> </w:t>
      </w:r>
      <w:r>
        <w:rPr>
          <w:rStyle w:val="HTMLCode"/>
          <w:rFonts w:eastAsia="Arial Unicode MS"/>
        </w:rPr>
        <w:t>zipDirectory</w:t>
      </w:r>
    </w:p>
    <w:p w14:paraId="649D7590" w14:textId="77777777" w:rsidR="00301590" w:rsidRDefault="00301590" w:rsidP="00301590">
      <w:pPr>
        <w:pStyle w:val="Body"/>
        <w:numPr>
          <w:ilvl w:val="0"/>
          <w:numId w:val="122"/>
        </w:numPr>
      </w:pPr>
      <w:r>
        <w:t>Original unzipped files may then be deleted or retained depending on Indexer behaviour and configuration</w:t>
      </w:r>
    </w:p>
    <w:p w14:paraId="67F3E525" w14:textId="77777777" w:rsidR="00301590" w:rsidRDefault="00301590" w:rsidP="00301590">
      <w:pPr>
        <w:pStyle w:val="Body"/>
        <w:rPr>
          <w:rStyle w:val="Strong"/>
        </w:rPr>
      </w:pPr>
    </w:p>
    <w:p w14:paraId="07B40AF4" w14:textId="12FF51DA" w:rsidR="00301590" w:rsidRDefault="00301590" w:rsidP="00301590">
      <w:pPr>
        <w:pStyle w:val="Body"/>
      </w:pPr>
      <w:r>
        <w:rPr>
          <w:rStyle w:val="Strong"/>
        </w:rPr>
        <w:lastRenderedPageBreak/>
        <w:t>Example</w:t>
      </w:r>
    </w:p>
    <w:p w14:paraId="2114ECDD" w14:textId="77777777" w:rsidR="00301590" w:rsidRPr="00301590" w:rsidRDefault="00301590" w:rsidP="00301590">
      <w:pPr>
        <w:pStyle w:val="Body"/>
        <w:rPr>
          <w:rStyle w:val="HTMLCode"/>
          <w:rFonts w:eastAsia="Arial Unicode MS"/>
          <w:sz w:val="18"/>
          <w:szCs w:val="18"/>
        </w:rPr>
      </w:pPr>
      <w:r w:rsidRPr="00301590">
        <w:rPr>
          <w:rStyle w:val="HTMLCode"/>
          <w:rFonts w:eastAsia="Arial Unicode MS"/>
          <w:sz w:val="18"/>
          <w:szCs w:val="18"/>
        </w:rPr>
        <w:t>zipDirectory=/data/ReleaseDataVerity/zipped</w:t>
      </w:r>
    </w:p>
    <w:p w14:paraId="3ACF92EE" w14:textId="77777777" w:rsidR="00301590" w:rsidRDefault="00301590" w:rsidP="00301590">
      <w:pPr>
        <w:pStyle w:val="Body"/>
      </w:pPr>
      <w:r>
        <w:rPr>
          <w:rStyle w:val="Strong"/>
        </w:rPr>
        <w:t>Logging</w:t>
      </w:r>
      <w:r>
        <w:br/>
        <w:t>Typical log patterns include:</w:t>
      </w:r>
    </w:p>
    <w:p w14:paraId="48449A97" w14:textId="77777777" w:rsidR="00301590" w:rsidRDefault="00301590" w:rsidP="00301590">
      <w:pPr>
        <w:pStyle w:val="Body"/>
      </w:pPr>
      <w:r>
        <w:t>When zipping is initiated:</w:t>
      </w:r>
    </w:p>
    <w:p w14:paraId="0AEB5C70" w14:textId="77777777" w:rsidR="00301590" w:rsidRPr="00301590" w:rsidRDefault="00301590" w:rsidP="00301590">
      <w:pPr>
        <w:pStyle w:val="Body"/>
        <w:rPr>
          <w:rStyle w:val="HTMLCode"/>
          <w:rFonts w:eastAsia="Arial Unicode MS"/>
          <w:sz w:val="18"/>
          <w:szCs w:val="18"/>
        </w:rPr>
      </w:pPr>
      <w:r w:rsidRPr="00301590">
        <w:rPr>
          <w:rStyle w:val="hljs-keyword"/>
          <w:rFonts w:ascii="Courier New" w:hAnsi="Courier New" w:cs="Courier New"/>
          <w:sz w:val="18"/>
          <w:szCs w:val="18"/>
        </w:rPr>
        <w:t>INFO</w:t>
      </w:r>
      <w:r w:rsidRPr="00301590">
        <w:rPr>
          <w:rStyle w:val="HTMLCode"/>
          <w:rFonts w:eastAsia="Arial Unicode MS"/>
          <w:sz w:val="18"/>
          <w:szCs w:val="18"/>
        </w:rPr>
        <w:t xml:space="preserve"> Zipping processed </w:t>
      </w:r>
      <w:r w:rsidRPr="00301590">
        <w:rPr>
          <w:rStyle w:val="hljs-keyword"/>
          <w:rFonts w:ascii="Courier New" w:hAnsi="Courier New" w:cs="Courier New"/>
          <w:sz w:val="18"/>
          <w:szCs w:val="18"/>
        </w:rPr>
        <w:t>index</w:t>
      </w:r>
      <w:r w:rsidRPr="00301590">
        <w:rPr>
          <w:rStyle w:val="HTMLCode"/>
          <w:rFonts w:eastAsia="Arial Unicode MS"/>
          <w:sz w:val="18"/>
          <w:szCs w:val="18"/>
        </w:rPr>
        <w:t xml:space="preserve"> artefacts </w:t>
      </w:r>
      <w:r w:rsidRPr="00301590">
        <w:rPr>
          <w:rStyle w:val="hljs-keyword"/>
          <w:rFonts w:ascii="Courier New" w:hAnsi="Courier New" w:cs="Courier New"/>
          <w:sz w:val="18"/>
          <w:szCs w:val="18"/>
        </w:rPr>
        <w:t>for</w:t>
      </w:r>
      <w:r w:rsidRPr="00301590">
        <w:rPr>
          <w:rStyle w:val="HTMLCode"/>
          <w:rFonts w:eastAsia="Arial Unicode MS"/>
          <w:sz w:val="18"/>
          <w:szCs w:val="18"/>
        </w:rPr>
        <w:t xml:space="preserve"> &lt;</w:t>
      </w:r>
      <w:r w:rsidRPr="00301590">
        <w:rPr>
          <w:rStyle w:val="hljs-keyword"/>
          <w:rFonts w:ascii="Courier New" w:hAnsi="Courier New" w:cs="Courier New"/>
          <w:sz w:val="18"/>
          <w:szCs w:val="18"/>
        </w:rPr>
        <w:t>index</w:t>
      </w:r>
      <w:r w:rsidRPr="00301590">
        <w:rPr>
          <w:rStyle w:val="HTMLCode"/>
          <w:rFonts w:eastAsia="Arial Unicode MS"/>
          <w:sz w:val="18"/>
          <w:szCs w:val="18"/>
        </w:rPr>
        <w:t>-</w:t>
      </w:r>
      <w:r w:rsidRPr="00301590">
        <w:rPr>
          <w:rStyle w:val="hljs-type"/>
          <w:rFonts w:ascii="Courier New" w:hAnsi="Courier New" w:cs="Courier New"/>
          <w:sz w:val="18"/>
          <w:szCs w:val="18"/>
        </w:rPr>
        <w:t>name</w:t>
      </w:r>
      <w:r w:rsidRPr="00301590">
        <w:rPr>
          <w:rStyle w:val="HTMLCode"/>
          <w:rFonts w:eastAsia="Arial Unicode MS"/>
          <w:sz w:val="18"/>
          <w:szCs w:val="18"/>
        </w:rPr>
        <w:t>&gt;</w:t>
      </w:r>
    </w:p>
    <w:p w14:paraId="0245F667" w14:textId="77777777" w:rsidR="00301590" w:rsidRDefault="00301590" w:rsidP="00301590">
      <w:pPr>
        <w:pStyle w:val="Body"/>
      </w:pPr>
      <w:r>
        <w:t>On successful archive creation:</w:t>
      </w:r>
    </w:p>
    <w:p w14:paraId="510A8C5B" w14:textId="77777777" w:rsidR="00301590" w:rsidRPr="00301590" w:rsidRDefault="00301590" w:rsidP="00301590">
      <w:pPr>
        <w:pStyle w:val="Body"/>
        <w:rPr>
          <w:rStyle w:val="HTMLCode"/>
          <w:rFonts w:eastAsia="Arial Unicode MS"/>
          <w:sz w:val="18"/>
          <w:szCs w:val="18"/>
        </w:rPr>
      </w:pPr>
      <w:r w:rsidRPr="00301590">
        <w:rPr>
          <w:rStyle w:val="hljs-keyword"/>
          <w:rFonts w:ascii="Courier New" w:hAnsi="Courier New" w:cs="Courier New"/>
          <w:sz w:val="18"/>
          <w:szCs w:val="18"/>
        </w:rPr>
        <w:t>INFO</w:t>
      </w:r>
      <w:r w:rsidRPr="00301590">
        <w:rPr>
          <w:rStyle w:val="HTMLCode"/>
          <w:rFonts w:eastAsia="Arial Unicode MS"/>
          <w:sz w:val="18"/>
          <w:szCs w:val="18"/>
        </w:rPr>
        <w:t xml:space="preserve"> Created zip archive /data/ReleaseDataVerity/zipped/&lt;</w:t>
      </w:r>
      <w:r w:rsidRPr="00301590">
        <w:rPr>
          <w:rStyle w:val="hljs-keyword"/>
          <w:rFonts w:ascii="Courier New" w:hAnsi="Courier New" w:cs="Courier New"/>
          <w:sz w:val="18"/>
          <w:szCs w:val="18"/>
        </w:rPr>
        <w:t>index</w:t>
      </w:r>
      <w:r w:rsidRPr="00301590">
        <w:rPr>
          <w:rStyle w:val="HTMLCode"/>
          <w:rFonts w:eastAsia="Arial Unicode MS"/>
          <w:sz w:val="18"/>
          <w:szCs w:val="18"/>
        </w:rPr>
        <w:t>-</w:t>
      </w:r>
      <w:r w:rsidRPr="00301590">
        <w:rPr>
          <w:rStyle w:val="hljs-type"/>
          <w:rFonts w:ascii="Courier New" w:hAnsi="Courier New" w:cs="Courier New"/>
          <w:sz w:val="18"/>
          <w:szCs w:val="18"/>
        </w:rPr>
        <w:t>name</w:t>
      </w:r>
      <w:r w:rsidRPr="00301590">
        <w:rPr>
          <w:rStyle w:val="HTMLCode"/>
          <w:rFonts w:eastAsia="Arial Unicode MS"/>
          <w:sz w:val="18"/>
          <w:szCs w:val="18"/>
        </w:rPr>
        <w:t>&gt;.zip</w:t>
      </w:r>
    </w:p>
    <w:p w14:paraId="1CB76F15" w14:textId="77777777" w:rsidR="00301590" w:rsidRDefault="00301590" w:rsidP="00301590">
      <w:pPr>
        <w:pStyle w:val="Body"/>
      </w:pPr>
      <w:r>
        <w:t>On failure:</w:t>
      </w:r>
    </w:p>
    <w:p w14:paraId="442D31F3" w14:textId="77777777" w:rsidR="00301590" w:rsidRPr="00301590" w:rsidRDefault="00301590" w:rsidP="00301590">
      <w:pPr>
        <w:pStyle w:val="Body"/>
        <w:rPr>
          <w:rStyle w:val="HTMLCode"/>
          <w:rFonts w:eastAsia="Arial Unicode MS"/>
          <w:sz w:val="18"/>
          <w:szCs w:val="18"/>
        </w:rPr>
      </w:pPr>
      <w:r w:rsidRPr="00301590">
        <w:rPr>
          <w:rStyle w:val="hljs-builtin"/>
          <w:rFonts w:ascii="Courier New" w:hAnsi="Courier New" w:cs="Courier New"/>
          <w:sz w:val="18"/>
          <w:szCs w:val="18"/>
        </w:rPr>
        <w:t>WARNING</w:t>
      </w:r>
      <w:r w:rsidRPr="00301590">
        <w:rPr>
          <w:rStyle w:val="HTMLCode"/>
          <w:rFonts w:eastAsia="Arial Unicode MS"/>
          <w:sz w:val="18"/>
          <w:szCs w:val="18"/>
        </w:rPr>
        <w:t xml:space="preserve"> Failed </w:t>
      </w:r>
      <w:r w:rsidRPr="00301590">
        <w:rPr>
          <w:rStyle w:val="hljs-keyword"/>
          <w:rFonts w:ascii="Courier New" w:hAnsi="Courier New" w:cs="Courier New"/>
          <w:sz w:val="18"/>
          <w:szCs w:val="18"/>
        </w:rPr>
        <w:t>to</w:t>
      </w:r>
      <w:r w:rsidRPr="00301590">
        <w:rPr>
          <w:rStyle w:val="HTMLCode"/>
          <w:rFonts w:eastAsia="Arial Unicode MS"/>
          <w:sz w:val="18"/>
          <w:szCs w:val="18"/>
        </w:rPr>
        <w:t xml:space="preserve"> zip processed files </w:t>
      </w:r>
      <w:r w:rsidRPr="00301590">
        <w:rPr>
          <w:rStyle w:val="hljs-keyword"/>
          <w:rFonts w:ascii="Courier New" w:hAnsi="Courier New" w:cs="Courier New"/>
          <w:sz w:val="18"/>
          <w:szCs w:val="18"/>
        </w:rPr>
        <w:t>for</w:t>
      </w:r>
      <w:r w:rsidRPr="00301590">
        <w:rPr>
          <w:rStyle w:val="HTMLCode"/>
          <w:rFonts w:eastAsia="Arial Unicode MS"/>
          <w:sz w:val="18"/>
          <w:szCs w:val="18"/>
        </w:rPr>
        <w:t xml:space="preserve"> &lt;</w:t>
      </w:r>
      <w:r w:rsidRPr="00301590">
        <w:rPr>
          <w:rStyle w:val="hljs-keyword"/>
          <w:rFonts w:ascii="Courier New" w:hAnsi="Courier New" w:cs="Courier New"/>
          <w:sz w:val="18"/>
          <w:szCs w:val="18"/>
        </w:rPr>
        <w:t>index</w:t>
      </w:r>
      <w:r w:rsidRPr="00301590">
        <w:rPr>
          <w:rStyle w:val="HTMLCode"/>
          <w:rFonts w:eastAsia="Arial Unicode MS"/>
          <w:sz w:val="18"/>
          <w:szCs w:val="18"/>
        </w:rPr>
        <w:t>-</w:t>
      </w:r>
      <w:r w:rsidRPr="00301590">
        <w:rPr>
          <w:rStyle w:val="hljs-type"/>
          <w:rFonts w:ascii="Courier New" w:hAnsi="Courier New" w:cs="Courier New"/>
          <w:sz w:val="18"/>
          <w:szCs w:val="18"/>
        </w:rPr>
        <w:t>name</w:t>
      </w:r>
      <w:r w:rsidRPr="00301590">
        <w:rPr>
          <w:rStyle w:val="HTMLCode"/>
          <w:rFonts w:eastAsia="Arial Unicode MS"/>
          <w:sz w:val="18"/>
          <w:szCs w:val="18"/>
        </w:rPr>
        <w:t>&gt;</w:t>
      </w:r>
    </w:p>
    <w:p w14:paraId="14E20F65" w14:textId="77777777" w:rsidR="00301590" w:rsidRDefault="00301590" w:rsidP="00301590">
      <w:pPr>
        <w:pStyle w:val="Body"/>
      </w:pPr>
      <w:r>
        <w:rPr>
          <w:rStyle w:val="Strong"/>
        </w:rPr>
        <w:t>Operational Guidance</w:t>
      </w:r>
    </w:p>
    <w:p w14:paraId="3F75608C" w14:textId="77777777" w:rsidR="00301590" w:rsidRDefault="00301590" w:rsidP="00301590">
      <w:pPr>
        <w:pStyle w:val="Body"/>
        <w:numPr>
          <w:ilvl w:val="0"/>
          <w:numId w:val="123"/>
        </w:numPr>
      </w:pPr>
      <w:r>
        <w:t>This directory must be writable by the Indexer service account</w:t>
      </w:r>
    </w:p>
    <w:p w14:paraId="15059FF2" w14:textId="77777777" w:rsidR="00301590" w:rsidRDefault="00301590" w:rsidP="00301590">
      <w:pPr>
        <w:pStyle w:val="Body"/>
        <w:numPr>
          <w:ilvl w:val="0"/>
          <w:numId w:val="123"/>
        </w:numPr>
      </w:pPr>
      <w:r>
        <w:t>Disk usage here can grow quickly if retention is not managed — zipped files tend to accumulate silently</w:t>
      </w:r>
    </w:p>
    <w:p w14:paraId="13D5CC87" w14:textId="77777777" w:rsidR="00301590" w:rsidRDefault="00301590" w:rsidP="00301590">
      <w:pPr>
        <w:pStyle w:val="Body"/>
        <w:numPr>
          <w:ilvl w:val="0"/>
          <w:numId w:val="123"/>
        </w:numPr>
      </w:pPr>
      <w:r>
        <w:t>Zipped artefacts are</w:t>
      </w:r>
      <w:r>
        <w:rPr>
          <w:rStyle w:val="apple-converted-space"/>
        </w:rPr>
        <w:t> </w:t>
      </w:r>
      <w:r>
        <w:rPr>
          <w:rStyle w:val="Strong"/>
        </w:rPr>
        <w:t>not intended for routine inspection</w:t>
      </w:r>
      <w:r>
        <w:t>:</w:t>
      </w:r>
    </w:p>
    <w:p w14:paraId="0C1400B5" w14:textId="77777777" w:rsidR="00301590" w:rsidRDefault="00301590" w:rsidP="00301590">
      <w:pPr>
        <w:pStyle w:val="Body"/>
        <w:numPr>
          <w:ilvl w:val="1"/>
          <w:numId w:val="123"/>
        </w:numPr>
      </w:pPr>
      <w:r>
        <w:t>enable zipping primarily for archival or transfer purposes</w:t>
      </w:r>
    </w:p>
    <w:p w14:paraId="766BD2ED" w14:textId="77777777" w:rsidR="00301590" w:rsidRDefault="00301590" w:rsidP="00301590">
      <w:pPr>
        <w:pStyle w:val="Body"/>
        <w:numPr>
          <w:ilvl w:val="1"/>
          <w:numId w:val="123"/>
        </w:numPr>
      </w:pPr>
      <w:r>
        <w:t>leave</w:t>
      </w:r>
      <w:r>
        <w:rPr>
          <w:rStyle w:val="apple-converted-space"/>
        </w:rPr>
        <w:t> </w:t>
      </w:r>
      <w:r>
        <w:rPr>
          <w:rStyle w:val="HTMLCode"/>
          <w:rFonts w:eastAsia="Arial Unicode MS"/>
        </w:rPr>
        <w:t>zipFiles=no</w:t>
      </w:r>
      <w:r>
        <w:rPr>
          <w:rStyle w:val="apple-converted-space"/>
        </w:rPr>
        <w:t> </w:t>
      </w:r>
      <w:r>
        <w:t>for normal operations</w:t>
      </w:r>
    </w:p>
    <w:p w14:paraId="2187D0A0" w14:textId="77777777" w:rsidR="00301590" w:rsidRDefault="00301590" w:rsidP="00301590">
      <w:pPr>
        <w:pStyle w:val="Body"/>
        <w:numPr>
          <w:ilvl w:val="0"/>
          <w:numId w:val="123"/>
        </w:numPr>
      </w:pPr>
      <w:r>
        <w:t>If zipping fails:</w:t>
      </w:r>
    </w:p>
    <w:p w14:paraId="725B4DA2" w14:textId="77777777" w:rsidR="00301590" w:rsidRDefault="00301590" w:rsidP="00301590">
      <w:pPr>
        <w:pStyle w:val="Body"/>
        <w:numPr>
          <w:ilvl w:val="1"/>
          <w:numId w:val="123"/>
        </w:numPr>
      </w:pPr>
      <w:r>
        <w:t>indexing itself may already have completed successfully</w:t>
      </w:r>
    </w:p>
    <w:p w14:paraId="33BE32F1" w14:textId="77777777" w:rsidR="00301590" w:rsidRDefault="00301590" w:rsidP="00301590">
      <w:pPr>
        <w:pStyle w:val="Body"/>
        <w:numPr>
          <w:ilvl w:val="1"/>
          <w:numId w:val="123"/>
        </w:numPr>
      </w:pPr>
      <w:r>
        <w:t>treat zipping failures as secondary unless storage/retention is a contractual requirement</w:t>
      </w:r>
    </w:p>
    <w:p w14:paraId="22B52164" w14:textId="77777777" w:rsidR="00301590" w:rsidRDefault="00301590" w:rsidP="00301590">
      <w:pPr>
        <w:pStyle w:val="Body"/>
        <w:numPr>
          <w:ilvl w:val="0"/>
          <w:numId w:val="123"/>
        </w:numPr>
      </w:pPr>
      <w:r>
        <w:t>If</w:t>
      </w:r>
      <w:r>
        <w:rPr>
          <w:rStyle w:val="apple-converted-space"/>
        </w:rPr>
        <w:t> </w:t>
      </w:r>
      <w:r>
        <w:rPr>
          <w:rStyle w:val="HTMLCode"/>
          <w:rFonts w:eastAsia="Arial Unicode MS"/>
        </w:rPr>
        <w:t>zipFiles=yes</w:t>
      </w:r>
      <w:r>
        <w:rPr>
          <w:rStyle w:val="apple-converted-space"/>
        </w:rPr>
        <w:t> </w:t>
      </w:r>
      <w:r>
        <w:t>and</w:t>
      </w:r>
      <w:r>
        <w:rPr>
          <w:rStyle w:val="apple-converted-space"/>
        </w:rPr>
        <w:t> </w:t>
      </w:r>
      <w:r>
        <w:rPr>
          <w:rStyle w:val="HTMLCode"/>
          <w:rFonts w:eastAsia="Arial Unicode MS"/>
        </w:rPr>
        <w:t>zipDirectory</w:t>
      </w:r>
      <w:r>
        <w:rPr>
          <w:rStyle w:val="apple-converted-space"/>
        </w:rPr>
        <w:t> </w:t>
      </w:r>
      <w:r>
        <w:t>is missing or misconfigured:</w:t>
      </w:r>
    </w:p>
    <w:p w14:paraId="19CECB01" w14:textId="77777777" w:rsidR="00301590" w:rsidRDefault="00301590" w:rsidP="00301590">
      <w:pPr>
        <w:pStyle w:val="Body"/>
        <w:numPr>
          <w:ilvl w:val="1"/>
          <w:numId w:val="123"/>
        </w:numPr>
      </w:pPr>
      <w:r>
        <w:t>expect repeated warnings</w:t>
      </w:r>
    </w:p>
    <w:p w14:paraId="2D4E9864" w14:textId="77777777" w:rsidR="00301590" w:rsidRDefault="00301590" w:rsidP="00301590">
      <w:pPr>
        <w:pStyle w:val="Body"/>
        <w:numPr>
          <w:ilvl w:val="1"/>
          <w:numId w:val="123"/>
        </w:numPr>
      </w:pPr>
      <w:r>
        <w:t>processed artefacts may remain unzipped in</w:t>
      </w:r>
      <w:r>
        <w:rPr>
          <w:rStyle w:val="apple-converted-space"/>
        </w:rPr>
        <w:t> </w:t>
      </w:r>
      <w:r>
        <w:rPr>
          <w:rStyle w:val="HTMLCode"/>
          <w:rFonts w:eastAsia="Arial Unicode MS"/>
        </w:rPr>
        <w:t>processedDirectory</w:t>
      </w:r>
    </w:p>
    <w:p w14:paraId="20EE2FAC" w14:textId="4D3A7F9E" w:rsidR="00A75EEA" w:rsidRDefault="00A75EEA" w:rsidP="00A75EEA"/>
    <w:p w14:paraId="6CA7AB14" w14:textId="77777777" w:rsidR="00A75EEA" w:rsidRDefault="00A75EEA" w:rsidP="0033586E">
      <w:pPr>
        <w:pStyle w:val="Heading2"/>
      </w:pPr>
      <w:bookmarkStart w:id="39" w:name="_Toc219448862"/>
      <w:r>
        <w:t>zipFiles</w:t>
      </w:r>
      <w:bookmarkEnd w:id="39"/>
    </w:p>
    <w:p w14:paraId="775B170C" w14:textId="7FEB0AEB" w:rsidR="00A75EEA" w:rsidRDefault="00A75EEA" w:rsidP="00971A0B">
      <w:pPr>
        <w:pStyle w:val="Body"/>
      </w:pPr>
      <w:r>
        <w:rPr>
          <w:rStyle w:val="Strong"/>
        </w:rPr>
        <w:t>Purpose</w:t>
      </w:r>
      <w:r>
        <w:br/>
        <w:t>Controls whether processed indexing artefacts are zipped after completion.</w:t>
      </w:r>
      <w:r w:rsidR="00971A0B">
        <w:t xml:space="preserve"> Zipping occurs at midnight rollover. The log therefore contain all of the previous day’s work.</w:t>
      </w:r>
    </w:p>
    <w:p w14:paraId="7C902011" w14:textId="77777777" w:rsidR="00A75EEA" w:rsidRDefault="00A75EEA" w:rsidP="00971A0B">
      <w:pPr>
        <w:pStyle w:val="Body"/>
      </w:pPr>
      <w:r>
        <w:rPr>
          <w:rStyle w:val="Strong"/>
        </w:rPr>
        <w:t>Functionality</w:t>
      </w:r>
    </w:p>
    <w:p w14:paraId="402B1DFE" w14:textId="77777777" w:rsidR="00A75EEA" w:rsidRDefault="00A75EEA" w:rsidP="00971A0B">
      <w:pPr>
        <w:pStyle w:val="Body"/>
        <w:numPr>
          <w:ilvl w:val="0"/>
          <w:numId w:val="90"/>
        </w:numPr>
      </w:pPr>
      <w:r>
        <w:t>When enabled, processed files are compressed</w:t>
      </w:r>
    </w:p>
    <w:p w14:paraId="512A6FD1" w14:textId="77777777" w:rsidR="00A75EEA" w:rsidRDefault="00A75EEA" w:rsidP="00971A0B">
      <w:pPr>
        <w:pStyle w:val="Body"/>
        <w:numPr>
          <w:ilvl w:val="0"/>
          <w:numId w:val="90"/>
        </w:numPr>
      </w:pPr>
      <w:r>
        <w:t>Reduces disk usage at the cost of accessibility</w:t>
      </w:r>
    </w:p>
    <w:p w14:paraId="641076E5" w14:textId="77777777" w:rsidR="00A75EEA" w:rsidRDefault="00A75EEA" w:rsidP="00971A0B">
      <w:pPr>
        <w:pStyle w:val="Body"/>
      </w:pPr>
      <w:r>
        <w:rPr>
          <w:rStyle w:val="Strong"/>
        </w:rPr>
        <w:t>Example</w:t>
      </w:r>
    </w:p>
    <w:p w14:paraId="66AE2474" w14:textId="77777777" w:rsidR="00A75EEA" w:rsidRPr="00971A0B" w:rsidRDefault="00A75EEA" w:rsidP="00971A0B">
      <w:pPr>
        <w:pStyle w:val="Body"/>
        <w:rPr>
          <w:rStyle w:val="HTMLCode"/>
          <w:rFonts w:eastAsia="Arial Unicode MS"/>
          <w:sz w:val="18"/>
          <w:szCs w:val="18"/>
        </w:rPr>
      </w:pPr>
      <w:r w:rsidRPr="00971A0B">
        <w:rPr>
          <w:rStyle w:val="hljs-attr"/>
          <w:rFonts w:ascii="Courier New" w:hAnsi="Courier New" w:cs="Courier New"/>
          <w:sz w:val="18"/>
          <w:szCs w:val="18"/>
        </w:rPr>
        <w:t>zipFiles</w:t>
      </w:r>
      <w:r w:rsidRPr="00971A0B">
        <w:rPr>
          <w:rStyle w:val="HTMLCode"/>
          <w:rFonts w:eastAsia="Arial Unicode MS"/>
          <w:sz w:val="18"/>
          <w:szCs w:val="18"/>
        </w:rPr>
        <w:t>=</w:t>
      </w:r>
      <w:r w:rsidRPr="00971A0B">
        <w:rPr>
          <w:rStyle w:val="hljs-literal"/>
          <w:rFonts w:ascii="Courier New" w:hAnsi="Courier New" w:cs="Courier New"/>
          <w:sz w:val="18"/>
          <w:szCs w:val="18"/>
        </w:rPr>
        <w:t>no</w:t>
      </w:r>
    </w:p>
    <w:p w14:paraId="41B95A3F" w14:textId="77777777" w:rsidR="00A75EEA" w:rsidRDefault="00A75EEA" w:rsidP="00971A0B">
      <w:pPr>
        <w:pStyle w:val="Body"/>
      </w:pPr>
      <w:r>
        <w:rPr>
          <w:rStyle w:val="Strong"/>
        </w:rPr>
        <w:lastRenderedPageBreak/>
        <w:t>Logging</w:t>
      </w:r>
      <w:r>
        <w:br/>
        <w:t>When enabled:</w:t>
      </w:r>
    </w:p>
    <w:p w14:paraId="7EC7F022" w14:textId="77777777" w:rsidR="00A75EEA" w:rsidRPr="00971A0B" w:rsidRDefault="00A75EEA" w:rsidP="00971A0B">
      <w:pPr>
        <w:pStyle w:val="Body"/>
        <w:rPr>
          <w:rStyle w:val="HTMLCode"/>
          <w:rFonts w:eastAsia="Arial Unicode MS"/>
          <w:sz w:val="18"/>
          <w:szCs w:val="18"/>
        </w:rPr>
      </w:pPr>
      <w:r w:rsidRPr="00971A0B">
        <w:rPr>
          <w:rStyle w:val="hljs-keyword"/>
          <w:rFonts w:ascii="Courier New" w:hAnsi="Courier New" w:cs="Courier New"/>
          <w:sz w:val="18"/>
          <w:szCs w:val="18"/>
        </w:rPr>
        <w:t>INFO</w:t>
      </w:r>
      <w:r w:rsidRPr="00971A0B">
        <w:rPr>
          <w:rStyle w:val="HTMLCode"/>
          <w:rFonts w:eastAsia="Arial Unicode MS"/>
          <w:sz w:val="18"/>
          <w:szCs w:val="18"/>
        </w:rPr>
        <w:t xml:space="preserve"> Zipping processed </w:t>
      </w:r>
      <w:r w:rsidRPr="00971A0B">
        <w:rPr>
          <w:rStyle w:val="hljs-keyword"/>
          <w:rFonts w:ascii="Courier New" w:hAnsi="Courier New" w:cs="Courier New"/>
          <w:sz w:val="18"/>
          <w:szCs w:val="18"/>
        </w:rPr>
        <w:t>index</w:t>
      </w:r>
      <w:r w:rsidRPr="00971A0B">
        <w:rPr>
          <w:rStyle w:val="HTMLCode"/>
          <w:rFonts w:eastAsia="Arial Unicode MS"/>
          <w:sz w:val="18"/>
          <w:szCs w:val="18"/>
        </w:rPr>
        <w:t xml:space="preserve"> artefacts</w:t>
      </w:r>
    </w:p>
    <w:p w14:paraId="575452F8" w14:textId="77777777" w:rsidR="00A75EEA" w:rsidRDefault="00A75EEA" w:rsidP="00971A0B">
      <w:pPr>
        <w:pStyle w:val="Body"/>
      </w:pPr>
      <w:r>
        <w:rPr>
          <w:rStyle w:val="Strong"/>
        </w:rPr>
        <w:t>Operational Guidance</w:t>
      </w:r>
    </w:p>
    <w:p w14:paraId="00843558" w14:textId="77777777" w:rsidR="00971A0B" w:rsidRDefault="00971A0B" w:rsidP="00971A0B">
      <w:pPr>
        <w:pStyle w:val="Body"/>
        <w:numPr>
          <w:ilvl w:val="0"/>
          <w:numId w:val="89"/>
        </w:numPr>
      </w:pPr>
      <w:r>
        <w:t>Mirrors existing procat behaviour</w:t>
      </w:r>
    </w:p>
    <w:p w14:paraId="58FFCF48" w14:textId="6C3320F5" w:rsidR="00A75EEA" w:rsidRDefault="00A75EEA" w:rsidP="00971A0B">
      <w:pPr>
        <w:pStyle w:val="Body"/>
        <w:numPr>
          <w:ilvl w:val="0"/>
          <w:numId w:val="89"/>
        </w:numPr>
      </w:pPr>
      <w:r>
        <w:t>Generally unnecessary unless disk space is constrained</w:t>
      </w:r>
    </w:p>
    <w:p w14:paraId="68BFD92B" w14:textId="77777777" w:rsidR="00A75EEA" w:rsidRDefault="00A75EEA" w:rsidP="00971A0B">
      <w:pPr>
        <w:pStyle w:val="Body"/>
        <w:numPr>
          <w:ilvl w:val="0"/>
          <w:numId w:val="89"/>
        </w:numPr>
      </w:pPr>
      <w:r>
        <w:t>Zipped artefacts complicate manual inspection</w:t>
      </w:r>
    </w:p>
    <w:p w14:paraId="22FB228F" w14:textId="77777777" w:rsidR="00A75EEA" w:rsidRDefault="00A75EEA" w:rsidP="00971A0B">
      <w:pPr>
        <w:pStyle w:val="Body"/>
        <w:numPr>
          <w:ilvl w:val="0"/>
          <w:numId w:val="89"/>
        </w:numPr>
      </w:pPr>
      <w:r>
        <w:t>Recommend leaving disabled unless required</w:t>
      </w:r>
    </w:p>
    <w:p w14:paraId="57934477" w14:textId="77777777" w:rsidR="003D1EB0" w:rsidRDefault="003D1EB0" w:rsidP="003D1EB0">
      <w:pPr>
        <w:pStyle w:val="Heading2"/>
      </w:pPr>
      <w:bookmarkStart w:id="40" w:name="_Toc219448863"/>
      <w:r>
        <w:t>logDirectory</w:t>
      </w:r>
      <w:bookmarkEnd w:id="40"/>
    </w:p>
    <w:p w14:paraId="47B67AD2" w14:textId="1E142463" w:rsidR="003D1EB0" w:rsidRDefault="003D1EB0" w:rsidP="003D1EB0">
      <w:pPr>
        <w:pStyle w:val="Body"/>
      </w:pPr>
      <w:r>
        <w:rPr>
          <w:rStyle w:val="Strong"/>
        </w:rPr>
        <w:t>Purpose</w:t>
      </w:r>
      <w:r>
        <w:br/>
        <w:t xml:space="preserve">Specifies the directory where the </w:t>
      </w:r>
      <w:r>
        <w:t>Indexer</w:t>
      </w:r>
      <w:r>
        <w:t xml:space="preserve"> writes its log files.</w:t>
      </w:r>
    </w:p>
    <w:p w14:paraId="3E92B237" w14:textId="77777777" w:rsidR="003D1EB0" w:rsidRDefault="003D1EB0" w:rsidP="003D1EB0">
      <w:pPr>
        <w:pStyle w:val="Body"/>
      </w:pPr>
      <w:r>
        <w:rPr>
          <w:rStyle w:val="Strong"/>
        </w:rPr>
        <w:t>Functionality</w:t>
      </w:r>
    </w:p>
    <w:p w14:paraId="1CCBBF59" w14:textId="712303DB" w:rsidR="003D1EB0" w:rsidRDefault="003D1EB0" w:rsidP="003D1EB0">
      <w:pPr>
        <w:pStyle w:val="Body"/>
        <w:numPr>
          <w:ilvl w:val="0"/>
          <w:numId w:val="101"/>
        </w:numPr>
      </w:pPr>
      <w:r>
        <w:t xml:space="preserve">Controls the physical location of </w:t>
      </w:r>
      <w:r>
        <w:t>Indexer</w:t>
      </w:r>
      <w:r>
        <w:t xml:space="preserve"> log output</w:t>
      </w:r>
    </w:p>
    <w:p w14:paraId="4F788B3A" w14:textId="361056C8" w:rsidR="003D1EB0" w:rsidRDefault="003D1EB0" w:rsidP="003D1EB0">
      <w:pPr>
        <w:pStyle w:val="Body"/>
        <w:numPr>
          <w:ilvl w:val="0"/>
          <w:numId w:val="101"/>
        </w:numPr>
      </w:pPr>
      <w:r>
        <w:t xml:space="preserve">Log files are created and rolled according to the </w:t>
      </w:r>
      <w:r>
        <w:t>Indexer’s</w:t>
      </w:r>
      <w:r>
        <w:t xml:space="preserve"> rollover logic (date-based)</w:t>
      </w:r>
    </w:p>
    <w:p w14:paraId="5E821E5D" w14:textId="7316A48E" w:rsidR="003D1EB0" w:rsidRDefault="003D1EB0" w:rsidP="003D1EB0">
      <w:pPr>
        <w:pStyle w:val="Body"/>
        <w:numPr>
          <w:ilvl w:val="0"/>
          <w:numId w:val="101"/>
        </w:numPr>
      </w:pPr>
      <w:r>
        <w:t xml:space="preserve">This is separate from the </w:t>
      </w:r>
      <w:r w:rsidR="0090137D">
        <w:t>BLK</w:t>
      </w:r>
      <w:r>
        <w:t xml:space="preserve"> directories; it should be treated as operational telemetry, not pipeline data</w:t>
      </w:r>
    </w:p>
    <w:p w14:paraId="40D3BE03" w14:textId="77777777" w:rsidR="003D1EB0" w:rsidRDefault="003D1EB0" w:rsidP="003D1EB0">
      <w:pPr>
        <w:pStyle w:val="Body"/>
      </w:pPr>
      <w:r>
        <w:rPr>
          <w:rStyle w:val="Strong"/>
        </w:rPr>
        <w:t>Example</w:t>
      </w:r>
    </w:p>
    <w:p w14:paraId="162D45F8" w14:textId="227B181F" w:rsidR="003D1EB0" w:rsidRPr="003D1EB0" w:rsidRDefault="003D1EB0" w:rsidP="003D1EB0">
      <w:pPr>
        <w:pStyle w:val="Body"/>
        <w:rPr>
          <w:rStyle w:val="HTMLCode"/>
          <w:rFonts w:eastAsia="Arial Unicode MS"/>
          <w:sz w:val="18"/>
          <w:szCs w:val="18"/>
        </w:rPr>
      </w:pPr>
      <w:r w:rsidRPr="003D1EB0">
        <w:rPr>
          <w:rStyle w:val="hljs-attr"/>
          <w:rFonts w:ascii="Courier New" w:hAnsi="Courier New" w:cs="Courier New"/>
          <w:sz w:val="18"/>
          <w:szCs w:val="18"/>
        </w:rPr>
        <w:t>logDirectory</w:t>
      </w:r>
      <w:r w:rsidRPr="003D1EB0">
        <w:rPr>
          <w:rStyle w:val="HTMLCode"/>
          <w:rFonts w:eastAsia="Arial Unicode MS"/>
          <w:sz w:val="18"/>
          <w:szCs w:val="18"/>
        </w:rPr>
        <w:t>=/var/log/dahu/verity-</w:t>
      </w:r>
      <w:r w:rsidR="0090137D">
        <w:rPr>
          <w:rStyle w:val="HTMLCode"/>
          <w:rFonts w:eastAsia="Arial Unicode MS"/>
          <w:sz w:val="18"/>
          <w:szCs w:val="18"/>
        </w:rPr>
        <w:t>indexer</w:t>
      </w:r>
    </w:p>
    <w:p w14:paraId="61E1FC81" w14:textId="77777777" w:rsidR="003D1EB0" w:rsidRDefault="003D1EB0" w:rsidP="003D1EB0">
      <w:pPr>
        <w:pStyle w:val="Body"/>
      </w:pPr>
      <w:r>
        <w:rPr>
          <w:rStyle w:val="Strong"/>
        </w:rPr>
        <w:t>Logging</w:t>
      </w:r>
      <w:r>
        <w:br/>
        <w:t>Typical early log entries will confirm log configuration, for example:</w:t>
      </w:r>
    </w:p>
    <w:p w14:paraId="35A0D0A8" w14:textId="77777777" w:rsidR="003D1EB0" w:rsidRDefault="003D1EB0" w:rsidP="003D1EB0">
      <w:pPr>
        <w:pStyle w:val="Body"/>
        <w:numPr>
          <w:ilvl w:val="0"/>
          <w:numId w:val="100"/>
        </w:numPr>
      </w:pPr>
      <w:r>
        <w:t>logger initialisation / configuration output (and the actual resolved log file name)</w:t>
      </w:r>
    </w:p>
    <w:p w14:paraId="7571972B" w14:textId="77777777" w:rsidR="003D1EB0" w:rsidRDefault="003D1EB0" w:rsidP="003D1EB0">
      <w:pPr>
        <w:pStyle w:val="Body"/>
        <w:numPr>
          <w:ilvl w:val="0"/>
          <w:numId w:val="100"/>
        </w:numPr>
      </w:pPr>
      <w:r>
        <w:t>ongoing operational state, e.g. directory polling and processing lifecycle messages</w:t>
      </w:r>
    </w:p>
    <w:p w14:paraId="21C13A2B" w14:textId="77777777" w:rsidR="003D1EB0" w:rsidRDefault="003D1EB0" w:rsidP="003D1EB0">
      <w:pPr>
        <w:pStyle w:val="Body"/>
      </w:pPr>
      <w:r>
        <w:rPr>
          <w:rStyle w:val="Strong"/>
        </w:rPr>
        <w:t>Operational Guidance</w:t>
      </w:r>
    </w:p>
    <w:p w14:paraId="0CE14C88" w14:textId="77777777" w:rsidR="003D1EB0" w:rsidRDefault="003D1EB0" w:rsidP="003D1EB0">
      <w:pPr>
        <w:pStyle w:val="Body"/>
        <w:numPr>
          <w:ilvl w:val="0"/>
          <w:numId w:val="99"/>
        </w:numPr>
      </w:pPr>
      <w:r>
        <w:t>Ensure the service account has</w:t>
      </w:r>
      <w:r>
        <w:rPr>
          <w:rStyle w:val="apple-converted-space"/>
        </w:rPr>
        <w:t> </w:t>
      </w:r>
      <w:r>
        <w:rPr>
          <w:rStyle w:val="Strong"/>
        </w:rPr>
        <w:t>create/write</w:t>
      </w:r>
      <w:r>
        <w:rPr>
          <w:rStyle w:val="apple-converted-space"/>
        </w:rPr>
        <w:t> </w:t>
      </w:r>
      <w:r>
        <w:t>permission in this directory</w:t>
      </w:r>
    </w:p>
    <w:p w14:paraId="3A41A6C4" w14:textId="452D42FE" w:rsidR="003D1EB0" w:rsidRDefault="003D1EB0" w:rsidP="003D1EB0">
      <w:pPr>
        <w:pStyle w:val="Body"/>
        <w:numPr>
          <w:ilvl w:val="0"/>
          <w:numId w:val="99"/>
        </w:numPr>
      </w:pPr>
      <w:r>
        <w:t xml:space="preserve">Ensure log retention/rotation aligns with your operational policy (the </w:t>
      </w:r>
      <w:r w:rsidR="0090137D">
        <w:t>Indexer</w:t>
      </w:r>
      <w:r>
        <w:t xml:space="preserve"> rolls daily; retention is typically handled by ops policy, backups, or housekeeping)</w:t>
      </w:r>
    </w:p>
    <w:p w14:paraId="03A7913D" w14:textId="77777777" w:rsidR="003D1EB0" w:rsidRDefault="003D1EB0" w:rsidP="003D1EB0">
      <w:pPr>
        <w:pStyle w:val="Body"/>
        <w:numPr>
          <w:ilvl w:val="0"/>
          <w:numId w:val="99"/>
        </w:numPr>
      </w:pPr>
      <w:r>
        <w:t>If logs stop updating:</w:t>
      </w:r>
    </w:p>
    <w:p w14:paraId="4E7B7114" w14:textId="77777777" w:rsidR="003D1EB0" w:rsidRDefault="003D1EB0" w:rsidP="003D1EB0">
      <w:pPr>
        <w:pStyle w:val="Body"/>
        <w:numPr>
          <w:ilvl w:val="1"/>
          <w:numId w:val="99"/>
        </w:numPr>
      </w:pPr>
      <w:r>
        <w:t>check disk space</w:t>
      </w:r>
    </w:p>
    <w:p w14:paraId="70ADF4A3" w14:textId="77777777" w:rsidR="003D1EB0" w:rsidRDefault="003D1EB0" w:rsidP="003D1EB0">
      <w:pPr>
        <w:pStyle w:val="Body"/>
        <w:numPr>
          <w:ilvl w:val="1"/>
          <w:numId w:val="99"/>
        </w:numPr>
      </w:pPr>
      <w:r>
        <w:t>check permissions</w:t>
      </w:r>
    </w:p>
    <w:p w14:paraId="5C8F1264" w14:textId="77777777" w:rsidR="003D1EB0" w:rsidRDefault="003D1EB0" w:rsidP="003D1EB0">
      <w:pPr>
        <w:pStyle w:val="Body"/>
        <w:numPr>
          <w:ilvl w:val="1"/>
          <w:numId w:val="99"/>
        </w:numPr>
      </w:pPr>
      <w:r>
        <w:t>check whether log rollover has failed due to path issues</w:t>
      </w:r>
    </w:p>
    <w:p w14:paraId="17699CEC" w14:textId="6AFF1874" w:rsidR="00A75EEA" w:rsidRDefault="00A75EEA" w:rsidP="00A75EEA"/>
    <w:p w14:paraId="223F6FD3" w14:textId="77777777" w:rsidR="0066306E" w:rsidRDefault="0066306E">
      <w:pPr>
        <w:rPr>
          <w:rFonts w:ascii="Helvetica" w:eastAsia="Arial Unicode MS" w:hAnsi="Helvetica"/>
          <w:b/>
          <w:bCs/>
          <w:color w:val="000000"/>
          <w:kern w:val="28"/>
          <w:sz w:val="28"/>
          <w:szCs w:val="32"/>
          <w:lang w:val="en-AU" w:eastAsia="en-US"/>
        </w:rPr>
      </w:pPr>
      <w:r>
        <w:br w:type="page"/>
      </w:r>
    </w:p>
    <w:p w14:paraId="49B5BC76" w14:textId="2A8743C4" w:rsidR="00A75EEA" w:rsidRDefault="00A75EEA" w:rsidP="0033586E">
      <w:pPr>
        <w:pStyle w:val="Heading2"/>
      </w:pPr>
      <w:bookmarkStart w:id="41" w:name="_Toc219448864"/>
      <w:r>
        <w:lastRenderedPageBreak/>
        <w:t>LogLevel</w:t>
      </w:r>
      <w:bookmarkEnd w:id="41"/>
    </w:p>
    <w:p w14:paraId="5C0BD395" w14:textId="77777777" w:rsidR="00A75EEA" w:rsidRDefault="00A75EEA" w:rsidP="00971A0B">
      <w:pPr>
        <w:pStyle w:val="Body"/>
      </w:pPr>
      <w:r>
        <w:rPr>
          <w:rStyle w:val="Strong"/>
        </w:rPr>
        <w:t>Purpose</w:t>
      </w:r>
      <w:r>
        <w:br/>
        <w:t>Controls verbosity of Indexer logging.</w:t>
      </w:r>
    </w:p>
    <w:p w14:paraId="4CC0D75D" w14:textId="77777777" w:rsidR="00A75EEA" w:rsidRDefault="00A75EEA" w:rsidP="00971A0B">
      <w:pPr>
        <w:pStyle w:val="Body"/>
      </w:pPr>
      <w:r>
        <w:rPr>
          <w:rStyle w:val="Strong"/>
        </w:rPr>
        <w:t>Functionality</w:t>
      </w:r>
    </w:p>
    <w:p w14:paraId="1D12FBA1" w14:textId="77777777" w:rsidR="00A75EEA" w:rsidRDefault="00A75EEA" w:rsidP="00971A0B">
      <w:pPr>
        <w:pStyle w:val="Body"/>
        <w:numPr>
          <w:ilvl w:val="0"/>
          <w:numId w:val="93"/>
        </w:numPr>
      </w:pPr>
      <w:r>
        <w:t>Passed directly to Java logging framework</w:t>
      </w:r>
    </w:p>
    <w:p w14:paraId="7C4C1817" w14:textId="77777777" w:rsidR="00A75EEA" w:rsidRDefault="00A75EEA" w:rsidP="00971A0B">
      <w:pPr>
        <w:pStyle w:val="Body"/>
        <w:numPr>
          <w:ilvl w:val="0"/>
          <w:numId w:val="93"/>
        </w:numPr>
      </w:pPr>
      <w:r>
        <w:t>Controls volume and diagnostic detail</w:t>
      </w:r>
    </w:p>
    <w:p w14:paraId="0E452AF0" w14:textId="77777777" w:rsidR="00A75EEA" w:rsidRDefault="00A75EEA" w:rsidP="00971A0B">
      <w:pPr>
        <w:pStyle w:val="Body"/>
      </w:pPr>
      <w:r>
        <w:rPr>
          <w:rStyle w:val="Strong"/>
        </w:rPr>
        <w:t>Example</w:t>
      </w:r>
    </w:p>
    <w:p w14:paraId="0E8CE0FA" w14:textId="77777777" w:rsidR="00A75EEA" w:rsidRPr="00971A0B" w:rsidRDefault="00A75EEA" w:rsidP="00971A0B">
      <w:pPr>
        <w:pStyle w:val="Body"/>
        <w:rPr>
          <w:rStyle w:val="HTMLCode"/>
          <w:rFonts w:eastAsia="Arial Unicode MS"/>
          <w:sz w:val="18"/>
          <w:szCs w:val="18"/>
        </w:rPr>
      </w:pPr>
      <w:r w:rsidRPr="00971A0B">
        <w:rPr>
          <w:rStyle w:val="hljs-attr"/>
          <w:rFonts w:ascii="Courier New" w:hAnsi="Courier New" w:cs="Courier New"/>
          <w:sz w:val="18"/>
          <w:szCs w:val="18"/>
        </w:rPr>
        <w:t>LogLevel</w:t>
      </w:r>
      <w:r w:rsidRPr="00971A0B">
        <w:rPr>
          <w:rStyle w:val="HTMLCode"/>
          <w:rFonts w:eastAsia="Arial Unicode MS"/>
          <w:sz w:val="18"/>
          <w:szCs w:val="18"/>
        </w:rPr>
        <w:t>=FINEST</w:t>
      </w:r>
    </w:p>
    <w:p w14:paraId="4D9F9B9B" w14:textId="77777777" w:rsidR="00A75EEA" w:rsidRDefault="00A75EEA" w:rsidP="00971A0B">
      <w:pPr>
        <w:pStyle w:val="Body"/>
      </w:pPr>
      <w:r>
        <w:rPr>
          <w:rStyle w:val="Strong"/>
        </w:rPr>
        <w:t>Observed Levels</w:t>
      </w:r>
    </w:p>
    <w:p w14:paraId="7F215967" w14:textId="77777777" w:rsidR="00A75EEA" w:rsidRDefault="00A75EEA" w:rsidP="00971A0B">
      <w:pPr>
        <w:pStyle w:val="Body"/>
        <w:numPr>
          <w:ilvl w:val="0"/>
          <w:numId w:val="92"/>
        </w:numPr>
      </w:pPr>
      <w:r>
        <w:rPr>
          <w:rStyle w:val="HTMLCode"/>
          <w:rFonts w:eastAsia="Arial Unicode MS"/>
        </w:rPr>
        <w:t>SEVERE</w:t>
      </w:r>
      <w:r>
        <w:rPr>
          <w:rStyle w:val="apple-converted-space"/>
        </w:rPr>
        <w:t> </w:t>
      </w:r>
      <w:r>
        <w:t>– fatal indexing failures</w:t>
      </w:r>
    </w:p>
    <w:p w14:paraId="3D6FCB4A" w14:textId="77777777" w:rsidR="00A75EEA" w:rsidRDefault="00A75EEA" w:rsidP="00971A0B">
      <w:pPr>
        <w:pStyle w:val="Body"/>
        <w:numPr>
          <w:ilvl w:val="0"/>
          <w:numId w:val="92"/>
        </w:numPr>
      </w:pPr>
      <w:r>
        <w:rPr>
          <w:rStyle w:val="HTMLCode"/>
          <w:rFonts w:eastAsia="Arial Unicode MS"/>
        </w:rPr>
        <w:t>WARNING</w:t>
      </w:r>
      <w:r>
        <w:rPr>
          <w:rStyle w:val="apple-converted-space"/>
        </w:rPr>
        <w:t> </w:t>
      </w:r>
      <w:r>
        <w:t>– recoverable or degraded behaviour</w:t>
      </w:r>
    </w:p>
    <w:p w14:paraId="04D6ADED" w14:textId="77777777" w:rsidR="00A75EEA" w:rsidRDefault="00A75EEA" w:rsidP="00971A0B">
      <w:pPr>
        <w:pStyle w:val="Body"/>
        <w:numPr>
          <w:ilvl w:val="0"/>
          <w:numId w:val="92"/>
        </w:numPr>
      </w:pPr>
      <w:r>
        <w:rPr>
          <w:rStyle w:val="HTMLCode"/>
          <w:rFonts w:eastAsia="Arial Unicode MS"/>
        </w:rPr>
        <w:t>INFO</w:t>
      </w:r>
      <w:r>
        <w:rPr>
          <w:rStyle w:val="apple-converted-space"/>
        </w:rPr>
        <w:t> </w:t>
      </w:r>
      <w:r>
        <w:t>– lifecycle and execution events</w:t>
      </w:r>
    </w:p>
    <w:p w14:paraId="3ADB20FC" w14:textId="77777777" w:rsidR="00A75EEA" w:rsidRDefault="00A75EEA" w:rsidP="00971A0B">
      <w:pPr>
        <w:pStyle w:val="Body"/>
        <w:numPr>
          <w:ilvl w:val="0"/>
          <w:numId w:val="92"/>
        </w:numPr>
      </w:pPr>
      <w:r>
        <w:rPr>
          <w:rStyle w:val="HTMLCode"/>
          <w:rFonts w:eastAsia="Arial Unicode MS"/>
        </w:rPr>
        <w:t>FINE</w:t>
      </w:r>
      <w:r>
        <w:rPr>
          <w:rStyle w:val="apple-converted-space"/>
        </w:rPr>
        <w:t> </w:t>
      </w:r>
      <w:r>
        <w:t>/</w:t>
      </w:r>
      <w:r>
        <w:rPr>
          <w:rStyle w:val="apple-converted-space"/>
        </w:rPr>
        <w:t> </w:t>
      </w:r>
      <w:r>
        <w:rPr>
          <w:rStyle w:val="HTMLCode"/>
          <w:rFonts w:eastAsia="Arial Unicode MS"/>
        </w:rPr>
        <w:t>FINEST</w:t>
      </w:r>
      <w:r>
        <w:rPr>
          <w:rStyle w:val="apple-converted-space"/>
        </w:rPr>
        <w:t> </w:t>
      </w:r>
      <w:r>
        <w:t>– detailed execution tracing</w:t>
      </w:r>
    </w:p>
    <w:p w14:paraId="038D2CC1" w14:textId="77777777" w:rsidR="00A75EEA" w:rsidRDefault="00A75EEA" w:rsidP="00971A0B">
      <w:pPr>
        <w:pStyle w:val="Body"/>
      </w:pPr>
      <w:r>
        <w:rPr>
          <w:rStyle w:val="Strong"/>
        </w:rPr>
        <w:t>Operational Guidance</w:t>
      </w:r>
    </w:p>
    <w:p w14:paraId="59FAAD59" w14:textId="77777777" w:rsidR="00A75EEA" w:rsidRDefault="00A75EEA" w:rsidP="00971A0B">
      <w:pPr>
        <w:pStyle w:val="Body"/>
        <w:numPr>
          <w:ilvl w:val="0"/>
          <w:numId w:val="91"/>
        </w:numPr>
      </w:pPr>
      <w:r>
        <w:rPr>
          <w:rStyle w:val="HTMLCode"/>
          <w:rFonts w:eastAsia="Arial Unicode MS"/>
        </w:rPr>
        <w:t>INFO</w:t>
      </w:r>
      <w:r>
        <w:rPr>
          <w:rStyle w:val="apple-converted-space"/>
        </w:rPr>
        <w:t> </w:t>
      </w:r>
      <w:r>
        <w:t>is suitable for steady-state production</w:t>
      </w:r>
    </w:p>
    <w:p w14:paraId="00D902E2" w14:textId="77777777" w:rsidR="00A75EEA" w:rsidRDefault="00A75EEA" w:rsidP="00971A0B">
      <w:pPr>
        <w:pStyle w:val="Body"/>
        <w:numPr>
          <w:ilvl w:val="0"/>
          <w:numId w:val="91"/>
        </w:numPr>
      </w:pPr>
      <w:r>
        <w:rPr>
          <w:rStyle w:val="HTMLCode"/>
          <w:rFonts w:eastAsia="Arial Unicode MS"/>
        </w:rPr>
        <w:t>FINEST</w:t>
      </w:r>
      <w:r>
        <w:rPr>
          <w:rStyle w:val="apple-converted-space"/>
        </w:rPr>
        <w:t> </w:t>
      </w:r>
      <w:r>
        <w:t>should be used during investigation</w:t>
      </w:r>
    </w:p>
    <w:p w14:paraId="20503986" w14:textId="77777777" w:rsidR="00A75EEA" w:rsidRDefault="00A75EEA" w:rsidP="00971A0B">
      <w:pPr>
        <w:pStyle w:val="Body"/>
        <w:numPr>
          <w:ilvl w:val="0"/>
          <w:numId w:val="91"/>
        </w:numPr>
      </w:pPr>
      <w:r>
        <w:t>High verbosity increases log volume significantly</w:t>
      </w:r>
    </w:p>
    <w:p w14:paraId="40BB7D9B" w14:textId="77777777" w:rsidR="00A75EEA" w:rsidRDefault="00A75EEA" w:rsidP="00971A0B">
      <w:pPr>
        <w:pStyle w:val="Body"/>
        <w:numPr>
          <w:ilvl w:val="0"/>
          <w:numId w:val="91"/>
        </w:numPr>
      </w:pPr>
      <w:r>
        <w:t>Changes require service restart</w:t>
      </w:r>
    </w:p>
    <w:p w14:paraId="73CE83ED" w14:textId="1E5A6040" w:rsidR="00A75EEA" w:rsidRDefault="00A75EEA" w:rsidP="00A75EEA"/>
    <w:p w14:paraId="54A810CF" w14:textId="77777777" w:rsidR="00A75EEA" w:rsidRDefault="00A75EEA" w:rsidP="0033586E">
      <w:pPr>
        <w:pStyle w:val="Heading2"/>
      </w:pPr>
      <w:bookmarkStart w:id="42" w:name="_Toc219448865"/>
      <w:r>
        <w:t>user.dir (implicit)</w:t>
      </w:r>
      <w:bookmarkEnd w:id="42"/>
    </w:p>
    <w:p w14:paraId="4E99BCD3" w14:textId="77777777" w:rsidR="00A75EEA" w:rsidRDefault="00A75EEA" w:rsidP="00877BBC">
      <w:pPr>
        <w:pStyle w:val="Body"/>
      </w:pPr>
      <w:r>
        <w:rPr>
          <w:rStyle w:val="Strong"/>
        </w:rPr>
        <w:t>Purpose</w:t>
      </w:r>
      <w:r>
        <w:br/>
        <w:t>Not configurable directly, but logged for diagnostic clarity.</w:t>
      </w:r>
    </w:p>
    <w:p w14:paraId="7AEDCC81" w14:textId="77777777" w:rsidR="00A75EEA" w:rsidRDefault="00A75EEA" w:rsidP="00877BBC">
      <w:pPr>
        <w:pStyle w:val="Body"/>
      </w:pPr>
      <w:r>
        <w:rPr>
          <w:rStyle w:val="Strong"/>
        </w:rPr>
        <w:t>Functionality</w:t>
      </w:r>
    </w:p>
    <w:p w14:paraId="0FCB799C" w14:textId="77777777" w:rsidR="00A75EEA" w:rsidRDefault="00A75EEA" w:rsidP="00877BBC">
      <w:pPr>
        <w:pStyle w:val="Body"/>
        <w:numPr>
          <w:ilvl w:val="0"/>
          <w:numId w:val="95"/>
        </w:numPr>
      </w:pPr>
      <w:r>
        <w:t>Reflects the JVM working directory</w:t>
      </w:r>
    </w:p>
    <w:p w14:paraId="0C051C2F" w14:textId="77777777" w:rsidR="00A75EEA" w:rsidRDefault="00A75EEA" w:rsidP="00877BBC">
      <w:pPr>
        <w:pStyle w:val="Body"/>
        <w:numPr>
          <w:ilvl w:val="0"/>
          <w:numId w:val="95"/>
        </w:numPr>
      </w:pPr>
      <w:r>
        <w:t>Useful when diagnosing relative path issues or NSSM misconfiguration</w:t>
      </w:r>
    </w:p>
    <w:p w14:paraId="3B16E7A1" w14:textId="77777777" w:rsidR="00A75EEA" w:rsidRDefault="00A75EEA" w:rsidP="00877BBC">
      <w:pPr>
        <w:pStyle w:val="Body"/>
      </w:pPr>
      <w:r>
        <w:rPr>
          <w:rStyle w:val="Strong"/>
        </w:rPr>
        <w:t>Logging</w:t>
      </w:r>
    </w:p>
    <w:p w14:paraId="78C0D9EF" w14:textId="77777777" w:rsidR="00A75EEA" w:rsidRPr="00877BBC" w:rsidRDefault="00A75EEA" w:rsidP="00877BBC">
      <w:pPr>
        <w:pStyle w:val="Body"/>
        <w:rPr>
          <w:rStyle w:val="HTMLCode"/>
          <w:rFonts w:eastAsia="Arial Unicode MS"/>
          <w:sz w:val="18"/>
          <w:szCs w:val="18"/>
        </w:rPr>
      </w:pPr>
      <w:r w:rsidRPr="00877BBC">
        <w:rPr>
          <w:rStyle w:val="HTMLCode"/>
          <w:rFonts w:eastAsia="Arial Unicode MS"/>
          <w:sz w:val="18"/>
          <w:szCs w:val="18"/>
        </w:rPr>
        <w:t xml:space="preserve">FINE </w:t>
      </w:r>
      <w:r w:rsidRPr="00877BBC">
        <w:rPr>
          <w:rStyle w:val="hljs-keyword"/>
          <w:rFonts w:ascii="Courier New" w:hAnsi="Courier New" w:cs="Courier New"/>
          <w:sz w:val="18"/>
          <w:szCs w:val="18"/>
        </w:rPr>
        <w:t>user</w:t>
      </w:r>
      <w:r w:rsidRPr="00877BBC">
        <w:rPr>
          <w:rStyle w:val="HTMLCode"/>
          <w:rFonts w:eastAsia="Arial Unicode MS"/>
          <w:sz w:val="18"/>
          <w:szCs w:val="18"/>
        </w:rPr>
        <w:t>.dir = /</w:t>
      </w:r>
      <w:r w:rsidRPr="00877BBC">
        <w:rPr>
          <w:rStyle w:val="hljs-type"/>
          <w:rFonts w:ascii="Courier New" w:hAnsi="Courier New" w:cs="Courier New"/>
          <w:sz w:val="18"/>
          <w:szCs w:val="18"/>
        </w:rPr>
        <w:t>path</w:t>
      </w:r>
      <w:r w:rsidRPr="00877BBC">
        <w:rPr>
          <w:rStyle w:val="HTMLCode"/>
          <w:rFonts w:eastAsia="Arial Unicode MS"/>
          <w:sz w:val="18"/>
          <w:szCs w:val="18"/>
        </w:rPr>
        <w:t>/</w:t>
      </w:r>
      <w:r w:rsidRPr="00877BBC">
        <w:rPr>
          <w:rStyle w:val="hljs-keyword"/>
          <w:rFonts w:ascii="Courier New" w:hAnsi="Courier New" w:cs="Courier New"/>
          <w:sz w:val="18"/>
          <w:szCs w:val="18"/>
        </w:rPr>
        <w:t>to</w:t>
      </w:r>
      <w:r w:rsidRPr="00877BBC">
        <w:rPr>
          <w:rStyle w:val="HTMLCode"/>
          <w:rFonts w:eastAsia="Arial Unicode MS"/>
          <w:sz w:val="18"/>
          <w:szCs w:val="18"/>
        </w:rPr>
        <w:t>/indexer/working/dir</w:t>
      </w:r>
    </w:p>
    <w:p w14:paraId="1975ACD9" w14:textId="77777777" w:rsidR="00A75EEA" w:rsidRDefault="00A75EEA" w:rsidP="00877BBC">
      <w:pPr>
        <w:pStyle w:val="Body"/>
      </w:pPr>
      <w:r>
        <w:rPr>
          <w:rStyle w:val="Strong"/>
        </w:rPr>
        <w:t>Operational Guidance</w:t>
      </w:r>
    </w:p>
    <w:p w14:paraId="5274C072" w14:textId="77777777" w:rsidR="00A75EEA" w:rsidRDefault="00A75EEA" w:rsidP="00877BBC">
      <w:pPr>
        <w:pStyle w:val="Body"/>
        <w:numPr>
          <w:ilvl w:val="0"/>
          <w:numId w:val="94"/>
        </w:numPr>
      </w:pPr>
      <w:r>
        <w:t>Ensure NSSM startup directory is explicitly configured</w:t>
      </w:r>
    </w:p>
    <w:p w14:paraId="6407B76B" w14:textId="77777777" w:rsidR="00A75EEA" w:rsidRDefault="00A75EEA" w:rsidP="00877BBC">
      <w:pPr>
        <w:pStyle w:val="Body"/>
        <w:numPr>
          <w:ilvl w:val="0"/>
          <w:numId w:val="94"/>
        </w:numPr>
      </w:pPr>
      <w:r>
        <w:t>Avoid reliance on relative paths in configuration</w:t>
      </w:r>
    </w:p>
    <w:p w14:paraId="17147431" w14:textId="20782FFF" w:rsidR="00A75EEA" w:rsidRDefault="00A75EEA" w:rsidP="00A75EEA"/>
    <w:p w14:paraId="06BA39FF" w14:textId="77777777" w:rsidR="00A75EEA" w:rsidRDefault="00A75EEA" w:rsidP="0033586E">
      <w:pPr>
        <w:pStyle w:val="Heading2"/>
      </w:pPr>
      <w:bookmarkStart w:id="43" w:name="_Toc219448866"/>
      <w:r>
        <w:t>Configuration Completeness Statement</w:t>
      </w:r>
      <w:bookmarkEnd w:id="43"/>
    </w:p>
    <w:p w14:paraId="314F95F9" w14:textId="77777777" w:rsidR="00A75EEA" w:rsidRDefault="00A75EEA" w:rsidP="00340392">
      <w:pPr>
        <w:pStyle w:val="Body"/>
      </w:pPr>
      <w:r>
        <w:lastRenderedPageBreak/>
        <w:t>The parameters documented above represent</w:t>
      </w:r>
      <w:r>
        <w:rPr>
          <w:rStyle w:val="apple-converted-space"/>
        </w:rPr>
        <w:t> </w:t>
      </w:r>
      <w:r>
        <w:rPr>
          <w:rStyle w:val="Strong"/>
        </w:rPr>
        <w:t>the complete set of configurable properties</w:t>
      </w:r>
      <w:r>
        <w:rPr>
          <w:rStyle w:val="apple-converted-space"/>
        </w:rPr>
        <w:t> </w:t>
      </w:r>
      <w:r>
        <w:t>supported by the Dahu Verity Indexer service as implemented in the current codebase and exercised via supplied configuration and runtime logs.</w:t>
      </w:r>
    </w:p>
    <w:p w14:paraId="55393CFC" w14:textId="77777777" w:rsidR="00A75EEA" w:rsidRDefault="00A75EEA" w:rsidP="00340392">
      <w:pPr>
        <w:pStyle w:val="Body"/>
      </w:pPr>
      <w:r>
        <w:t>No undocumented or hidden configuration options exist.</w:t>
      </w:r>
    </w:p>
    <w:p w14:paraId="0C69116A" w14:textId="77777777" w:rsidR="0033586E" w:rsidRDefault="0033586E">
      <w:pPr>
        <w:rPr>
          <w:rFonts w:ascii="Helvetica" w:eastAsia="Arial Unicode MS" w:hAnsi="Helvetica"/>
          <w:b/>
          <w:bCs/>
          <w:color w:val="000000"/>
          <w:kern w:val="28"/>
          <w:sz w:val="32"/>
          <w:szCs w:val="32"/>
          <w:lang w:val="en-AU" w:eastAsia="en-US"/>
        </w:rPr>
      </w:pPr>
      <w:r>
        <w:br w:type="page"/>
      </w:r>
    </w:p>
    <w:p w14:paraId="44F6ECE4" w14:textId="6F0ACD0B" w:rsidR="00F3291F" w:rsidRDefault="00F3291F" w:rsidP="0033586E">
      <w:pPr>
        <w:pStyle w:val="Heading1"/>
      </w:pPr>
      <w:bookmarkStart w:id="44" w:name="_Toc219448867"/>
      <w:r>
        <w:lastRenderedPageBreak/>
        <w:t>Logging and Log Interpretation</w:t>
      </w:r>
      <w:bookmarkEnd w:id="44"/>
    </w:p>
    <w:p w14:paraId="4FEABCD8" w14:textId="67CABB1C" w:rsidR="00F3291F" w:rsidRDefault="00F3291F" w:rsidP="00F3291F">
      <w:pPr>
        <w:pStyle w:val="Body"/>
      </w:pPr>
      <w:r>
        <w:t>Both services use structured logging with timestamps and severity levels.</w:t>
      </w:r>
      <w:r w:rsidR="003D1EB0">
        <w:t xml:space="preserve"> Logs are written to the working directory - </w:t>
      </w:r>
      <w:r>
        <w:br/>
      </w:r>
      <w:r>
        <w:br/>
      </w:r>
      <w:r w:rsidRPr="0033586E">
        <w:rPr>
          <w:b/>
          <w:bCs/>
        </w:rPr>
        <w:t>Common log patterns:</w:t>
      </w:r>
      <w:r>
        <w:br/>
        <w:t>• INFO Started watching directory – service healthy</w:t>
      </w:r>
      <w:r>
        <w:br/>
        <w:t>• FINEST No files found – idle state</w:t>
      </w:r>
      <w:r>
        <w:br/>
        <w:t>• WARNING no collection found – fallback mapping in use</w:t>
      </w:r>
      <w:r>
        <w:br/>
        <w:t>• WARNING File to move is not present – duplicate or re-run scenario</w:t>
      </w:r>
    </w:p>
    <w:p w14:paraId="7B5B9863" w14:textId="7B455E0B" w:rsidR="00F3291F" w:rsidRDefault="00F3291F" w:rsidP="0033586E">
      <w:pPr>
        <w:pStyle w:val="Heading1"/>
      </w:pPr>
      <w:bookmarkStart w:id="45" w:name="_Toc219448868"/>
      <w:r>
        <w:t>Troubleshooting</w:t>
      </w:r>
      <w:bookmarkEnd w:id="45"/>
    </w:p>
    <w:p w14:paraId="03F1F9B7" w14:textId="7FCEEC64" w:rsidR="00F3291F" w:rsidRDefault="00F3291F" w:rsidP="0033586E">
      <w:pPr>
        <w:pStyle w:val="Heading2"/>
      </w:pPr>
      <w:bookmarkStart w:id="46" w:name="_Toc219448869"/>
      <w:r>
        <w:t>Builder Running but Doing Nothing</w:t>
      </w:r>
      <w:bookmarkEnd w:id="46"/>
    </w:p>
    <w:p w14:paraId="75059C99" w14:textId="77777777" w:rsidR="00F3291F" w:rsidRDefault="00F3291F" w:rsidP="00F3291F">
      <w:pPr>
        <w:pStyle w:val="Body"/>
      </w:pPr>
      <w:r>
        <w:t>Symptoms:</w:t>
      </w:r>
      <w:r>
        <w:br/>
        <w:t>• Repeated 'No files found' messages</w:t>
      </w:r>
      <w:r>
        <w:br/>
      </w:r>
      <w:r>
        <w:br/>
        <w:t>Checks:</w:t>
      </w:r>
      <w:r>
        <w:br/>
        <w:t>• Confirm SQL is emitting CSV files</w:t>
      </w:r>
      <w:r>
        <w:br/>
        <w:t>• Verify CSVDirectory path</w:t>
      </w:r>
      <w:r>
        <w:br/>
        <w:t>• Check permissions</w:t>
      </w:r>
      <w:r>
        <w:br/>
      </w:r>
    </w:p>
    <w:p w14:paraId="73557F7B" w14:textId="7D20A7B3" w:rsidR="00F3291F" w:rsidRDefault="00F3291F" w:rsidP="0033586E">
      <w:pPr>
        <w:pStyle w:val="Heading2"/>
      </w:pPr>
      <w:bookmarkStart w:id="47" w:name="_Toc219448870"/>
      <w:r>
        <w:t>Files Quarantined Unexpectedly</w:t>
      </w:r>
      <w:bookmarkEnd w:id="47"/>
    </w:p>
    <w:p w14:paraId="32089316" w14:textId="77777777" w:rsidR="00F3291F" w:rsidRDefault="00F3291F" w:rsidP="00F3291F">
      <w:pPr>
        <w:pStyle w:val="Body"/>
      </w:pPr>
      <w:r>
        <w:t>Symptoms:</w:t>
      </w:r>
      <w:r>
        <w:br/>
        <w:t>• Files appear in quarantineDirectory</w:t>
      </w:r>
      <w:r>
        <w:br/>
      </w:r>
      <w:r>
        <w:br/>
        <w:t>Actions:</w:t>
      </w:r>
      <w:r>
        <w:br/>
        <w:t>• Inspect Builder log around quarantine event</w:t>
      </w:r>
      <w:r>
        <w:br/>
        <w:t>• Validate CSV format and filename</w:t>
      </w:r>
      <w:r>
        <w:br/>
        <w:t>• Check collection mapping coverage</w:t>
      </w:r>
    </w:p>
    <w:p w14:paraId="0DFF8125" w14:textId="40E03C89" w:rsidR="00F3291F" w:rsidRDefault="00F3291F" w:rsidP="0033586E">
      <w:pPr>
        <w:pStyle w:val="Heading2"/>
      </w:pPr>
      <w:bookmarkStart w:id="48" w:name="_Toc219448871"/>
      <w:r>
        <w:t>Indexer Reprocessing Same Editset</w:t>
      </w:r>
      <w:bookmarkEnd w:id="48"/>
    </w:p>
    <w:p w14:paraId="1E0A2D3A" w14:textId="77777777" w:rsidR="00F3291F" w:rsidRDefault="00F3291F" w:rsidP="00F3291F">
      <w:pPr>
        <w:pStyle w:val="Body"/>
      </w:pPr>
      <w:r>
        <w:t>Symptoms:</w:t>
      </w:r>
      <w:r>
        <w:br/>
        <w:t>• Repeated indexing of same editset</w:t>
      </w:r>
      <w:r>
        <w:br/>
        <w:t>• Warnings about missing files during move</w:t>
      </w:r>
      <w:r>
        <w:br/>
      </w:r>
      <w:r>
        <w:br/>
        <w:t>Cause:</w:t>
      </w:r>
      <w:r>
        <w:br/>
        <w:t>• Manual reintroduction of .index files</w:t>
      </w:r>
      <w:r>
        <w:br/>
      </w:r>
      <w:r>
        <w:br/>
        <w:t>Resolution:</w:t>
      </w:r>
      <w:r>
        <w:br/>
      </w:r>
      <w:r>
        <w:lastRenderedPageBreak/>
        <w:t>• Confirm desired reprocessing</w:t>
      </w:r>
      <w:r>
        <w:br/>
        <w:t>• Otherwise, clean up control directories</w:t>
      </w:r>
    </w:p>
    <w:p w14:paraId="0775DA2C" w14:textId="297CCC95" w:rsidR="00F3291F" w:rsidRDefault="00F3291F" w:rsidP="0033586E">
      <w:pPr>
        <w:pStyle w:val="Heading2"/>
      </w:pPr>
      <w:bookmarkStart w:id="49" w:name="_Toc219448872"/>
      <w:r>
        <w:t>mkvdk Failures</w:t>
      </w:r>
      <w:bookmarkEnd w:id="49"/>
    </w:p>
    <w:p w14:paraId="4F3F8421" w14:textId="77777777" w:rsidR="00F3291F" w:rsidRDefault="00F3291F" w:rsidP="00F3291F">
      <w:pPr>
        <w:pStyle w:val="Body"/>
      </w:pPr>
      <w:r>
        <w:t>Symptoms:</w:t>
      </w:r>
      <w:r>
        <w:br/>
        <w:t>• Indexing command fails or times out</w:t>
      </w:r>
      <w:r>
        <w:br/>
      </w:r>
      <w:r>
        <w:br/>
        <w:t>Actions:</w:t>
      </w:r>
      <w:r>
        <w:br/>
        <w:t>• Inspect mkvdk .log files</w:t>
      </w:r>
      <w:r>
        <w:br/>
        <w:t>• Verify collection paths</w:t>
      </w:r>
      <w:r>
        <w:br/>
        <w:t>• Verify disk space and permissions</w:t>
      </w:r>
    </w:p>
    <w:p w14:paraId="1C03E787" w14:textId="77777777" w:rsidR="0066306E" w:rsidRDefault="0066306E">
      <w:pPr>
        <w:rPr>
          <w:rFonts w:ascii="Helvetica" w:eastAsia="Arial Unicode MS" w:hAnsi="Helvetica"/>
          <w:b/>
          <w:bCs/>
          <w:color w:val="000000"/>
          <w:kern w:val="28"/>
          <w:sz w:val="32"/>
          <w:szCs w:val="32"/>
          <w:lang w:val="en-AU" w:eastAsia="en-US"/>
        </w:rPr>
      </w:pPr>
      <w:r>
        <w:br w:type="page"/>
      </w:r>
    </w:p>
    <w:p w14:paraId="265F1A3F" w14:textId="76B1BF46" w:rsidR="0016271E" w:rsidRDefault="0016271E" w:rsidP="0016271E">
      <w:pPr>
        <w:pStyle w:val="Heading1"/>
      </w:pPr>
      <w:bookmarkStart w:id="50" w:name="_Toc219448873"/>
      <w:r>
        <w:lastRenderedPageBreak/>
        <w:t>DahuVerityBuilder Runbook – warnings &amp; errors</w:t>
      </w:r>
      <w:bookmarkEnd w:id="50"/>
    </w:p>
    <w:p w14:paraId="297EB875" w14:textId="77777777" w:rsidR="0016271E" w:rsidRDefault="0016271E" w:rsidP="0016271E">
      <w:pPr>
        <w:pStyle w:val="Heading2"/>
      </w:pPr>
      <w:bookmarkStart w:id="51" w:name="_Toc219448874"/>
      <w:r>
        <w:t>Logging / service bootstrap</w:t>
      </w:r>
      <w:bookmarkEnd w:id="51"/>
    </w:p>
    <w:p w14:paraId="7D77249C" w14:textId="77777777" w:rsidR="0016271E" w:rsidRDefault="0016271E" w:rsidP="0016271E">
      <w:pPr>
        <w:pStyle w:val="Heading3"/>
      </w:pPr>
      <w:r>
        <w:rPr>
          <w:rStyle w:val="HTMLCode"/>
          <w:rFonts w:eastAsia="Arial Unicode MS"/>
        </w:rPr>
        <w:t>SEVERE: Failed to create file logger; continuing with console-only logging.</w:t>
      </w:r>
    </w:p>
    <w:p w14:paraId="5EC47925" w14:textId="5CD5ECB3" w:rsidR="0016271E" w:rsidRDefault="0016271E" w:rsidP="0016271E">
      <w:pPr>
        <w:pStyle w:val="Body"/>
      </w:pPr>
      <w:r>
        <w:rPr>
          <w:rStyle w:val="Strong"/>
        </w:rPr>
        <w:t>What it means</w:t>
      </w:r>
      <w:r>
        <w:br/>
        <w:t>Builder tried to create the file logger and failed, so it will log to console only.</w:t>
      </w:r>
    </w:p>
    <w:p w14:paraId="692B4484" w14:textId="77777777" w:rsidR="0016271E" w:rsidRDefault="0016271E" w:rsidP="0016271E">
      <w:pPr>
        <w:pStyle w:val="Body"/>
      </w:pPr>
      <w:r>
        <w:rPr>
          <w:rStyle w:val="Strong"/>
        </w:rPr>
        <w:t>What to do</w:t>
      </w:r>
    </w:p>
    <w:p w14:paraId="3BF05F89" w14:textId="77777777" w:rsidR="0016271E" w:rsidRDefault="0016271E" w:rsidP="0016271E">
      <w:pPr>
        <w:pStyle w:val="Body"/>
        <w:numPr>
          <w:ilvl w:val="0"/>
          <w:numId w:val="186"/>
        </w:numPr>
      </w:pPr>
      <w:r>
        <w:t>Check</w:t>
      </w:r>
      <w:r>
        <w:rPr>
          <w:rStyle w:val="apple-converted-space"/>
        </w:rPr>
        <w:t> </w:t>
      </w:r>
      <w:r>
        <w:rPr>
          <w:rStyle w:val="HTMLCode"/>
          <w:rFonts w:eastAsia="Arial Unicode MS"/>
        </w:rPr>
        <w:t>cfg.logDirectory</w:t>
      </w:r>
      <w:r>
        <w:rPr>
          <w:rStyle w:val="apple-converted-space"/>
        </w:rPr>
        <w:t> </w:t>
      </w:r>
      <w:r>
        <w:t>exists and is writable by the service account.</w:t>
      </w:r>
    </w:p>
    <w:p w14:paraId="0F8DCD9C" w14:textId="77777777" w:rsidR="0016271E" w:rsidRDefault="0016271E" w:rsidP="0016271E">
      <w:pPr>
        <w:pStyle w:val="Body"/>
        <w:numPr>
          <w:ilvl w:val="0"/>
          <w:numId w:val="186"/>
        </w:numPr>
      </w:pPr>
      <w:r>
        <w:t>Check the log path isn’t on a disconnected share.</w:t>
      </w:r>
    </w:p>
    <w:p w14:paraId="4E158E0C" w14:textId="77777777" w:rsidR="0016271E" w:rsidRDefault="0016271E" w:rsidP="0016271E">
      <w:pPr>
        <w:pStyle w:val="Body"/>
        <w:numPr>
          <w:ilvl w:val="0"/>
          <w:numId w:val="186"/>
        </w:numPr>
      </w:pPr>
      <w:r>
        <w:t>Check for Windows “file in use” / permission issues.</w:t>
      </w:r>
    </w:p>
    <w:p w14:paraId="2BF73AED" w14:textId="77777777" w:rsidR="0016271E" w:rsidRDefault="0016271E" w:rsidP="0016271E">
      <w:pPr>
        <w:pStyle w:val="Body"/>
      </w:pPr>
      <w:r>
        <w:t>You’ll still get logs in the console (NSSM/stdout etc.), but you’ll lose file-based operational history until fixed.</w:t>
      </w:r>
    </w:p>
    <w:p w14:paraId="469C6466" w14:textId="77777777" w:rsidR="0016271E" w:rsidRDefault="0016271E" w:rsidP="0016271E">
      <w:pPr>
        <w:pStyle w:val="Body"/>
      </w:pPr>
      <w:r>
        <w:rPr>
          <w:rStyle w:val="Strong"/>
        </w:rPr>
        <w:t>Escalate if</w:t>
      </w:r>
    </w:p>
    <w:p w14:paraId="78C46FC6" w14:textId="77777777" w:rsidR="0016271E" w:rsidRDefault="0016271E" w:rsidP="0016271E">
      <w:pPr>
        <w:pStyle w:val="Body"/>
      </w:pPr>
      <w:r>
        <w:t>This repeats every start and you rely on file logs for audit / troubleshooting.</w:t>
      </w:r>
    </w:p>
    <w:p w14:paraId="2300ED27" w14:textId="4FBCDEA6" w:rsidR="0016271E" w:rsidRDefault="0016271E" w:rsidP="0016271E"/>
    <w:p w14:paraId="7596AC22" w14:textId="77777777" w:rsidR="0016271E" w:rsidRDefault="0016271E" w:rsidP="0016271E">
      <w:pPr>
        <w:pStyle w:val="Heading2"/>
      </w:pPr>
      <w:bookmarkStart w:id="52" w:name="_Toc219448875"/>
      <w:r>
        <w:t>CSV title / content sanitation</w:t>
      </w:r>
      <w:bookmarkEnd w:id="52"/>
    </w:p>
    <w:p w14:paraId="305692AF" w14:textId="77777777" w:rsidR="0016271E" w:rsidRDefault="0016271E" w:rsidP="0016271E">
      <w:pPr>
        <w:pStyle w:val="Heading3"/>
      </w:pPr>
      <w:r>
        <w:rPr>
          <w:rStyle w:val="HTMLCode"/>
          <w:rFonts w:eastAsia="Arial Unicode MS"/>
        </w:rPr>
        <w:t>WARNING: Problem while truncating title. &lt;message&gt;</w:t>
      </w:r>
    </w:p>
    <w:p w14:paraId="0446007F" w14:textId="77777777" w:rsidR="0016271E" w:rsidRDefault="0016271E" w:rsidP="0016271E">
      <w:pPr>
        <w:pStyle w:val="Body"/>
      </w:pPr>
      <w:r>
        <w:rPr>
          <w:rStyle w:val="Strong"/>
        </w:rPr>
        <w:t>What it means</w:t>
      </w:r>
      <w:r>
        <w:br/>
        <w:t>A defensive truncation routine failed; Builder will fall back to an empty title for that record.</w:t>
      </w:r>
    </w:p>
    <w:p w14:paraId="32833D4E" w14:textId="77777777" w:rsidR="0016271E" w:rsidRDefault="0016271E" w:rsidP="0016271E">
      <w:pPr>
        <w:pStyle w:val="Body"/>
      </w:pPr>
      <w:r>
        <w:rPr>
          <w:rStyle w:val="Strong"/>
        </w:rPr>
        <w:t>Likely causes</w:t>
      </w:r>
    </w:p>
    <w:p w14:paraId="6FD3B066" w14:textId="77777777" w:rsidR="0016271E" w:rsidRDefault="0016271E" w:rsidP="0016271E">
      <w:pPr>
        <w:pStyle w:val="Body"/>
        <w:numPr>
          <w:ilvl w:val="0"/>
          <w:numId w:val="188"/>
        </w:numPr>
      </w:pPr>
      <w:r>
        <w:t>Unexpected nulls, very short strings, odd punctuation, unexpected encoding.</w:t>
      </w:r>
    </w:p>
    <w:p w14:paraId="27233BCE" w14:textId="77777777" w:rsidR="0016271E" w:rsidRDefault="0016271E" w:rsidP="0016271E">
      <w:pPr>
        <w:pStyle w:val="Body"/>
        <w:numPr>
          <w:ilvl w:val="0"/>
          <w:numId w:val="188"/>
        </w:numPr>
      </w:pPr>
      <w:r>
        <w:t>Malformed input data (e.g., control characters).</w:t>
      </w:r>
    </w:p>
    <w:p w14:paraId="0DBA2654" w14:textId="77777777" w:rsidR="0016271E" w:rsidRDefault="0016271E" w:rsidP="0016271E">
      <w:pPr>
        <w:pStyle w:val="Body"/>
      </w:pPr>
      <w:r>
        <w:rPr>
          <w:rStyle w:val="Strong"/>
        </w:rPr>
        <w:t>What to do</w:t>
      </w:r>
    </w:p>
    <w:p w14:paraId="395D2BD9" w14:textId="77777777" w:rsidR="0016271E" w:rsidRDefault="0016271E" w:rsidP="0016271E">
      <w:pPr>
        <w:pStyle w:val="Body"/>
        <w:numPr>
          <w:ilvl w:val="0"/>
          <w:numId w:val="187"/>
        </w:numPr>
      </w:pPr>
      <w:r>
        <w:t>Usually safe to ignore unless you see it frequently.</w:t>
      </w:r>
    </w:p>
    <w:p w14:paraId="4667FAAD" w14:textId="77777777" w:rsidR="0016271E" w:rsidRDefault="0016271E" w:rsidP="0016271E">
      <w:pPr>
        <w:pStyle w:val="Body"/>
        <w:numPr>
          <w:ilvl w:val="0"/>
          <w:numId w:val="187"/>
        </w:numPr>
      </w:pPr>
      <w:r>
        <w:t>If frequent: inspect the input data for the record(s) being processed; look for fields containing odd characters / invalid markup.</w:t>
      </w:r>
    </w:p>
    <w:p w14:paraId="1E088655" w14:textId="77777777" w:rsidR="0016271E" w:rsidRDefault="0016271E" w:rsidP="0016271E">
      <w:pPr>
        <w:pStyle w:val="Body"/>
        <w:numPr>
          <w:ilvl w:val="0"/>
          <w:numId w:val="187"/>
        </w:numPr>
      </w:pPr>
      <w:r>
        <w:t>Consider adding extra defensive checks upstream (SQL export sanitisation).</w:t>
      </w:r>
    </w:p>
    <w:p w14:paraId="4816294B" w14:textId="463D4BC7" w:rsidR="0016271E" w:rsidRDefault="0016271E" w:rsidP="0016271E"/>
    <w:p w14:paraId="153B07DA" w14:textId="77777777" w:rsidR="0016271E" w:rsidRDefault="0016271E" w:rsidP="0016271E">
      <w:pPr>
        <w:pStyle w:val="Heading2"/>
      </w:pPr>
      <w:bookmarkStart w:id="53" w:name="_Toc219448876"/>
      <w:r>
        <w:t>File moves and cleanup (processed / quarantine housekeeping)</w:t>
      </w:r>
      <w:bookmarkEnd w:id="53"/>
    </w:p>
    <w:p w14:paraId="14A8F55D" w14:textId="77777777" w:rsidR="0016271E" w:rsidRDefault="0016271E" w:rsidP="0016271E">
      <w:pPr>
        <w:pStyle w:val="Heading3"/>
      </w:pPr>
      <w:r>
        <w:rPr>
          <w:rStyle w:val="HTMLCode"/>
          <w:rFonts w:eastAsia="Arial Unicode MS"/>
        </w:rPr>
        <w:t>WARNING: Error while trying to move files: &lt;message&gt;</w:t>
      </w:r>
    </w:p>
    <w:p w14:paraId="30D9A8FC" w14:textId="77777777" w:rsidR="0016271E" w:rsidRDefault="0016271E" w:rsidP="0016271E">
      <w:pPr>
        <w:pStyle w:val="Body"/>
      </w:pPr>
      <w:r>
        <w:rPr>
          <w:rStyle w:val="Strong"/>
        </w:rPr>
        <w:t>What it means</w:t>
      </w:r>
      <w:r>
        <w:br/>
        <w:t>Builder attempted to move a CSV into another directory (processed/quarantine) and the move failed.</w:t>
      </w:r>
    </w:p>
    <w:p w14:paraId="5F4D0B97" w14:textId="77777777" w:rsidR="0016271E" w:rsidRDefault="0016271E" w:rsidP="0016271E">
      <w:pPr>
        <w:pStyle w:val="Body"/>
      </w:pPr>
      <w:r>
        <w:rPr>
          <w:rStyle w:val="Strong"/>
        </w:rPr>
        <w:lastRenderedPageBreak/>
        <w:t>Likely causes</w:t>
      </w:r>
    </w:p>
    <w:p w14:paraId="29C285AF" w14:textId="77777777" w:rsidR="0016271E" w:rsidRDefault="0016271E" w:rsidP="0016271E">
      <w:pPr>
        <w:pStyle w:val="Body"/>
        <w:numPr>
          <w:ilvl w:val="0"/>
          <w:numId w:val="192"/>
        </w:numPr>
      </w:pPr>
      <w:r>
        <w:t>Permissions on</w:t>
      </w:r>
      <w:r>
        <w:rPr>
          <w:rStyle w:val="apple-converted-space"/>
        </w:rPr>
        <w:t> </w:t>
      </w:r>
      <w:r>
        <w:rPr>
          <w:rStyle w:val="HTMLCode"/>
          <w:rFonts w:eastAsia="Arial Unicode MS"/>
        </w:rPr>
        <w:t>processedDirectory</w:t>
      </w:r>
      <w:r>
        <w:rPr>
          <w:rStyle w:val="apple-converted-space"/>
        </w:rPr>
        <w:t> </w:t>
      </w:r>
      <w:r>
        <w:t>or</w:t>
      </w:r>
      <w:r>
        <w:rPr>
          <w:rStyle w:val="apple-converted-space"/>
        </w:rPr>
        <w:t> </w:t>
      </w:r>
      <w:r>
        <w:rPr>
          <w:rStyle w:val="HTMLCode"/>
          <w:rFonts w:eastAsia="Arial Unicode MS"/>
        </w:rPr>
        <w:t>quarantineDirectory</w:t>
      </w:r>
    </w:p>
    <w:p w14:paraId="268F5EA5" w14:textId="77777777" w:rsidR="0016271E" w:rsidRDefault="0016271E" w:rsidP="0016271E">
      <w:pPr>
        <w:pStyle w:val="Body"/>
        <w:numPr>
          <w:ilvl w:val="0"/>
          <w:numId w:val="192"/>
        </w:numPr>
      </w:pPr>
      <w:r>
        <w:t>Destination file locked/in use</w:t>
      </w:r>
    </w:p>
    <w:p w14:paraId="652EB223" w14:textId="77777777" w:rsidR="0016271E" w:rsidRDefault="0016271E" w:rsidP="0016271E">
      <w:pPr>
        <w:pStyle w:val="Body"/>
        <w:numPr>
          <w:ilvl w:val="0"/>
          <w:numId w:val="192"/>
        </w:numPr>
      </w:pPr>
      <w:r>
        <w:t>Network share transient failure</w:t>
      </w:r>
    </w:p>
    <w:p w14:paraId="4B74CC85" w14:textId="77777777" w:rsidR="0016271E" w:rsidRDefault="0016271E" w:rsidP="0016271E">
      <w:pPr>
        <w:pStyle w:val="Body"/>
        <w:numPr>
          <w:ilvl w:val="0"/>
          <w:numId w:val="192"/>
        </w:numPr>
      </w:pPr>
      <w:r>
        <w:t>Path invalid (especially if config contains backslash escapes in</w:t>
      </w:r>
      <w:r>
        <w:rPr>
          <w:rStyle w:val="apple-converted-space"/>
        </w:rPr>
        <w:t> </w:t>
      </w:r>
      <w:r>
        <w:rPr>
          <w:rStyle w:val="HTMLCode"/>
          <w:rFonts w:eastAsia="Arial Unicode MS"/>
        </w:rPr>
        <w:t>.properties</w:t>
      </w:r>
      <w:r>
        <w:t>)</w:t>
      </w:r>
    </w:p>
    <w:p w14:paraId="5AD6E20E" w14:textId="77777777" w:rsidR="0016271E" w:rsidRDefault="0016271E" w:rsidP="0016271E">
      <w:pPr>
        <w:pStyle w:val="Body"/>
      </w:pPr>
      <w:r>
        <w:rPr>
          <w:rStyle w:val="Strong"/>
        </w:rPr>
        <w:t>What to do</w:t>
      </w:r>
    </w:p>
    <w:p w14:paraId="00AB27D4" w14:textId="77777777" w:rsidR="0016271E" w:rsidRDefault="0016271E" w:rsidP="0016271E">
      <w:pPr>
        <w:pStyle w:val="Body"/>
        <w:numPr>
          <w:ilvl w:val="0"/>
          <w:numId w:val="191"/>
        </w:numPr>
      </w:pPr>
      <w:r>
        <w:t>Check directory exists and is writable.</w:t>
      </w:r>
    </w:p>
    <w:p w14:paraId="4123A357" w14:textId="77777777" w:rsidR="0016271E" w:rsidRDefault="0016271E" w:rsidP="0016271E">
      <w:pPr>
        <w:pStyle w:val="Body"/>
        <w:numPr>
          <w:ilvl w:val="0"/>
          <w:numId w:val="191"/>
        </w:numPr>
      </w:pPr>
      <w:r>
        <w:t>If on UNC share, confirm connectivity and credentials.</w:t>
      </w:r>
    </w:p>
    <w:p w14:paraId="0F3E2AB5" w14:textId="77777777" w:rsidR="0016271E" w:rsidRDefault="0016271E" w:rsidP="0016271E">
      <w:pPr>
        <w:pStyle w:val="Body"/>
        <w:numPr>
          <w:ilvl w:val="0"/>
          <w:numId w:val="191"/>
        </w:numPr>
      </w:pPr>
      <w:r>
        <w:t>Check whether an AV product is locking CSVs.</w:t>
      </w:r>
    </w:p>
    <w:p w14:paraId="5EF9287C" w14:textId="77777777" w:rsidR="0016271E" w:rsidRDefault="0016271E" w:rsidP="0016271E">
      <w:pPr>
        <w:pStyle w:val="Body"/>
        <w:numPr>
          <w:ilvl w:val="0"/>
          <w:numId w:val="191"/>
        </w:numPr>
      </w:pPr>
      <w:r>
        <w:t>Confirm you’re not feeding paths like</w:t>
      </w:r>
      <w:r>
        <w:rPr>
          <w:rStyle w:val="apple-converted-space"/>
        </w:rPr>
        <w:t> </w:t>
      </w:r>
      <w:r>
        <w:rPr>
          <w:rStyle w:val="HTMLCode"/>
          <w:rFonts w:eastAsia="Arial Unicode MS"/>
        </w:rPr>
        <w:t>C:\tmp\out</w:t>
      </w:r>
      <w:r>
        <w:rPr>
          <w:rStyle w:val="apple-converted-space"/>
        </w:rPr>
        <w:t> </w:t>
      </w:r>
      <w:r>
        <w:t>in</w:t>
      </w:r>
      <w:r>
        <w:rPr>
          <w:rStyle w:val="apple-converted-space"/>
        </w:rPr>
        <w:t> </w:t>
      </w:r>
      <w:r>
        <w:rPr>
          <w:rStyle w:val="HTMLCode"/>
          <w:rFonts w:eastAsia="Arial Unicode MS"/>
        </w:rPr>
        <w:t>.properties</w:t>
      </w:r>
      <w:r>
        <w:rPr>
          <w:rStyle w:val="apple-converted-space"/>
        </w:rPr>
        <w:t> </w:t>
      </w:r>
      <w:r>
        <w:t>without escaping (</w:t>
      </w:r>
      <w:r>
        <w:rPr>
          <w:rStyle w:val="HTMLCode"/>
          <w:rFonts w:eastAsia="Arial Unicode MS"/>
        </w:rPr>
        <w:t>\t</w:t>
      </w:r>
      <w:r>
        <w:rPr>
          <w:rStyle w:val="apple-converted-space"/>
        </w:rPr>
        <w:t> </w:t>
      </w:r>
      <w:r>
        <w:t>becomes tab).</w:t>
      </w:r>
    </w:p>
    <w:p w14:paraId="41DD9C9B" w14:textId="77777777" w:rsidR="00900C02" w:rsidRDefault="00DE461A" w:rsidP="00900C02">
      <w:pPr>
        <w:ind w:left="720"/>
      </w:pPr>
      <w:r>
        <w:rPr>
          <w:noProof/>
        </w:rPr>
        <w:pict w14:anchorId="493CF91F">
          <v:rect id="_x0000_i1071" alt="" style="width:390.4pt;height:.05pt;mso-width-percent:0;mso-height-percent:0;mso-width-percent:0;mso-height-percent:0" o:hrpct="940" o:hralign="center" o:hrstd="t" o:hr="t" fillcolor="#a0a0a0" stroked="f"/>
        </w:pict>
      </w:r>
    </w:p>
    <w:p w14:paraId="179308DF" w14:textId="784D53E3" w:rsidR="0016271E" w:rsidRDefault="0016271E" w:rsidP="0016271E"/>
    <w:p w14:paraId="7EC81518" w14:textId="77777777" w:rsidR="0016271E" w:rsidRDefault="0016271E" w:rsidP="0016271E">
      <w:pPr>
        <w:pStyle w:val="Heading3"/>
      </w:pPr>
      <w:r>
        <w:rPr>
          <w:rStyle w:val="HTMLCode"/>
          <w:rFonts w:eastAsia="Arial Unicode MS"/>
        </w:rPr>
        <w:t>WARNING: File to move is not present: &lt;fileName&gt;</w:t>
      </w:r>
    </w:p>
    <w:p w14:paraId="5CDE41DD" w14:textId="77777777" w:rsidR="0016271E" w:rsidRDefault="0016271E" w:rsidP="0016271E">
      <w:pPr>
        <w:pStyle w:val="Body"/>
      </w:pPr>
      <w:r>
        <w:rPr>
          <w:rStyle w:val="Strong"/>
        </w:rPr>
        <w:t>What it means</w:t>
      </w:r>
      <w:r>
        <w:br/>
        <w:t>Builder expected a file to exist when trying to move it, but it wasn’t there.</w:t>
      </w:r>
    </w:p>
    <w:p w14:paraId="4D51FB74" w14:textId="77777777" w:rsidR="0016271E" w:rsidRDefault="0016271E" w:rsidP="0016271E">
      <w:pPr>
        <w:pStyle w:val="Body"/>
      </w:pPr>
      <w:r>
        <w:rPr>
          <w:rStyle w:val="Strong"/>
        </w:rPr>
        <w:t>Likely causes</w:t>
      </w:r>
    </w:p>
    <w:p w14:paraId="5D285C98" w14:textId="77777777" w:rsidR="0016271E" w:rsidRDefault="0016271E" w:rsidP="0016271E">
      <w:pPr>
        <w:pStyle w:val="Body"/>
        <w:numPr>
          <w:ilvl w:val="0"/>
          <w:numId w:val="194"/>
        </w:numPr>
      </w:pPr>
      <w:r>
        <w:t>Another process already moved/deleted it</w:t>
      </w:r>
    </w:p>
    <w:p w14:paraId="707509AF" w14:textId="77777777" w:rsidR="0016271E" w:rsidRDefault="0016271E" w:rsidP="0016271E">
      <w:pPr>
        <w:pStyle w:val="Body"/>
        <w:numPr>
          <w:ilvl w:val="0"/>
          <w:numId w:val="194"/>
        </w:numPr>
      </w:pPr>
      <w:r>
        <w:t>Race: CSV was written then removed by export process / cleanup job</w:t>
      </w:r>
    </w:p>
    <w:p w14:paraId="55016FF1" w14:textId="77777777" w:rsidR="0016271E" w:rsidRDefault="0016271E" w:rsidP="0016271E">
      <w:pPr>
        <w:pStyle w:val="Body"/>
        <w:numPr>
          <w:ilvl w:val="0"/>
          <w:numId w:val="194"/>
        </w:numPr>
      </w:pPr>
      <w:r>
        <w:t>Wrong watched directory</w:t>
      </w:r>
    </w:p>
    <w:p w14:paraId="333043A6" w14:textId="77777777" w:rsidR="0016271E" w:rsidRDefault="0016271E" w:rsidP="0016271E">
      <w:pPr>
        <w:pStyle w:val="Body"/>
      </w:pPr>
      <w:r>
        <w:rPr>
          <w:rStyle w:val="Strong"/>
        </w:rPr>
        <w:t>What to do</w:t>
      </w:r>
    </w:p>
    <w:p w14:paraId="5D9FFBA3" w14:textId="77777777" w:rsidR="0016271E" w:rsidRDefault="0016271E" w:rsidP="0016271E">
      <w:pPr>
        <w:pStyle w:val="Body"/>
        <w:numPr>
          <w:ilvl w:val="0"/>
          <w:numId w:val="193"/>
        </w:numPr>
      </w:pPr>
      <w:r>
        <w:t>Confirm the SQL export process is writing to the same</w:t>
      </w:r>
      <w:r>
        <w:rPr>
          <w:rStyle w:val="apple-converted-space"/>
        </w:rPr>
        <w:t> </w:t>
      </w:r>
      <w:r>
        <w:rPr>
          <w:rStyle w:val="HTMLCode"/>
          <w:rFonts w:eastAsia="Arial Unicode MS"/>
        </w:rPr>
        <w:t>cfg.csvDirectory</w:t>
      </w:r>
      <w:r>
        <w:rPr>
          <w:rStyle w:val="apple-converted-space"/>
        </w:rPr>
        <w:t> </w:t>
      </w:r>
      <w:r>
        <w:t>Builder watches.</w:t>
      </w:r>
    </w:p>
    <w:p w14:paraId="5D858F3A" w14:textId="77777777" w:rsidR="0016271E" w:rsidRDefault="0016271E" w:rsidP="0016271E">
      <w:pPr>
        <w:pStyle w:val="Body"/>
        <w:numPr>
          <w:ilvl w:val="0"/>
          <w:numId w:val="193"/>
        </w:numPr>
      </w:pPr>
      <w:r>
        <w:t>Check for other cleanup jobs touching the directory.</w:t>
      </w:r>
    </w:p>
    <w:p w14:paraId="67D49D4D" w14:textId="77777777" w:rsidR="0016271E" w:rsidRDefault="0016271E" w:rsidP="0016271E">
      <w:pPr>
        <w:pStyle w:val="Body"/>
        <w:numPr>
          <w:ilvl w:val="0"/>
          <w:numId w:val="193"/>
        </w:numPr>
      </w:pPr>
      <w:r>
        <w:t>If frequent, add “handoff” convention (e.g., write to</w:t>
      </w:r>
      <w:r>
        <w:rPr>
          <w:rStyle w:val="apple-converted-space"/>
        </w:rPr>
        <w:t> </w:t>
      </w:r>
      <w:r>
        <w:rPr>
          <w:rStyle w:val="HTMLCode"/>
          <w:rFonts w:eastAsia="Arial Unicode MS"/>
        </w:rPr>
        <w:t>.tmp</w:t>
      </w:r>
      <w:r>
        <w:rPr>
          <w:rStyle w:val="apple-converted-space"/>
        </w:rPr>
        <w:t> </w:t>
      </w:r>
      <w:r>
        <w:t>then rename to</w:t>
      </w:r>
      <w:r>
        <w:rPr>
          <w:rStyle w:val="apple-converted-space"/>
        </w:rPr>
        <w:t> </w:t>
      </w:r>
      <w:r>
        <w:rPr>
          <w:rStyle w:val="HTMLCode"/>
          <w:rFonts w:eastAsia="Arial Unicode MS"/>
        </w:rPr>
        <w:t>.csv</w:t>
      </w:r>
      <w:r>
        <w:rPr>
          <w:rStyle w:val="apple-converted-space"/>
        </w:rPr>
        <w:t> </w:t>
      </w:r>
      <w:r>
        <w:t>when complete).</w:t>
      </w:r>
    </w:p>
    <w:p w14:paraId="6CDE33ED" w14:textId="77777777" w:rsidR="00900C02" w:rsidRDefault="00DE461A" w:rsidP="00900C02">
      <w:pPr>
        <w:ind w:left="720"/>
      </w:pPr>
      <w:r>
        <w:rPr>
          <w:noProof/>
        </w:rPr>
        <w:pict w14:anchorId="6AB6EF08">
          <v:rect id="_x0000_i1070" alt="" style="width:390.4pt;height:.05pt;mso-width-percent:0;mso-height-percent:0;mso-width-percent:0;mso-height-percent:0" o:hrpct="940" o:hralign="center" o:hrstd="t" o:hr="t" fillcolor="#a0a0a0" stroked="f"/>
        </w:pict>
      </w:r>
    </w:p>
    <w:p w14:paraId="62A38F21" w14:textId="06EA7D86" w:rsidR="0016271E" w:rsidRDefault="0016271E" w:rsidP="00900C02">
      <w:pPr>
        <w:ind w:left="720"/>
      </w:pPr>
    </w:p>
    <w:p w14:paraId="37B6BE01" w14:textId="77777777" w:rsidR="0016271E" w:rsidRPr="0016271E" w:rsidRDefault="0016271E" w:rsidP="0016271E">
      <w:pPr>
        <w:pStyle w:val="Body"/>
        <w:rPr>
          <w:b/>
          <w:bCs/>
        </w:rPr>
      </w:pPr>
      <w:r w:rsidRPr="0016271E">
        <w:rPr>
          <w:rStyle w:val="HTMLCode"/>
          <w:rFonts w:eastAsia="Arial Unicode MS"/>
          <w:b/>
          <w:bCs/>
        </w:rPr>
        <w:t>WARNING: Failed to remove &lt;filePath&gt;</w:t>
      </w:r>
    </w:p>
    <w:p w14:paraId="78A3FE1B" w14:textId="77777777" w:rsidR="0016271E" w:rsidRPr="0016271E" w:rsidRDefault="0016271E" w:rsidP="0016271E">
      <w:pPr>
        <w:pStyle w:val="Body"/>
        <w:rPr>
          <w:b/>
          <w:bCs/>
        </w:rPr>
      </w:pPr>
      <w:r w:rsidRPr="0016271E">
        <w:rPr>
          <w:rStyle w:val="HTMLCode"/>
          <w:rFonts w:eastAsia="Arial Unicode MS"/>
          <w:b/>
          <w:bCs/>
        </w:rPr>
        <w:t>WARNING: Failed to remove &lt;filePath&gt; file not found</w:t>
      </w:r>
    </w:p>
    <w:p w14:paraId="46585888" w14:textId="77777777" w:rsidR="0016271E" w:rsidRPr="0016271E" w:rsidRDefault="0016271E" w:rsidP="0016271E">
      <w:pPr>
        <w:pStyle w:val="Body"/>
        <w:rPr>
          <w:b/>
          <w:bCs/>
        </w:rPr>
      </w:pPr>
      <w:r w:rsidRPr="0016271E">
        <w:rPr>
          <w:rStyle w:val="HTMLCode"/>
          <w:rFonts w:eastAsia="Arial Unicode MS"/>
          <w:b/>
          <w:bCs/>
        </w:rPr>
        <w:t>WARNING: Failed to remove file &lt;filePath&gt;. &lt;message&gt;</w:t>
      </w:r>
    </w:p>
    <w:p w14:paraId="46492383" w14:textId="77777777" w:rsidR="0016271E" w:rsidRDefault="0016271E" w:rsidP="0016271E">
      <w:pPr>
        <w:pStyle w:val="Body"/>
      </w:pPr>
      <w:r>
        <w:rPr>
          <w:rStyle w:val="Strong"/>
        </w:rPr>
        <w:t>What it means</w:t>
      </w:r>
      <w:r>
        <w:br/>
        <w:t>Builder is tidying processed files (when</w:t>
      </w:r>
      <w:r>
        <w:rPr>
          <w:rStyle w:val="apple-converted-space"/>
        </w:rPr>
        <w:t> </w:t>
      </w:r>
      <w:r>
        <w:rPr>
          <w:rStyle w:val="HTMLCode"/>
          <w:rFonts w:eastAsia="Arial Unicode MS"/>
        </w:rPr>
        <w:t>deleteProcessedFiles</w:t>
      </w:r>
      <w:r>
        <w:rPr>
          <w:rStyle w:val="apple-converted-space"/>
        </w:rPr>
        <w:t> </w:t>
      </w:r>
      <w:r>
        <w:t>is enabled) and couldn’t delete something.</w:t>
      </w:r>
    </w:p>
    <w:p w14:paraId="0EF831DF" w14:textId="77777777" w:rsidR="0016271E" w:rsidRDefault="0016271E" w:rsidP="0016271E">
      <w:pPr>
        <w:pStyle w:val="Body"/>
      </w:pPr>
      <w:r>
        <w:rPr>
          <w:rStyle w:val="Strong"/>
        </w:rPr>
        <w:t>Likely causes</w:t>
      </w:r>
    </w:p>
    <w:p w14:paraId="629DE93D" w14:textId="77777777" w:rsidR="0016271E" w:rsidRDefault="0016271E" w:rsidP="0016271E">
      <w:pPr>
        <w:pStyle w:val="Body"/>
        <w:numPr>
          <w:ilvl w:val="0"/>
          <w:numId w:val="195"/>
        </w:numPr>
      </w:pPr>
      <w:r>
        <w:t>Permissions / ownership</w:t>
      </w:r>
    </w:p>
    <w:p w14:paraId="5F09AFF6" w14:textId="77777777" w:rsidR="0016271E" w:rsidRDefault="0016271E" w:rsidP="0016271E">
      <w:pPr>
        <w:pStyle w:val="Body"/>
        <w:numPr>
          <w:ilvl w:val="0"/>
          <w:numId w:val="195"/>
        </w:numPr>
      </w:pPr>
      <w:r>
        <w:lastRenderedPageBreak/>
        <w:t>File locked (indexer, antivirus, user)</w:t>
      </w:r>
    </w:p>
    <w:p w14:paraId="11B0524D" w14:textId="77777777" w:rsidR="0016271E" w:rsidRDefault="0016271E" w:rsidP="0016271E">
      <w:pPr>
        <w:pStyle w:val="Body"/>
        <w:numPr>
          <w:ilvl w:val="0"/>
          <w:numId w:val="195"/>
        </w:numPr>
      </w:pPr>
      <w:r>
        <w:t>Path points somewhere unexpected</w:t>
      </w:r>
    </w:p>
    <w:p w14:paraId="345216F6" w14:textId="77777777" w:rsidR="0016271E" w:rsidRDefault="0016271E" w:rsidP="0016271E">
      <w:pPr>
        <w:pStyle w:val="Body"/>
      </w:pPr>
      <w:r>
        <w:rPr>
          <w:rStyle w:val="Strong"/>
        </w:rPr>
        <w:t>What to do</w:t>
      </w:r>
    </w:p>
    <w:p w14:paraId="4C479DAE" w14:textId="77777777" w:rsidR="0016271E" w:rsidRDefault="0016271E" w:rsidP="0016271E">
      <w:pPr>
        <w:pStyle w:val="Body"/>
        <w:numPr>
          <w:ilvl w:val="0"/>
          <w:numId w:val="196"/>
        </w:numPr>
      </w:pPr>
      <w:r>
        <w:t>Check the processed directory is correct and is a “Builder-owned” location.</w:t>
      </w:r>
    </w:p>
    <w:p w14:paraId="7278EC88" w14:textId="77777777" w:rsidR="0016271E" w:rsidRDefault="0016271E" w:rsidP="0016271E">
      <w:pPr>
        <w:pStyle w:val="Body"/>
        <w:numPr>
          <w:ilvl w:val="0"/>
          <w:numId w:val="196"/>
        </w:numPr>
      </w:pPr>
      <w:r>
        <w:t>On Windows, look for locks using Sysinternals</w:t>
      </w:r>
      <w:r>
        <w:rPr>
          <w:rStyle w:val="apple-converted-space"/>
        </w:rPr>
        <w:t> </w:t>
      </w:r>
      <w:r>
        <w:rPr>
          <w:rStyle w:val="HTMLCode"/>
          <w:rFonts w:eastAsia="Arial Unicode MS"/>
        </w:rPr>
        <w:t>handle.exe</w:t>
      </w:r>
      <w:r>
        <w:rPr>
          <w:rStyle w:val="apple-converted-space"/>
        </w:rPr>
        <w:t> </w:t>
      </w:r>
      <w:r>
        <w:t>or similar.</w:t>
      </w:r>
    </w:p>
    <w:p w14:paraId="241712D2" w14:textId="77777777" w:rsidR="0016271E" w:rsidRDefault="0016271E" w:rsidP="0016271E">
      <w:pPr>
        <w:pStyle w:val="Body"/>
        <w:numPr>
          <w:ilvl w:val="0"/>
          <w:numId w:val="196"/>
        </w:numPr>
      </w:pPr>
      <w:r>
        <w:t>If this is a network share, check share permissions + connectivity.</w:t>
      </w:r>
    </w:p>
    <w:p w14:paraId="2439CE0B" w14:textId="65334D5B" w:rsidR="0016271E" w:rsidRDefault="0016271E" w:rsidP="0016271E"/>
    <w:p w14:paraId="58A247F9" w14:textId="77777777" w:rsidR="0016271E" w:rsidRDefault="0016271E" w:rsidP="0016271E">
      <w:pPr>
        <w:pStyle w:val="Heading2"/>
      </w:pPr>
      <w:bookmarkStart w:id="54" w:name="_Toc219448877"/>
      <w:r>
        <w:t>Watched directory polling and resilience</w:t>
      </w:r>
      <w:bookmarkEnd w:id="54"/>
    </w:p>
    <w:p w14:paraId="64AFFC56" w14:textId="77777777" w:rsidR="0016271E" w:rsidRDefault="0016271E" w:rsidP="0016271E">
      <w:pPr>
        <w:pStyle w:val="Heading3"/>
      </w:pPr>
      <w:r>
        <w:rPr>
          <w:rStyle w:val="HTMLCode"/>
          <w:rFonts w:eastAsia="Arial Unicode MS"/>
        </w:rPr>
        <w:t>WARNING: Cannot read watched directory: &lt;csvDirectory&gt; (will retry; throttled...) Cause: &lt;Exception&gt;: &lt;message&gt;</w:t>
      </w:r>
    </w:p>
    <w:p w14:paraId="4E706A20" w14:textId="77777777" w:rsidR="0016271E" w:rsidRDefault="0016271E" w:rsidP="0016271E">
      <w:pPr>
        <w:pStyle w:val="Body"/>
      </w:pPr>
      <w:r>
        <w:rPr>
          <w:rStyle w:val="Strong"/>
        </w:rPr>
        <w:t>What it means</w:t>
      </w:r>
      <w:r>
        <w:br/>
        <w:t>Builder couldn’t list the watched directory this tick. It will retry next polling interval, and it will only log this warning at most once per throttle window.</w:t>
      </w:r>
    </w:p>
    <w:p w14:paraId="38E9D925" w14:textId="77777777" w:rsidR="0016271E" w:rsidRDefault="0016271E" w:rsidP="0016271E">
      <w:pPr>
        <w:pStyle w:val="Body"/>
      </w:pPr>
      <w:r>
        <w:rPr>
          <w:rStyle w:val="Strong"/>
        </w:rPr>
        <w:t>Likely causes</w:t>
      </w:r>
    </w:p>
    <w:p w14:paraId="7E3C3A6D" w14:textId="77777777" w:rsidR="0016271E" w:rsidRDefault="0016271E" w:rsidP="0016271E">
      <w:pPr>
        <w:pStyle w:val="Body"/>
        <w:numPr>
          <w:ilvl w:val="0"/>
          <w:numId w:val="198"/>
        </w:numPr>
      </w:pPr>
      <w:r>
        <w:t>Directory does not exist</w:t>
      </w:r>
    </w:p>
    <w:p w14:paraId="679A6D91" w14:textId="77777777" w:rsidR="0016271E" w:rsidRDefault="0016271E" w:rsidP="0016271E">
      <w:pPr>
        <w:pStyle w:val="Body"/>
        <w:numPr>
          <w:ilvl w:val="0"/>
          <w:numId w:val="198"/>
        </w:numPr>
      </w:pPr>
      <w:r>
        <w:t>Permissions</w:t>
      </w:r>
    </w:p>
    <w:p w14:paraId="2A6A4B30" w14:textId="77777777" w:rsidR="0016271E" w:rsidRDefault="0016271E" w:rsidP="0016271E">
      <w:pPr>
        <w:pStyle w:val="Body"/>
        <w:numPr>
          <w:ilvl w:val="0"/>
          <w:numId w:val="198"/>
        </w:numPr>
      </w:pPr>
      <w:r>
        <w:t>Network share temporarily unavailable</w:t>
      </w:r>
    </w:p>
    <w:p w14:paraId="4AD33F69" w14:textId="77777777" w:rsidR="0016271E" w:rsidRDefault="0016271E" w:rsidP="0016271E">
      <w:pPr>
        <w:pStyle w:val="Body"/>
        <w:numPr>
          <w:ilvl w:val="0"/>
          <w:numId w:val="198"/>
        </w:numPr>
      </w:pPr>
      <w:r>
        <w:t>Path mis-specified in config (escape sequences again)</w:t>
      </w:r>
    </w:p>
    <w:p w14:paraId="25348A38" w14:textId="77777777" w:rsidR="0016271E" w:rsidRDefault="0016271E" w:rsidP="0016271E">
      <w:pPr>
        <w:pStyle w:val="Body"/>
      </w:pPr>
      <w:r>
        <w:rPr>
          <w:rStyle w:val="Strong"/>
        </w:rPr>
        <w:t>What to do</w:t>
      </w:r>
    </w:p>
    <w:p w14:paraId="6BA74F79" w14:textId="77777777" w:rsidR="0016271E" w:rsidRDefault="0016271E" w:rsidP="0016271E">
      <w:pPr>
        <w:pStyle w:val="Body"/>
        <w:numPr>
          <w:ilvl w:val="0"/>
          <w:numId w:val="197"/>
        </w:numPr>
      </w:pPr>
      <w:r>
        <w:t>Verify directory exists and is readable by the service account.</w:t>
      </w:r>
    </w:p>
    <w:p w14:paraId="0CA0B997" w14:textId="77777777" w:rsidR="0016271E" w:rsidRDefault="0016271E" w:rsidP="0016271E">
      <w:pPr>
        <w:pStyle w:val="Body"/>
        <w:numPr>
          <w:ilvl w:val="0"/>
          <w:numId w:val="197"/>
        </w:numPr>
      </w:pPr>
      <w:r>
        <w:t>If UNC share, validate the service identity has access.</w:t>
      </w:r>
    </w:p>
    <w:p w14:paraId="0CFC873D" w14:textId="77777777" w:rsidR="0016271E" w:rsidRDefault="0016271E" w:rsidP="0016271E">
      <w:pPr>
        <w:pStyle w:val="Body"/>
        <w:numPr>
          <w:ilvl w:val="0"/>
          <w:numId w:val="197"/>
        </w:numPr>
      </w:pPr>
      <w:r>
        <w:t>Confirm</w:t>
      </w:r>
      <w:r>
        <w:rPr>
          <w:rStyle w:val="apple-converted-space"/>
        </w:rPr>
        <w:t> </w:t>
      </w:r>
      <w:r>
        <w:rPr>
          <w:rStyle w:val="HTMLCode"/>
          <w:rFonts w:eastAsia="Arial Unicode MS"/>
        </w:rPr>
        <w:t>csvDirectory</w:t>
      </w:r>
      <w:r>
        <w:rPr>
          <w:rStyle w:val="apple-converted-space"/>
        </w:rPr>
        <w:t> </w:t>
      </w:r>
      <w:r>
        <w:t>config uses safe path format:</w:t>
      </w:r>
    </w:p>
    <w:p w14:paraId="4EDCD72C" w14:textId="77777777" w:rsidR="0016271E" w:rsidRDefault="0016271E" w:rsidP="0016271E">
      <w:pPr>
        <w:pStyle w:val="Body"/>
        <w:numPr>
          <w:ilvl w:val="0"/>
          <w:numId w:val="197"/>
        </w:numPr>
      </w:pPr>
      <w:r>
        <w:t>Preferred:</w:t>
      </w:r>
      <w:r>
        <w:rPr>
          <w:rStyle w:val="apple-converted-space"/>
        </w:rPr>
        <w:t> </w:t>
      </w:r>
      <w:r>
        <w:rPr>
          <w:rStyle w:val="HTMLCode"/>
          <w:rFonts w:eastAsia="Arial Unicode MS"/>
        </w:rPr>
        <w:t>//server/share/path</w:t>
      </w:r>
      <w:r>
        <w:rPr>
          <w:rStyle w:val="apple-converted-space"/>
        </w:rPr>
        <w:t> </w:t>
      </w:r>
      <w:r>
        <w:t>or</w:t>
      </w:r>
      <w:r>
        <w:rPr>
          <w:rStyle w:val="apple-converted-space"/>
        </w:rPr>
        <w:t> </w:t>
      </w:r>
      <w:r>
        <w:rPr>
          <w:rStyle w:val="HTMLCode"/>
          <w:rFonts w:eastAsia="Arial Unicode MS"/>
        </w:rPr>
        <w:t>C:/path/...</w:t>
      </w:r>
    </w:p>
    <w:p w14:paraId="09378CAD" w14:textId="77777777" w:rsidR="0016271E" w:rsidRDefault="0016271E" w:rsidP="0016271E">
      <w:pPr>
        <w:pStyle w:val="Body"/>
        <w:numPr>
          <w:ilvl w:val="0"/>
          <w:numId w:val="197"/>
        </w:numPr>
      </w:pPr>
      <w:r>
        <w:t>If using backslashes in</w:t>
      </w:r>
      <w:r>
        <w:rPr>
          <w:rStyle w:val="apple-converted-space"/>
        </w:rPr>
        <w:t> </w:t>
      </w:r>
      <w:r>
        <w:rPr>
          <w:rStyle w:val="HTMLCode"/>
          <w:rFonts w:eastAsia="Arial Unicode MS"/>
        </w:rPr>
        <w:t>.properties</w:t>
      </w:r>
      <w:r>
        <w:t>, they must be doubled.</w:t>
      </w:r>
    </w:p>
    <w:p w14:paraId="331C8C95" w14:textId="49FF24CB" w:rsidR="0016271E" w:rsidRDefault="00DE461A" w:rsidP="0016271E">
      <w:r>
        <w:rPr>
          <w:noProof/>
        </w:rPr>
        <w:pict w14:anchorId="4E2FD80D">
          <v:rect id="_x0000_i1069" alt="" style="width:451.3pt;height:.05pt;mso-width-percent:0;mso-height-percent:0;mso-width-percent:0;mso-height-percent:0" o:hralign="center" o:hrstd="t" o:hr="t" fillcolor="#a0a0a0" stroked="f"/>
        </w:pict>
      </w:r>
    </w:p>
    <w:p w14:paraId="694A11C2" w14:textId="77777777" w:rsidR="0016271E" w:rsidRDefault="0016271E" w:rsidP="0016271E">
      <w:pPr>
        <w:pStyle w:val="Heading3"/>
      </w:pPr>
      <w:r>
        <w:rPr>
          <w:rStyle w:val="HTMLCode"/>
          <w:rFonts w:eastAsia="Arial Unicode MS"/>
        </w:rPr>
        <w:t>SEVERE: Unhandled error in watcher loop</w:t>
      </w:r>
    </w:p>
    <w:p w14:paraId="59983351" w14:textId="77777777" w:rsidR="0016271E" w:rsidRDefault="0016271E" w:rsidP="0016271E">
      <w:pPr>
        <w:pStyle w:val="Body"/>
      </w:pPr>
      <w:r>
        <w:rPr>
          <w:rStyle w:val="Strong"/>
        </w:rPr>
        <w:t>What it means</w:t>
      </w:r>
      <w:r>
        <w:br/>
        <w:t>Something unexpected escaped the normal per-file error handling in the main polling loop.</w:t>
      </w:r>
    </w:p>
    <w:p w14:paraId="6AD1C288" w14:textId="77777777" w:rsidR="0016271E" w:rsidRDefault="0016271E" w:rsidP="0016271E">
      <w:pPr>
        <w:pStyle w:val="Body"/>
      </w:pPr>
      <w:r>
        <w:rPr>
          <w:rStyle w:val="Strong"/>
        </w:rPr>
        <w:t>What to do</w:t>
      </w:r>
    </w:p>
    <w:p w14:paraId="0C20B88C" w14:textId="77777777" w:rsidR="0016271E" w:rsidRDefault="0016271E" w:rsidP="0016271E">
      <w:pPr>
        <w:pStyle w:val="Body"/>
        <w:numPr>
          <w:ilvl w:val="0"/>
          <w:numId w:val="199"/>
        </w:numPr>
      </w:pPr>
      <w:r>
        <w:t>Treat as “investigate immediately”.</w:t>
      </w:r>
    </w:p>
    <w:p w14:paraId="5E547DF1" w14:textId="77777777" w:rsidR="0016271E" w:rsidRDefault="0016271E" w:rsidP="0016271E">
      <w:pPr>
        <w:pStyle w:val="Body"/>
        <w:numPr>
          <w:ilvl w:val="0"/>
          <w:numId w:val="199"/>
        </w:numPr>
      </w:pPr>
      <w:r>
        <w:t>Look at the exception stack trace: it should identify the failing subsystem (directory read, mapping refresh, file parse, output writing, etc.).</w:t>
      </w:r>
    </w:p>
    <w:p w14:paraId="6A707165" w14:textId="77777777" w:rsidR="0016271E" w:rsidRDefault="0016271E" w:rsidP="0016271E">
      <w:pPr>
        <w:pStyle w:val="Body"/>
        <w:numPr>
          <w:ilvl w:val="0"/>
          <w:numId w:val="199"/>
        </w:numPr>
      </w:pPr>
      <w:r>
        <w:t>If it repeats every tick, Builder may be effectively stuck until restart or configuration fix.</w:t>
      </w:r>
    </w:p>
    <w:p w14:paraId="76BB30A4" w14:textId="71AFF6F2" w:rsidR="0016271E" w:rsidRDefault="0016271E" w:rsidP="0016271E"/>
    <w:p w14:paraId="0645F493" w14:textId="77777777" w:rsidR="0016271E" w:rsidRDefault="0016271E" w:rsidP="0016271E">
      <w:pPr>
        <w:pStyle w:val="Heading2"/>
      </w:pPr>
      <w:bookmarkStart w:id="55" w:name="_Toc219448878"/>
      <w:r>
        <w:lastRenderedPageBreak/>
        <w:t>Directory creation at startup / ongoing</w:t>
      </w:r>
      <w:bookmarkEnd w:id="55"/>
    </w:p>
    <w:p w14:paraId="44C45B95" w14:textId="77777777" w:rsidR="0016271E" w:rsidRDefault="0016271E" w:rsidP="0016271E">
      <w:pPr>
        <w:pStyle w:val="Heading3"/>
      </w:pPr>
      <w:r>
        <w:rPr>
          <w:rStyle w:val="HTMLCode"/>
          <w:rFonts w:eastAsia="Arial Unicode MS"/>
        </w:rPr>
        <w:t>WARNING: Unable to create/watch CSVDirectory: &lt;csvDirectory&gt; (will keep trying during polling)</w:t>
      </w:r>
    </w:p>
    <w:p w14:paraId="3BFA351A" w14:textId="77777777" w:rsidR="0016271E" w:rsidRDefault="0016271E" w:rsidP="0016271E">
      <w:pPr>
        <w:pStyle w:val="Body"/>
      </w:pPr>
      <w:r>
        <w:rPr>
          <w:rStyle w:val="Strong"/>
        </w:rPr>
        <w:t>What it means</w:t>
      </w:r>
      <w:r>
        <w:br/>
        <w:t>Builder couldn’t create the watched directory. It won’t exit; it will keep trying.</w:t>
      </w:r>
    </w:p>
    <w:p w14:paraId="46781513" w14:textId="77777777" w:rsidR="0016271E" w:rsidRDefault="0016271E" w:rsidP="0016271E">
      <w:pPr>
        <w:pStyle w:val="Body"/>
      </w:pPr>
      <w:r>
        <w:rPr>
          <w:rStyle w:val="Strong"/>
        </w:rPr>
        <w:t>What to do</w:t>
      </w:r>
    </w:p>
    <w:p w14:paraId="07CD4728" w14:textId="77777777" w:rsidR="0016271E" w:rsidRDefault="0016271E" w:rsidP="0016271E">
      <w:pPr>
        <w:pStyle w:val="Body"/>
        <w:numPr>
          <w:ilvl w:val="0"/>
          <w:numId w:val="200"/>
        </w:numPr>
      </w:pPr>
      <w:r>
        <w:t>Create the directory manually, verify permissions.</w:t>
      </w:r>
    </w:p>
    <w:p w14:paraId="692F876B" w14:textId="77777777" w:rsidR="0016271E" w:rsidRDefault="0016271E" w:rsidP="0016271E">
      <w:pPr>
        <w:pStyle w:val="Body"/>
        <w:numPr>
          <w:ilvl w:val="0"/>
          <w:numId w:val="200"/>
        </w:numPr>
      </w:pPr>
      <w:r>
        <w:t>If it’s a UNC share, ensure the share is reachable at service start time.</w:t>
      </w:r>
    </w:p>
    <w:p w14:paraId="5F6B156C" w14:textId="77777777" w:rsidR="0016271E" w:rsidRDefault="0016271E" w:rsidP="0016271E">
      <w:pPr>
        <w:pStyle w:val="Body"/>
        <w:numPr>
          <w:ilvl w:val="0"/>
          <w:numId w:val="200"/>
        </w:numPr>
      </w:pPr>
      <w:r>
        <w:t>If this is intentional (directory managed elsewhere), you still need it to exist before Builder can do useful work.</w:t>
      </w:r>
    </w:p>
    <w:p w14:paraId="2A21AC3F" w14:textId="2D73BE18" w:rsidR="0016271E" w:rsidRDefault="00DE461A" w:rsidP="0016271E">
      <w:r>
        <w:rPr>
          <w:noProof/>
        </w:rPr>
        <w:pict w14:anchorId="206E43A2">
          <v:rect id="_x0000_i1068" alt="" style="width:451.3pt;height:.05pt;mso-width-percent:0;mso-height-percent:0;mso-width-percent:0;mso-height-percent:0" o:hralign="center" o:hrstd="t" o:hr="t" fillcolor="#a0a0a0" stroked="f"/>
        </w:pict>
      </w:r>
    </w:p>
    <w:p w14:paraId="68D9C8D2" w14:textId="77777777" w:rsidR="0016271E" w:rsidRDefault="0016271E" w:rsidP="0016271E">
      <w:pPr>
        <w:pStyle w:val="Heading3"/>
      </w:pPr>
      <w:r>
        <w:rPr>
          <w:rStyle w:val="HTMLCode"/>
          <w:rFonts w:eastAsia="Arial Unicode MS"/>
        </w:rPr>
        <w:t>WARNING: Unable to create outputDirectory: &lt;outputDirectory&gt;</w:t>
      </w:r>
    </w:p>
    <w:p w14:paraId="05FA1BA0" w14:textId="77777777" w:rsidR="0016271E" w:rsidRDefault="0016271E" w:rsidP="0016271E">
      <w:pPr>
        <w:pStyle w:val="Heading3"/>
      </w:pPr>
      <w:r>
        <w:rPr>
          <w:rStyle w:val="HTMLCode"/>
          <w:rFonts w:eastAsia="Arial Unicode MS"/>
        </w:rPr>
        <w:t>WARNING: Unable to create processedDirectory: &lt;processedDirectory&gt;</w:t>
      </w:r>
    </w:p>
    <w:p w14:paraId="67027BD9" w14:textId="77777777" w:rsidR="0016271E" w:rsidRDefault="0016271E" w:rsidP="0016271E">
      <w:pPr>
        <w:pStyle w:val="Heading3"/>
      </w:pPr>
      <w:r>
        <w:rPr>
          <w:rStyle w:val="HTMLCode"/>
          <w:rFonts w:eastAsia="Arial Unicode MS"/>
        </w:rPr>
        <w:t>WARNING: Unable to create quarantineDirectory: &lt;quarantineDirectory&gt;</w:t>
      </w:r>
    </w:p>
    <w:p w14:paraId="655632E9" w14:textId="77777777" w:rsidR="0016271E" w:rsidRDefault="0016271E" w:rsidP="0016271E">
      <w:pPr>
        <w:pStyle w:val="Heading3"/>
      </w:pPr>
      <w:r>
        <w:rPr>
          <w:rStyle w:val="HTMLCode"/>
          <w:rFonts w:eastAsia="Arial Unicode MS"/>
        </w:rPr>
        <w:t>WARNING: Unable to create logDirectory: &lt;logDirectory&gt;</w:t>
      </w:r>
    </w:p>
    <w:p w14:paraId="36EBF0E2" w14:textId="77777777" w:rsidR="0016271E" w:rsidRDefault="0016271E" w:rsidP="0016271E">
      <w:pPr>
        <w:pStyle w:val="Body"/>
      </w:pPr>
      <w:r>
        <w:rPr>
          <w:rStyle w:val="Strong"/>
        </w:rPr>
        <w:t>What it means</w:t>
      </w:r>
      <w:r>
        <w:br/>
        <w:t>Builder couldn’t create one of its required working directories.</w:t>
      </w:r>
    </w:p>
    <w:p w14:paraId="1484D895" w14:textId="77777777" w:rsidR="0016271E" w:rsidRDefault="0016271E" w:rsidP="0016271E">
      <w:pPr>
        <w:pStyle w:val="Body"/>
      </w:pPr>
      <w:r>
        <w:rPr>
          <w:rStyle w:val="Strong"/>
        </w:rPr>
        <w:t>Likely causes</w:t>
      </w:r>
    </w:p>
    <w:p w14:paraId="477594BC" w14:textId="77777777" w:rsidR="0016271E" w:rsidRDefault="0016271E" w:rsidP="0016271E">
      <w:pPr>
        <w:pStyle w:val="Body"/>
        <w:numPr>
          <w:ilvl w:val="0"/>
          <w:numId w:val="202"/>
        </w:numPr>
      </w:pPr>
      <w:r>
        <w:t>Permissions / ACLs</w:t>
      </w:r>
    </w:p>
    <w:p w14:paraId="04D7CA84" w14:textId="77777777" w:rsidR="0016271E" w:rsidRDefault="0016271E" w:rsidP="0016271E">
      <w:pPr>
        <w:pStyle w:val="Body"/>
        <w:numPr>
          <w:ilvl w:val="0"/>
          <w:numId w:val="202"/>
        </w:numPr>
      </w:pPr>
      <w:r>
        <w:t>Invalid path string (again:</w:t>
      </w:r>
      <w:r>
        <w:rPr>
          <w:rStyle w:val="apple-converted-space"/>
        </w:rPr>
        <w:t> </w:t>
      </w:r>
      <w:r>
        <w:rPr>
          <w:rStyle w:val="HTMLCode"/>
          <w:rFonts w:eastAsia="Arial Unicode MS"/>
        </w:rPr>
        <w:t>.properties</w:t>
      </w:r>
      <w:r>
        <w:rPr>
          <w:rStyle w:val="apple-converted-space"/>
        </w:rPr>
        <w:t> </w:t>
      </w:r>
      <w:r>
        <w:t>escaping)</w:t>
      </w:r>
    </w:p>
    <w:p w14:paraId="6580D1BD" w14:textId="77777777" w:rsidR="0016271E" w:rsidRDefault="0016271E" w:rsidP="0016271E">
      <w:pPr>
        <w:pStyle w:val="Body"/>
        <w:numPr>
          <w:ilvl w:val="0"/>
          <w:numId w:val="202"/>
        </w:numPr>
      </w:pPr>
      <w:r>
        <w:t>Parent path missing on a network share</w:t>
      </w:r>
    </w:p>
    <w:p w14:paraId="19FB2ACF" w14:textId="77777777" w:rsidR="0016271E" w:rsidRDefault="0016271E" w:rsidP="0016271E">
      <w:pPr>
        <w:pStyle w:val="Body"/>
        <w:numPr>
          <w:ilvl w:val="0"/>
          <w:numId w:val="202"/>
        </w:numPr>
      </w:pPr>
      <w:r>
        <w:t>Disk full / read-only volume</w:t>
      </w:r>
    </w:p>
    <w:p w14:paraId="53A6174C" w14:textId="77777777" w:rsidR="0016271E" w:rsidRDefault="0016271E" w:rsidP="0016271E">
      <w:pPr>
        <w:pStyle w:val="Body"/>
      </w:pPr>
      <w:r>
        <w:rPr>
          <w:rStyle w:val="Strong"/>
        </w:rPr>
        <w:t>What to do</w:t>
      </w:r>
    </w:p>
    <w:p w14:paraId="25D89F1E" w14:textId="77777777" w:rsidR="0016271E" w:rsidRDefault="0016271E" w:rsidP="0016271E">
      <w:pPr>
        <w:pStyle w:val="Body"/>
        <w:numPr>
          <w:ilvl w:val="0"/>
          <w:numId w:val="201"/>
        </w:numPr>
      </w:pPr>
      <w:r>
        <w:t>Ensure each directory exists and is writable.</w:t>
      </w:r>
    </w:p>
    <w:p w14:paraId="025D19F1" w14:textId="77777777" w:rsidR="0016271E" w:rsidRDefault="0016271E" w:rsidP="0016271E">
      <w:pPr>
        <w:pStyle w:val="Body"/>
        <w:numPr>
          <w:ilvl w:val="0"/>
          <w:numId w:val="201"/>
        </w:numPr>
      </w:pPr>
      <w:r>
        <w:t>Prefer forward slashes in config:</w:t>
      </w:r>
    </w:p>
    <w:p w14:paraId="48B8F670" w14:textId="77777777" w:rsidR="0016271E" w:rsidRDefault="0016271E" w:rsidP="0016271E">
      <w:pPr>
        <w:pStyle w:val="Body"/>
        <w:numPr>
          <w:ilvl w:val="1"/>
          <w:numId w:val="201"/>
        </w:numPr>
      </w:pPr>
      <w:r>
        <w:rPr>
          <w:rStyle w:val="HTMLCode"/>
          <w:rFonts w:eastAsia="Arial Unicode MS"/>
        </w:rPr>
        <w:t>outputDirectory=//na-stor01/procat/verity/out</w:t>
      </w:r>
    </w:p>
    <w:p w14:paraId="7AD2EFE4" w14:textId="77777777" w:rsidR="0016271E" w:rsidRDefault="0016271E" w:rsidP="0016271E">
      <w:pPr>
        <w:pStyle w:val="Body"/>
        <w:numPr>
          <w:ilvl w:val="1"/>
          <w:numId w:val="201"/>
        </w:numPr>
      </w:pPr>
      <w:r>
        <w:rPr>
          <w:rStyle w:val="HTMLCode"/>
          <w:rFonts w:eastAsia="Arial Unicode MS"/>
        </w:rPr>
        <w:t>logDirectory=C:/procat/logs</w:t>
      </w:r>
    </w:p>
    <w:p w14:paraId="094A006F" w14:textId="77777777" w:rsidR="0016271E" w:rsidRDefault="0016271E" w:rsidP="0016271E">
      <w:pPr>
        <w:pStyle w:val="Body"/>
      </w:pPr>
      <w:r>
        <w:t>Confirm the service account has rights.</w:t>
      </w:r>
    </w:p>
    <w:p w14:paraId="76FF4683" w14:textId="31C97443" w:rsidR="0016271E" w:rsidRDefault="0016271E" w:rsidP="0016271E"/>
    <w:p w14:paraId="3A410587" w14:textId="77777777" w:rsidR="0016271E" w:rsidRDefault="0016271E" w:rsidP="0016271E">
      <w:pPr>
        <w:pStyle w:val="Heading2"/>
      </w:pPr>
      <w:bookmarkStart w:id="56" w:name="_Toc219448879"/>
      <w:r>
        <w:t>Lettercode mapping file (LetterCodeTranslator)</w:t>
      </w:r>
      <w:bookmarkEnd w:id="56"/>
    </w:p>
    <w:p w14:paraId="6B7DE222" w14:textId="77777777" w:rsidR="0016271E" w:rsidRDefault="0016271E" w:rsidP="0016271E">
      <w:pPr>
        <w:pStyle w:val="Heading3"/>
      </w:pPr>
      <w:r>
        <w:rPr>
          <w:rStyle w:val="HTMLCode"/>
          <w:rFonts w:eastAsia="Arial Unicode MS"/>
        </w:rPr>
        <w:t>WARNING: Lettercode mapping file not found: &lt;path&gt; (will use defaultCollection=&lt;default&gt;)</w:t>
      </w:r>
    </w:p>
    <w:p w14:paraId="5759273D" w14:textId="77777777" w:rsidR="0016271E" w:rsidRDefault="0016271E" w:rsidP="0016271E">
      <w:pPr>
        <w:pStyle w:val="Body"/>
      </w:pPr>
      <w:r>
        <w:rPr>
          <w:rStyle w:val="Strong"/>
        </w:rPr>
        <w:t>What it means</w:t>
      </w:r>
      <w:r>
        <w:br/>
        <w:t>Mapping file is missing and there is</w:t>
      </w:r>
      <w:r>
        <w:rPr>
          <w:rStyle w:val="apple-converted-space"/>
        </w:rPr>
        <w:t> </w:t>
      </w:r>
      <w:r>
        <w:rPr>
          <w:rStyle w:val="Strong"/>
        </w:rPr>
        <w:t>no previously loaded mapping</w:t>
      </w:r>
      <w:r>
        <w:t>, so Builder will fall back to defaults.</w:t>
      </w:r>
    </w:p>
    <w:p w14:paraId="37999EE0" w14:textId="77777777" w:rsidR="0016271E" w:rsidRDefault="0016271E" w:rsidP="0016271E">
      <w:pPr>
        <w:pStyle w:val="Body"/>
      </w:pPr>
      <w:r>
        <w:rPr>
          <w:rStyle w:val="Strong"/>
        </w:rPr>
        <w:t>Operational impact</w:t>
      </w:r>
    </w:p>
    <w:p w14:paraId="1B70D9C2" w14:textId="77777777" w:rsidR="0016271E" w:rsidRDefault="0016271E" w:rsidP="0016271E">
      <w:pPr>
        <w:pStyle w:val="Body"/>
        <w:numPr>
          <w:ilvl w:val="0"/>
          <w:numId w:val="203"/>
        </w:numPr>
      </w:pPr>
      <w:r>
        <w:lastRenderedPageBreak/>
        <w:t>Collections for ADV-style indexing may default to</w:t>
      </w:r>
      <w:r>
        <w:rPr>
          <w:rStyle w:val="apple-converted-space"/>
        </w:rPr>
        <w:t> </w:t>
      </w:r>
      <w:r>
        <w:rPr>
          <w:rStyle w:val="HTMLCode"/>
          <w:rFonts w:eastAsia="Arial Unicode MS"/>
        </w:rPr>
        <w:t>Advanced/&lt;defaultCollection&gt;</w:t>
      </w:r>
      <w:r>
        <w:t>.</w:t>
      </w:r>
    </w:p>
    <w:p w14:paraId="535EADE9" w14:textId="77777777" w:rsidR="0016271E" w:rsidRDefault="0016271E" w:rsidP="0016271E">
      <w:pPr>
        <w:pStyle w:val="Body"/>
      </w:pPr>
      <w:r>
        <w:rPr>
          <w:rStyle w:val="Strong"/>
        </w:rPr>
        <w:t>What to do</w:t>
      </w:r>
    </w:p>
    <w:p w14:paraId="72429397" w14:textId="77777777" w:rsidR="0016271E" w:rsidRDefault="0016271E" w:rsidP="0016271E">
      <w:pPr>
        <w:pStyle w:val="Body"/>
        <w:numPr>
          <w:ilvl w:val="0"/>
          <w:numId w:val="203"/>
        </w:numPr>
      </w:pPr>
      <w:r>
        <w:t>Put the mapping file in place at the configured location.</w:t>
      </w:r>
    </w:p>
    <w:p w14:paraId="7F2500C9" w14:textId="77777777" w:rsidR="0016271E" w:rsidRDefault="0016271E" w:rsidP="0016271E">
      <w:pPr>
        <w:pStyle w:val="Body"/>
        <w:numPr>
          <w:ilvl w:val="0"/>
          <w:numId w:val="203"/>
        </w:numPr>
      </w:pPr>
      <w:r>
        <w:t>Confirm path is correct and readable.</w:t>
      </w:r>
    </w:p>
    <w:p w14:paraId="499C25AA" w14:textId="77777777" w:rsidR="0016271E" w:rsidRDefault="0016271E" w:rsidP="0016271E">
      <w:pPr>
        <w:pStyle w:val="Body"/>
        <w:numPr>
          <w:ilvl w:val="0"/>
          <w:numId w:val="203"/>
        </w:numPr>
      </w:pPr>
      <w:r>
        <w:t>Confirm file name case/extension if on a case-sensitive share.</w:t>
      </w:r>
    </w:p>
    <w:p w14:paraId="065DD456" w14:textId="3F368081" w:rsidR="0016271E" w:rsidRDefault="00DE461A" w:rsidP="0016271E">
      <w:r>
        <w:rPr>
          <w:noProof/>
        </w:rPr>
        <w:pict w14:anchorId="566BBBE0">
          <v:rect id="_x0000_i1067" alt="" style="width:451.3pt;height:.05pt;mso-width-percent:0;mso-height-percent:0;mso-width-percent:0;mso-height-percent:0" o:hralign="center" o:hrstd="t" o:hr="t" fillcolor="#a0a0a0" stroked="f"/>
        </w:pict>
      </w:r>
    </w:p>
    <w:p w14:paraId="58A79818" w14:textId="77777777" w:rsidR="0016271E" w:rsidRDefault="0016271E" w:rsidP="0016271E">
      <w:pPr>
        <w:pStyle w:val="Heading3"/>
      </w:pPr>
      <w:r>
        <w:rPr>
          <w:rStyle w:val="HTMLCode"/>
          <w:rFonts w:eastAsia="Arial Unicode MS"/>
        </w:rPr>
        <w:t>WARNING: Lettercode mapping file not found: &lt;path&gt; (keeping last-known-good mappings)</w:t>
      </w:r>
    </w:p>
    <w:p w14:paraId="3082BB0B" w14:textId="77777777" w:rsidR="0016271E" w:rsidRDefault="0016271E" w:rsidP="0016271E">
      <w:pPr>
        <w:pStyle w:val="Body"/>
      </w:pPr>
      <w:r>
        <w:rPr>
          <w:rStyle w:val="Strong"/>
        </w:rPr>
        <w:t>What it means</w:t>
      </w:r>
      <w:r>
        <w:br/>
        <w:t>Mapping file is missing</w:t>
      </w:r>
      <w:r>
        <w:rPr>
          <w:rStyle w:val="apple-converted-space"/>
        </w:rPr>
        <w:t> </w:t>
      </w:r>
      <w:r>
        <w:rPr>
          <w:rStyle w:val="Emphasis"/>
        </w:rPr>
        <w:t>now</w:t>
      </w:r>
      <w:r>
        <w:t>, but Builder previously loaded it successfully and will keep using the cached mapping.</w:t>
      </w:r>
    </w:p>
    <w:p w14:paraId="224E652C" w14:textId="77777777" w:rsidR="0016271E" w:rsidRDefault="0016271E" w:rsidP="0016271E">
      <w:pPr>
        <w:pStyle w:val="Body"/>
      </w:pPr>
      <w:r>
        <w:rPr>
          <w:rStyle w:val="Strong"/>
        </w:rPr>
        <w:t>What to do</w:t>
      </w:r>
    </w:p>
    <w:p w14:paraId="348C0A19" w14:textId="77777777" w:rsidR="0016271E" w:rsidRDefault="0016271E" w:rsidP="0016271E">
      <w:pPr>
        <w:pStyle w:val="Body"/>
        <w:numPr>
          <w:ilvl w:val="0"/>
          <w:numId w:val="204"/>
        </w:numPr>
      </w:pPr>
      <w:r>
        <w:t>Restore the mapping file (someone moved/renamed it).</w:t>
      </w:r>
    </w:p>
    <w:p w14:paraId="7B6C3500" w14:textId="77777777" w:rsidR="0016271E" w:rsidRDefault="0016271E" w:rsidP="0016271E">
      <w:pPr>
        <w:pStyle w:val="Body"/>
        <w:numPr>
          <w:ilvl w:val="0"/>
          <w:numId w:val="204"/>
        </w:numPr>
      </w:pPr>
      <w:r>
        <w:t>Treat as “needs fixing soon”, but it is not immediately catastrophic.</w:t>
      </w:r>
    </w:p>
    <w:p w14:paraId="013A2BA1" w14:textId="79C12545" w:rsidR="0016271E" w:rsidRDefault="00DE461A" w:rsidP="0016271E">
      <w:r>
        <w:rPr>
          <w:noProof/>
        </w:rPr>
        <w:pict w14:anchorId="455175A6">
          <v:rect id="_x0000_i1066" alt="" style="width:451.3pt;height:.05pt;mso-width-percent:0;mso-height-percent:0;mso-width-percent:0;mso-height-percent:0" o:hralign="center" o:hrstd="t" o:hr="t" fillcolor="#a0a0a0" stroked="f"/>
        </w:pict>
      </w:r>
    </w:p>
    <w:p w14:paraId="2FA85EE2" w14:textId="77777777" w:rsidR="0016271E" w:rsidRDefault="0016271E" w:rsidP="0016271E">
      <w:pPr>
        <w:pStyle w:val="Heading3"/>
      </w:pPr>
      <w:r>
        <w:rPr>
          <w:rStyle w:val="HTMLCode"/>
          <w:rFonts w:eastAsia="Arial Unicode MS"/>
        </w:rPr>
        <w:t>SEVERE: Failed to load lettercode mapping file: &lt;path&gt; (no previous mapping available; will use defaults)</w:t>
      </w:r>
    </w:p>
    <w:p w14:paraId="694CE210" w14:textId="77777777" w:rsidR="0016271E" w:rsidRDefault="0016271E" w:rsidP="0016271E">
      <w:pPr>
        <w:pStyle w:val="Body"/>
      </w:pPr>
      <w:r>
        <w:rPr>
          <w:rStyle w:val="Strong"/>
        </w:rPr>
        <w:t>What it means</w:t>
      </w:r>
      <w:r>
        <w:br/>
        <w:t>An IOException occurred reading the mapping file and there is no cached mapping.</w:t>
      </w:r>
    </w:p>
    <w:p w14:paraId="45895C9C" w14:textId="77777777" w:rsidR="0016271E" w:rsidRDefault="0016271E" w:rsidP="0016271E">
      <w:pPr>
        <w:pStyle w:val="Body"/>
      </w:pPr>
      <w:r>
        <w:rPr>
          <w:rStyle w:val="Strong"/>
        </w:rPr>
        <w:t>Likely causes</w:t>
      </w:r>
    </w:p>
    <w:p w14:paraId="41B2B845" w14:textId="77777777" w:rsidR="0016271E" w:rsidRDefault="0016271E" w:rsidP="0016271E">
      <w:pPr>
        <w:pStyle w:val="Body"/>
        <w:numPr>
          <w:ilvl w:val="0"/>
          <w:numId w:val="206"/>
        </w:numPr>
      </w:pPr>
      <w:r>
        <w:t>File unreadable (permissions)</w:t>
      </w:r>
    </w:p>
    <w:p w14:paraId="0054029E" w14:textId="77777777" w:rsidR="0016271E" w:rsidRDefault="0016271E" w:rsidP="0016271E">
      <w:pPr>
        <w:pStyle w:val="Body"/>
        <w:numPr>
          <w:ilvl w:val="0"/>
          <w:numId w:val="206"/>
        </w:numPr>
      </w:pPr>
      <w:r>
        <w:t>Locked file</w:t>
      </w:r>
    </w:p>
    <w:p w14:paraId="31F508D1" w14:textId="77777777" w:rsidR="0016271E" w:rsidRDefault="0016271E" w:rsidP="0016271E">
      <w:pPr>
        <w:pStyle w:val="Body"/>
        <w:numPr>
          <w:ilvl w:val="0"/>
          <w:numId w:val="206"/>
        </w:numPr>
      </w:pPr>
      <w:r>
        <w:t>Network share glitch</w:t>
      </w:r>
    </w:p>
    <w:p w14:paraId="20601438" w14:textId="77777777" w:rsidR="0016271E" w:rsidRDefault="0016271E" w:rsidP="0016271E">
      <w:pPr>
        <w:pStyle w:val="Body"/>
        <w:numPr>
          <w:ilvl w:val="0"/>
          <w:numId w:val="206"/>
        </w:numPr>
      </w:pPr>
      <w:r>
        <w:t>File path points somewhere invalid</w:t>
      </w:r>
    </w:p>
    <w:p w14:paraId="20F4657D" w14:textId="77777777" w:rsidR="0016271E" w:rsidRDefault="0016271E" w:rsidP="0016271E">
      <w:pPr>
        <w:pStyle w:val="Body"/>
      </w:pPr>
      <w:r>
        <w:rPr>
          <w:rStyle w:val="Strong"/>
        </w:rPr>
        <w:t>What to do</w:t>
      </w:r>
    </w:p>
    <w:p w14:paraId="5AE62847" w14:textId="77777777" w:rsidR="0016271E" w:rsidRDefault="0016271E" w:rsidP="0016271E">
      <w:pPr>
        <w:pStyle w:val="Body"/>
        <w:numPr>
          <w:ilvl w:val="0"/>
          <w:numId w:val="205"/>
        </w:numPr>
      </w:pPr>
      <w:r>
        <w:t>Fix connectivity/permissions.</w:t>
      </w:r>
    </w:p>
    <w:p w14:paraId="4AA40AA7" w14:textId="77777777" w:rsidR="0016271E" w:rsidRDefault="0016271E" w:rsidP="0016271E">
      <w:pPr>
        <w:pStyle w:val="Body"/>
        <w:numPr>
          <w:ilvl w:val="0"/>
          <w:numId w:val="205"/>
        </w:numPr>
      </w:pPr>
      <w:r>
        <w:t>If on share: copy file locally and point config at local path to remove share dependency.</w:t>
      </w:r>
    </w:p>
    <w:p w14:paraId="123980DD" w14:textId="77777777" w:rsidR="0016271E" w:rsidRDefault="0016271E" w:rsidP="0016271E">
      <w:pPr>
        <w:pStyle w:val="Body"/>
        <w:numPr>
          <w:ilvl w:val="0"/>
          <w:numId w:val="205"/>
        </w:numPr>
      </w:pPr>
      <w:r>
        <w:t>Once fixed, Builder will load it on next tick (it calls refresh each tick).</w:t>
      </w:r>
    </w:p>
    <w:p w14:paraId="431149BE" w14:textId="77777777" w:rsidR="0016271E" w:rsidRDefault="00DE461A" w:rsidP="0016271E">
      <w:r>
        <w:rPr>
          <w:noProof/>
        </w:rPr>
        <w:pict w14:anchorId="09706DF6">
          <v:rect id="_x0000_i1065" alt="" style="width:451.3pt;height:.05pt;mso-width-percent:0;mso-height-percent:0;mso-width-percent:0;mso-height-percent:0" o:hralign="center" o:hrstd="t" o:hr="t" fillcolor="#a0a0a0" stroked="f"/>
        </w:pict>
      </w:r>
    </w:p>
    <w:p w14:paraId="0946E55A" w14:textId="77777777" w:rsidR="0016271E" w:rsidRDefault="0016271E" w:rsidP="0016271E">
      <w:pPr>
        <w:pStyle w:val="Heading3"/>
      </w:pPr>
      <w:r>
        <w:rPr>
          <w:rStyle w:val="HTMLCode"/>
          <w:rFonts w:eastAsia="Arial Unicode MS"/>
        </w:rPr>
        <w:t>WARNING: Failed to reload lettercode mapping file: &lt;path&gt; (keeping last-known-good mappings)</w:t>
      </w:r>
    </w:p>
    <w:p w14:paraId="7FD973AD" w14:textId="77777777" w:rsidR="0016271E" w:rsidRDefault="0016271E" w:rsidP="0016271E">
      <w:pPr>
        <w:pStyle w:val="Body"/>
      </w:pPr>
      <w:r>
        <w:rPr>
          <w:rStyle w:val="Strong"/>
        </w:rPr>
        <w:t>What it means</w:t>
      </w:r>
      <w:r>
        <w:br/>
        <w:t>Reload failed, but Builder will continue using cached last-known-good mapping.</w:t>
      </w:r>
    </w:p>
    <w:p w14:paraId="5437A6B6" w14:textId="77777777" w:rsidR="0016271E" w:rsidRDefault="0016271E" w:rsidP="0016271E">
      <w:pPr>
        <w:pStyle w:val="Body"/>
      </w:pPr>
      <w:r>
        <w:rPr>
          <w:rStyle w:val="Strong"/>
        </w:rPr>
        <w:t>What to do</w:t>
      </w:r>
    </w:p>
    <w:p w14:paraId="76037F7D" w14:textId="77777777" w:rsidR="0016271E" w:rsidRDefault="0016271E" w:rsidP="0016271E">
      <w:pPr>
        <w:pStyle w:val="Body"/>
        <w:numPr>
          <w:ilvl w:val="0"/>
          <w:numId w:val="207"/>
        </w:numPr>
      </w:pPr>
      <w:r>
        <w:lastRenderedPageBreak/>
        <w:t>Investigate why reload failed: partial write, file replaced while being read, share issues.</w:t>
      </w:r>
    </w:p>
    <w:p w14:paraId="7F3EC369" w14:textId="77777777" w:rsidR="0016271E" w:rsidRDefault="0016271E" w:rsidP="0016271E">
      <w:pPr>
        <w:pStyle w:val="Body"/>
        <w:numPr>
          <w:ilvl w:val="0"/>
          <w:numId w:val="207"/>
        </w:numPr>
      </w:pPr>
      <w:r>
        <w:t>Best practice: mapping file updates should be “atomic” (write new file then rename over old).</w:t>
      </w:r>
    </w:p>
    <w:p w14:paraId="25DB8DA7" w14:textId="77777777" w:rsidR="0016271E" w:rsidRDefault="00DE461A" w:rsidP="0016271E">
      <w:r>
        <w:rPr>
          <w:noProof/>
        </w:rPr>
        <w:pict w14:anchorId="5C91179C">
          <v:rect id="_x0000_i1064" alt="" style="width:451.3pt;height:.05pt;mso-width-percent:0;mso-height-percent:0;mso-width-percent:0;mso-height-percent:0" o:hralign="center" o:hrstd="t" o:hr="t" fillcolor="#a0a0a0" stroked="f"/>
        </w:pict>
      </w:r>
    </w:p>
    <w:p w14:paraId="72D618E8" w14:textId="77777777" w:rsidR="0016271E" w:rsidRDefault="0016271E" w:rsidP="0016271E">
      <w:pPr>
        <w:pStyle w:val="Heading3"/>
      </w:pPr>
      <w:r>
        <w:rPr>
          <w:rStyle w:val="HTMLCode"/>
          <w:rFonts w:eastAsia="Arial Unicode MS"/>
        </w:rPr>
        <w:t>SEVERE: Unexpected error while parsing lettercode mapping file: &lt;path&gt; (no previous mapping available; will use defaults)</w:t>
      </w:r>
    </w:p>
    <w:p w14:paraId="1A8662F0" w14:textId="77777777" w:rsidR="0016271E" w:rsidRDefault="0016271E" w:rsidP="0016271E">
      <w:pPr>
        <w:pStyle w:val="Heading3"/>
      </w:pPr>
      <w:r>
        <w:rPr>
          <w:rStyle w:val="HTMLCode"/>
          <w:rFonts w:eastAsia="Arial Unicode MS"/>
        </w:rPr>
        <w:t>WARNING: Unexpected error while parsing lettercode mapping file: &lt;path&gt; (keeping last-known-good mappings)</w:t>
      </w:r>
    </w:p>
    <w:p w14:paraId="308E3ED2" w14:textId="77777777" w:rsidR="0016271E" w:rsidRDefault="0016271E" w:rsidP="0016271E">
      <w:pPr>
        <w:pStyle w:val="Body"/>
      </w:pPr>
      <w:r>
        <w:rPr>
          <w:rStyle w:val="Strong"/>
        </w:rPr>
        <w:t>What it means</w:t>
      </w:r>
      <w:r>
        <w:br/>
        <w:t>The mapping file was found/read, but parsing hit an unexpected runtime error.</w:t>
      </w:r>
    </w:p>
    <w:p w14:paraId="5C0CC984" w14:textId="77777777" w:rsidR="0016271E" w:rsidRDefault="0016271E" w:rsidP="0016271E">
      <w:pPr>
        <w:pStyle w:val="Body"/>
      </w:pPr>
      <w:r>
        <w:rPr>
          <w:rStyle w:val="Strong"/>
        </w:rPr>
        <w:t>Likely causes</w:t>
      </w:r>
    </w:p>
    <w:p w14:paraId="719BB4E0" w14:textId="77777777" w:rsidR="0016271E" w:rsidRDefault="0016271E" w:rsidP="0016271E">
      <w:pPr>
        <w:pStyle w:val="Body"/>
        <w:numPr>
          <w:ilvl w:val="0"/>
          <w:numId w:val="208"/>
        </w:numPr>
      </w:pPr>
      <w:r>
        <w:t>Weird encoding / non-text content</w:t>
      </w:r>
    </w:p>
    <w:p w14:paraId="7D76F31A" w14:textId="77777777" w:rsidR="0016271E" w:rsidRDefault="0016271E" w:rsidP="0016271E">
      <w:pPr>
        <w:pStyle w:val="Body"/>
        <w:numPr>
          <w:ilvl w:val="0"/>
          <w:numId w:val="208"/>
        </w:numPr>
      </w:pPr>
      <w:r>
        <w:t>Extremely long lines / unexpected characters</w:t>
      </w:r>
    </w:p>
    <w:p w14:paraId="575924B4" w14:textId="77777777" w:rsidR="0016271E" w:rsidRDefault="0016271E" w:rsidP="0016271E">
      <w:pPr>
        <w:pStyle w:val="Body"/>
        <w:numPr>
          <w:ilvl w:val="0"/>
          <w:numId w:val="208"/>
        </w:numPr>
      </w:pPr>
      <w:r>
        <w:t>Some bug triggered by unusual format</w:t>
      </w:r>
    </w:p>
    <w:p w14:paraId="11E1FBC3" w14:textId="77777777" w:rsidR="0016271E" w:rsidRDefault="0016271E" w:rsidP="0016271E">
      <w:pPr>
        <w:pStyle w:val="Body"/>
      </w:pPr>
      <w:r>
        <w:rPr>
          <w:rStyle w:val="Strong"/>
        </w:rPr>
        <w:t>What to do</w:t>
      </w:r>
    </w:p>
    <w:p w14:paraId="258430AC" w14:textId="77777777" w:rsidR="0016271E" w:rsidRDefault="0016271E" w:rsidP="0016271E">
      <w:pPr>
        <w:pStyle w:val="Body"/>
        <w:numPr>
          <w:ilvl w:val="0"/>
          <w:numId w:val="209"/>
        </w:numPr>
      </w:pPr>
      <w:r>
        <w:t>Open the mapping file and validate it’s plain text, expected format.</w:t>
      </w:r>
    </w:p>
    <w:p w14:paraId="5B4BFF3D" w14:textId="77777777" w:rsidR="0016271E" w:rsidRDefault="0016271E" w:rsidP="0016271E">
      <w:pPr>
        <w:pStyle w:val="Body"/>
        <w:numPr>
          <w:ilvl w:val="0"/>
          <w:numId w:val="209"/>
        </w:numPr>
      </w:pPr>
      <w:r>
        <w:t>Ensure it’s US-ASCII / UTF-8 without exotic characters.</w:t>
      </w:r>
    </w:p>
    <w:p w14:paraId="0D8BAF50" w14:textId="77777777" w:rsidR="0016271E" w:rsidRDefault="0016271E" w:rsidP="0016271E">
      <w:pPr>
        <w:pStyle w:val="Body"/>
        <w:numPr>
          <w:ilvl w:val="0"/>
          <w:numId w:val="209"/>
        </w:numPr>
      </w:pPr>
      <w:r>
        <w:t>If this appeared right after an edit, roll back to a known-good copy.</w:t>
      </w:r>
    </w:p>
    <w:p w14:paraId="42D155F9" w14:textId="77777777" w:rsidR="0016271E" w:rsidRDefault="00DE461A" w:rsidP="0016271E">
      <w:r>
        <w:rPr>
          <w:noProof/>
        </w:rPr>
        <w:pict w14:anchorId="1CF968BD">
          <v:rect id="_x0000_i1063" alt="" style="width:451.3pt;height:.05pt;mso-width-percent:0;mso-height-percent:0;mso-width-percent:0;mso-height-percent:0" o:hralign="center" o:hrstd="t" o:hr="t" fillcolor="#a0a0a0" stroked="f"/>
        </w:pict>
      </w:r>
    </w:p>
    <w:p w14:paraId="73DBF6FD" w14:textId="77777777" w:rsidR="0016271E" w:rsidRDefault="0016271E" w:rsidP="0016271E">
      <w:pPr>
        <w:pStyle w:val="Heading3"/>
      </w:pPr>
      <w:r>
        <w:rPr>
          <w:rStyle w:val="HTMLCode"/>
          <w:rFonts w:eastAsia="Arial Unicode MS"/>
        </w:rPr>
        <w:t>WARNING: Malformed mapping line &lt;n&gt; (missing ':'): &lt;line&gt;</w:t>
      </w:r>
    </w:p>
    <w:p w14:paraId="589F3754" w14:textId="77777777" w:rsidR="0016271E" w:rsidRDefault="0016271E" w:rsidP="0016271E">
      <w:pPr>
        <w:pStyle w:val="Body"/>
      </w:pPr>
      <w:r>
        <w:rPr>
          <w:rStyle w:val="Strong"/>
        </w:rPr>
        <w:t>What it means</w:t>
      </w:r>
      <w:r>
        <w:br/>
        <w:t>A non-empty, non-comment line didn’t contain a</w:t>
      </w:r>
      <w:r>
        <w:rPr>
          <w:rStyle w:val="apple-converted-space"/>
        </w:rPr>
        <w:t> </w:t>
      </w:r>
      <w:r>
        <w:rPr>
          <w:rStyle w:val="HTMLCode"/>
          <w:rFonts w:eastAsia="Arial Unicode MS"/>
        </w:rPr>
        <w:t>:</w:t>
      </w:r>
      <w:r>
        <w:rPr>
          <w:rStyle w:val="apple-converted-space"/>
        </w:rPr>
        <w:t> </w:t>
      </w:r>
      <w:r>
        <w:t>separator.</w:t>
      </w:r>
    </w:p>
    <w:p w14:paraId="642ACD01" w14:textId="77777777" w:rsidR="0016271E" w:rsidRDefault="0016271E" w:rsidP="0016271E">
      <w:pPr>
        <w:pStyle w:val="Body"/>
      </w:pPr>
      <w:r>
        <w:rPr>
          <w:rStyle w:val="Strong"/>
        </w:rPr>
        <w:t>What to do</w:t>
      </w:r>
    </w:p>
    <w:p w14:paraId="590788A3" w14:textId="77777777" w:rsidR="0016271E" w:rsidRDefault="0016271E" w:rsidP="0016271E">
      <w:pPr>
        <w:pStyle w:val="Body"/>
        <w:numPr>
          <w:ilvl w:val="0"/>
          <w:numId w:val="210"/>
        </w:numPr>
      </w:pPr>
      <w:r>
        <w:t>Fix the line format in the mapping file.</w:t>
      </w:r>
    </w:p>
    <w:p w14:paraId="1111B6ED" w14:textId="77777777" w:rsidR="0016271E" w:rsidRDefault="0016271E" w:rsidP="0016271E">
      <w:pPr>
        <w:pStyle w:val="Body"/>
        <w:numPr>
          <w:ilvl w:val="0"/>
          <w:numId w:val="210"/>
        </w:numPr>
      </w:pPr>
      <w:r>
        <w:t>This is usually harmless unless it affects a lettercode you care about.</w:t>
      </w:r>
    </w:p>
    <w:p w14:paraId="6FA3502D" w14:textId="77777777" w:rsidR="0016271E" w:rsidRDefault="00DE461A" w:rsidP="0016271E">
      <w:r>
        <w:rPr>
          <w:noProof/>
        </w:rPr>
        <w:pict w14:anchorId="39C92A59">
          <v:rect id="_x0000_i1062" alt="" style="width:451.3pt;height:.05pt;mso-width-percent:0;mso-height-percent:0;mso-width-percent:0;mso-height-percent:0" o:hralign="center" o:hrstd="t" o:hr="t" fillcolor="#a0a0a0" stroked="f"/>
        </w:pict>
      </w:r>
    </w:p>
    <w:p w14:paraId="6747C362" w14:textId="77777777" w:rsidR="0016271E" w:rsidRDefault="0016271E" w:rsidP="0016271E">
      <w:pPr>
        <w:pStyle w:val="Heading3"/>
      </w:pPr>
      <w:r>
        <w:rPr>
          <w:rStyle w:val="HTMLCode"/>
          <w:rFonts w:eastAsia="Arial Unicode MS"/>
        </w:rPr>
        <w:t>WARNING: Malformed mapping line &lt;n&gt; (empty collection/codes): &lt;line&gt;</w:t>
      </w:r>
    </w:p>
    <w:p w14:paraId="471F7C2A" w14:textId="77777777" w:rsidR="0016271E" w:rsidRDefault="0016271E" w:rsidP="0016271E">
      <w:pPr>
        <w:pStyle w:val="Body"/>
      </w:pPr>
      <w:r>
        <w:rPr>
          <w:rStyle w:val="Strong"/>
        </w:rPr>
        <w:t>What it means</w:t>
      </w:r>
      <w:r>
        <w:br/>
        <w:t>Line had a colon, but either the collection name or code list was empty.</w:t>
      </w:r>
    </w:p>
    <w:p w14:paraId="1DEB30E0" w14:textId="77777777" w:rsidR="0016271E" w:rsidRDefault="0016271E" w:rsidP="0016271E">
      <w:pPr>
        <w:pStyle w:val="Body"/>
      </w:pPr>
      <w:r>
        <w:rPr>
          <w:rStyle w:val="Strong"/>
        </w:rPr>
        <w:t>What to do</w:t>
      </w:r>
    </w:p>
    <w:p w14:paraId="62BEBE24" w14:textId="77777777" w:rsidR="0016271E" w:rsidRDefault="0016271E" w:rsidP="0016271E">
      <w:pPr>
        <w:pStyle w:val="Body"/>
        <w:numPr>
          <w:ilvl w:val="0"/>
          <w:numId w:val="211"/>
        </w:numPr>
      </w:pPr>
      <w:r>
        <w:t>Fix the line. Example valid line:</w:t>
      </w:r>
    </w:p>
    <w:p w14:paraId="4A9150D5" w14:textId="77777777" w:rsidR="0016271E" w:rsidRDefault="0016271E" w:rsidP="0016271E">
      <w:pPr>
        <w:pStyle w:val="Body"/>
        <w:numPr>
          <w:ilvl w:val="1"/>
          <w:numId w:val="211"/>
        </w:numPr>
      </w:pPr>
      <w:r>
        <w:rPr>
          <w:rStyle w:val="HTMLCode"/>
          <w:rFonts w:eastAsia="Arial Unicode MS"/>
        </w:rPr>
        <w:t>adv1:WO,RAIL</w:t>
      </w:r>
    </w:p>
    <w:p w14:paraId="43D6C87B" w14:textId="297D23FE" w:rsidR="0066306E" w:rsidRDefault="0016271E" w:rsidP="0016271E">
      <w:pPr>
        <w:pStyle w:val="Body"/>
        <w:numPr>
          <w:ilvl w:val="1"/>
          <w:numId w:val="211"/>
        </w:numPr>
        <w:rPr>
          <w:rStyle w:val="HTMLCode"/>
          <w:rFonts w:eastAsia="Arial Unicode MS"/>
        </w:rPr>
      </w:pPr>
      <w:r>
        <w:rPr>
          <w:rStyle w:val="HTMLCode"/>
          <w:rFonts w:eastAsia="Arial Unicode MS"/>
        </w:rPr>
        <w:t>adv2:FO,HO</w:t>
      </w:r>
    </w:p>
    <w:p w14:paraId="40DA85D7" w14:textId="77777777" w:rsidR="0066306E" w:rsidRDefault="0066306E">
      <w:pPr>
        <w:rPr>
          <w:rStyle w:val="HTMLCode"/>
          <w:rFonts w:eastAsia="Arial Unicode MS"/>
          <w:color w:val="000000"/>
          <w:lang w:val="en-AU" w:eastAsia="en-US"/>
        </w:rPr>
      </w:pPr>
      <w:r>
        <w:rPr>
          <w:rStyle w:val="HTMLCode"/>
          <w:rFonts w:eastAsia="Arial Unicode MS"/>
        </w:rPr>
        <w:br w:type="page"/>
      </w:r>
    </w:p>
    <w:p w14:paraId="0BFAA448" w14:textId="77777777" w:rsidR="0016271E" w:rsidRDefault="0016271E" w:rsidP="0016271E">
      <w:pPr>
        <w:pStyle w:val="Body"/>
        <w:numPr>
          <w:ilvl w:val="1"/>
          <w:numId w:val="211"/>
        </w:numPr>
      </w:pPr>
    </w:p>
    <w:p w14:paraId="21D5ED01" w14:textId="77777777" w:rsidR="0016271E" w:rsidRDefault="00DE461A" w:rsidP="0016271E">
      <w:r>
        <w:rPr>
          <w:noProof/>
        </w:rPr>
        <w:pict w14:anchorId="4C5DF18D">
          <v:rect id="_x0000_i1061" alt="" style="width:451.3pt;height:.05pt;mso-width-percent:0;mso-height-percent:0;mso-width-percent:0;mso-height-percent:0" o:hralign="center" o:hrstd="t" o:hr="t" fillcolor="#a0a0a0" stroked="f"/>
        </w:pict>
      </w:r>
    </w:p>
    <w:p w14:paraId="26F1FC6F" w14:textId="77777777" w:rsidR="0016271E" w:rsidRDefault="0016271E" w:rsidP="0016271E">
      <w:pPr>
        <w:pStyle w:val="Heading2"/>
      </w:pPr>
      <w:bookmarkStart w:id="57" w:name="_Toc219448880"/>
      <w:r>
        <w:t>Editset file loading / parsing</w:t>
      </w:r>
      <w:bookmarkEnd w:id="57"/>
    </w:p>
    <w:p w14:paraId="2C6DE33A" w14:textId="77777777" w:rsidR="0016271E" w:rsidRDefault="0016271E" w:rsidP="0016271E">
      <w:pPr>
        <w:pStyle w:val="Heading3"/>
      </w:pPr>
      <w:r>
        <w:rPr>
          <w:rStyle w:val="HTMLCode"/>
          <w:rFonts w:eastAsia="Arial Unicode MS"/>
        </w:rPr>
        <w:t>WARNING: Failed when writing files for editset file '&lt;editSetFile&gt;'.</w:t>
      </w:r>
    </w:p>
    <w:p w14:paraId="0EB2E4B1" w14:textId="77777777" w:rsidR="0016271E" w:rsidRDefault="0016271E" w:rsidP="0016271E">
      <w:pPr>
        <w:pStyle w:val="Body"/>
      </w:pPr>
      <w:r>
        <w:rPr>
          <w:rStyle w:val="Strong"/>
        </w:rPr>
        <w:t>What it means</w:t>
      </w:r>
      <w:r>
        <w:br/>
        <w:t>Builder parsed the editset but</w:t>
      </w:r>
      <w:r>
        <w:rPr>
          <w:rStyle w:val="apple-converted-space"/>
        </w:rPr>
        <w:t> </w:t>
      </w:r>
      <w:r>
        <w:rPr>
          <w:rStyle w:val="HTMLCode"/>
          <w:rFonts w:eastAsia="Arial Unicode MS"/>
        </w:rPr>
        <w:t>writeFiles(...)</w:t>
      </w:r>
      <w:r>
        <w:rPr>
          <w:rStyle w:val="apple-converted-space"/>
        </w:rPr>
        <w:t> </w:t>
      </w:r>
      <w:r>
        <w:t>returned false, so it will move the CSV to quarantine.</w:t>
      </w:r>
    </w:p>
    <w:p w14:paraId="035BC076" w14:textId="77777777" w:rsidR="0016271E" w:rsidRDefault="0016271E" w:rsidP="0016271E">
      <w:pPr>
        <w:pStyle w:val="Body"/>
      </w:pPr>
      <w:r>
        <w:rPr>
          <w:rStyle w:val="Strong"/>
        </w:rPr>
        <w:t>What to do</w:t>
      </w:r>
    </w:p>
    <w:p w14:paraId="71F31E25" w14:textId="77777777" w:rsidR="0016271E" w:rsidRDefault="0016271E" w:rsidP="0016271E">
      <w:pPr>
        <w:pStyle w:val="Body"/>
        <w:numPr>
          <w:ilvl w:val="0"/>
          <w:numId w:val="211"/>
        </w:numPr>
      </w:pPr>
      <w:r>
        <w:t>Look for earlier warnings/errors around output directory creation, filename generation, SGML/BLK writing, or index file writing.</w:t>
      </w:r>
    </w:p>
    <w:p w14:paraId="16D862E3" w14:textId="77777777" w:rsidR="0016271E" w:rsidRDefault="0016271E" w:rsidP="0016271E">
      <w:pPr>
        <w:pStyle w:val="Body"/>
        <w:numPr>
          <w:ilvl w:val="0"/>
          <w:numId w:val="211"/>
        </w:numPr>
      </w:pPr>
      <w:r>
        <w:t>Quarantine is correct: it prevents repeated reprocessing of a broken batch.</w:t>
      </w:r>
    </w:p>
    <w:p w14:paraId="06565218" w14:textId="77777777" w:rsidR="0016271E" w:rsidRDefault="00DE461A" w:rsidP="0016271E">
      <w:r>
        <w:rPr>
          <w:noProof/>
        </w:rPr>
        <w:pict w14:anchorId="721A73F7">
          <v:rect id="_x0000_i1060" alt="" style="width:451.3pt;height:.05pt;mso-width-percent:0;mso-height-percent:0;mso-width-percent:0;mso-height-percent:0" o:hralign="center" o:hrstd="t" o:hr="t" fillcolor="#a0a0a0" stroked="f"/>
        </w:pict>
      </w:r>
    </w:p>
    <w:p w14:paraId="38981BF7" w14:textId="77777777" w:rsidR="0016271E" w:rsidRDefault="0016271E" w:rsidP="0016271E">
      <w:pPr>
        <w:pStyle w:val="Heading3"/>
      </w:pPr>
      <w:r>
        <w:rPr>
          <w:rStyle w:val="HTMLCode"/>
          <w:rFonts w:eastAsia="Arial Unicode MS"/>
        </w:rPr>
        <w:t>SEVERE: Bad editset file, quarantining: &lt;editSetFile&gt;</w:t>
      </w:r>
    </w:p>
    <w:p w14:paraId="3E75A3E1" w14:textId="77777777" w:rsidR="0016271E" w:rsidRDefault="0016271E" w:rsidP="0016271E">
      <w:pPr>
        <w:pStyle w:val="Body"/>
      </w:pPr>
      <w:r>
        <w:rPr>
          <w:rStyle w:val="Strong"/>
        </w:rPr>
        <w:t>What it means</w:t>
      </w:r>
      <w:r>
        <w:br/>
        <w:t>The CSV couldn’t be parsed into an</w:t>
      </w:r>
      <w:r>
        <w:rPr>
          <w:rStyle w:val="apple-converted-space"/>
        </w:rPr>
        <w:t> </w:t>
      </w:r>
      <w:r>
        <w:rPr>
          <w:rStyle w:val="HTMLCode"/>
          <w:rFonts w:eastAsia="Arial Unicode MS"/>
        </w:rPr>
        <w:t>EditSetBatch</w:t>
      </w:r>
      <w:r>
        <w:rPr>
          <w:rStyle w:val="apple-converted-space"/>
        </w:rPr>
        <w:t> </w:t>
      </w:r>
      <w:r>
        <w:t>(illegal filename format, unreadable file, etc.). Builder quarantines it.</w:t>
      </w:r>
    </w:p>
    <w:p w14:paraId="63A6DA30" w14:textId="77777777" w:rsidR="0016271E" w:rsidRDefault="0016271E" w:rsidP="0016271E">
      <w:pPr>
        <w:pStyle w:val="Body"/>
      </w:pPr>
      <w:r>
        <w:rPr>
          <w:rStyle w:val="Strong"/>
        </w:rPr>
        <w:t>What to do</w:t>
      </w:r>
    </w:p>
    <w:p w14:paraId="130D52EF" w14:textId="77777777" w:rsidR="0016271E" w:rsidRDefault="0016271E" w:rsidP="0016271E">
      <w:pPr>
        <w:pStyle w:val="Body"/>
        <w:numPr>
          <w:ilvl w:val="0"/>
          <w:numId w:val="212"/>
        </w:numPr>
      </w:pPr>
      <w:r>
        <w:t>Inspect the quarantined CSV:</w:t>
      </w:r>
    </w:p>
    <w:p w14:paraId="01335918" w14:textId="77777777" w:rsidR="0016271E" w:rsidRDefault="0016271E" w:rsidP="0016271E">
      <w:pPr>
        <w:pStyle w:val="Body"/>
        <w:numPr>
          <w:ilvl w:val="1"/>
          <w:numId w:val="212"/>
        </w:numPr>
      </w:pPr>
      <w:r>
        <w:t>Filename format (see below)</w:t>
      </w:r>
    </w:p>
    <w:p w14:paraId="29ED9F06" w14:textId="77777777" w:rsidR="0016271E" w:rsidRDefault="0016271E" w:rsidP="0016271E">
      <w:pPr>
        <w:pStyle w:val="Body"/>
        <w:numPr>
          <w:ilvl w:val="1"/>
          <w:numId w:val="212"/>
        </w:numPr>
      </w:pPr>
      <w:r>
        <w:t>Encoding (expected UTF-8 read)</w:t>
      </w:r>
    </w:p>
    <w:p w14:paraId="1BFA7097" w14:textId="77777777" w:rsidR="0016271E" w:rsidRDefault="0016271E" w:rsidP="0016271E">
      <w:pPr>
        <w:pStyle w:val="Body"/>
        <w:numPr>
          <w:ilvl w:val="1"/>
          <w:numId w:val="212"/>
        </w:numPr>
      </w:pPr>
      <w:r>
        <w:t>Header correctness</w:t>
      </w:r>
    </w:p>
    <w:p w14:paraId="71BE13CD" w14:textId="77777777" w:rsidR="0016271E" w:rsidRDefault="0016271E" w:rsidP="0016271E">
      <w:pPr>
        <w:pStyle w:val="Body"/>
        <w:numPr>
          <w:ilvl w:val="0"/>
          <w:numId w:val="212"/>
        </w:numPr>
      </w:pPr>
      <w:r>
        <w:t>If it’s an export issue, fix SQL export and re-run.</w:t>
      </w:r>
    </w:p>
    <w:p w14:paraId="240A97D9" w14:textId="77777777" w:rsidR="0016271E" w:rsidRDefault="00DE461A" w:rsidP="0016271E">
      <w:r>
        <w:rPr>
          <w:noProof/>
        </w:rPr>
        <w:pict w14:anchorId="7E1A3345">
          <v:rect id="_x0000_i1059" alt="" style="width:451.3pt;height:.05pt;mso-width-percent:0;mso-height-percent:0;mso-width-percent:0;mso-height-percent:0" o:hralign="center" o:hrstd="t" o:hr="t" fillcolor="#a0a0a0" stroked="f"/>
        </w:pict>
      </w:r>
    </w:p>
    <w:p w14:paraId="45701EFF" w14:textId="77777777" w:rsidR="0016271E" w:rsidRDefault="0016271E" w:rsidP="0016271E">
      <w:pPr>
        <w:pStyle w:val="Heading3"/>
      </w:pPr>
      <w:r>
        <w:rPr>
          <w:rStyle w:val="HTMLCode"/>
          <w:rFonts w:eastAsia="Arial Unicode MS"/>
        </w:rPr>
        <w:t>SEVERE: Filename can't be parsed format doesn't look correct.</w:t>
      </w:r>
    </w:p>
    <w:p w14:paraId="7961FB31" w14:textId="77777777" w:rsidR="0016271E" w:rsidRDefault="0016271E" w:rsidP="0016271E">
      <w:pPr>
        <w:pStyle w:val="Body"/>
      </w:pPr>
      <w:r>
        <w:rPr>
          <w:rStyle w:val="Strong"/>
        </w:rPr>
        <w:t>What it means</w:t>
      </w:r>
      <w:r>
        <w:br/>
        <w:t>The CSV filename didn’t split into at least 4 underscore-separated parts.</w:t>
      </w:r>
    </w:p>
    <w:p w14:paraId="611133D9" w14:textId="77777777" w:rsidR="0016271E" w:rsidRDefault="0016271E" w:rsidP="0016271E">
      <w:pPr>
        <w:pStyle w:val="Body"/>
      </w:pPr>
      <w:r>
        <w:rPr>
          <w:rStyle w:val="Strong"/>
        </w:rPr>
        <w:t>What to do</w:t>
      </w:r>
    </w:p>
    <w:p w14:paraId="6BFEF8A0" w14:textId="77777777" w:rsidR="0016271E" w:rsidRDefault="0016271E" w:rsidP="0016271E">
      <w:pPr>
        <w:pStyle w:val="Body"/>
        <w:numPr>
          <w:ilvl w:val="0"/>
          <w:numId w:val="213"/>
        </w:numPr>
      </w:pPr>
      <w:r>
        <w:t>Ensure exporter writes filenames in the expected pattern, e.g.:</w:t>
      </w:r>
    </w:p>
    <w:p w14:paraId="2F950870" w14:textId="77777777" w:rsidR="0016271E" w:rsidRDefault="0016271E" w:rsidP="0016271E">
      <w:pPr>
        <w:pStyle w:val="Body"/>
        <w:numPr>
          <w:ilvl w:val="0"/>
          <w:numId w:val="213"/>
        </w:numPr>
      </w:pPr>
      <w:r>
        <w:rPr>
          <w:rStyle w:val="HTMLCode"/>
          <w:rFonts w:eastAsia="Arial Unicode MS"/>
        </w:rPr>
        <w:t>&lt;date&gt;_&lt;editSetId&gt;_&lt;something&gt;_&lt;mode&gt;.csv</w:t>
      </w:r>
    </w:p>
    <w:p w14:paraId="03718356" w14:textId="77777777" w:rsidR="0016271E" w:rsidRDefault="0016271E" w:rsidP="0016271E">
      <w:pPr>
        <w:pStyle w:val="Body"/>
        <w:numPr>
          <w:ilvl w:val="0"/>
          <w:numId w:val="213"/>
        </w:numPr>
      </w:pPr>
      <w:r>
        <w:t>If you changed the naming scheme, Builder must be updated to match.</w:t>
      </w:r>
    </w:p>
    <w:p w14:paraId="34C83B22" w14:textId="77777777" w:rsidR="0016271E" w:rsidRDefault="00DE461A" w:rsidP="0016271E">
      <w:r>
        <w:rPr>
          <w:noProof/>
        </w:rPr>
        <w:pict w14:anchorId="1A25F6F0">
          <v:rect id="_x0000_i1058" alt="" style="width:451.3pt;height:.05pt;mso-width-percent:0;mso-height-percent:0;mso-width-percent:0;mso-height-percent:0" o:hralign="center" o:hrstd="t" o:hr="t" fillcolor="#a0a0a0" stroked="f"/>
        </w:pict>
      </w:r>
    </w:p>
    <w:p w14:paraId="604554C5" w14:textId="421365D7" w:rsidR="0016271E" w:rsidRDefault="0016271E" w:rsidP="00900C02">
      <w:pPr>
        <w:pStyle w:val="Heading3"/>
      </w:pPr>
      <w:r>
        <w:rPr>
          <w:rStyle w:val="HTMLCode"/>
          <w:rFonts w:eastAsia="Arial Unicode MS"/>
        </w:rPr>
        <w:t>SEVERE: Can't find a processing mode in file name &lt;fileName&gt;</w:t>
      </w:r>
    </w:p>
    <w:p w14:paraId="5ED1F47D" w14:textId="77777777" w:rsidR="0016271E" w:rsidRDefault="0016271E" w:rsidP="00900C02">
      <w:pPr>
        <w:pStyle w:val="Body"/>
      </w:pPr>
      <w:r>
        <w:rPr>
          <w:rStyle w:val="Strong"/>
        </w:rPr>
        <w:t>What it means</w:t>
      </w:r>
      <w:r>
        <w:br/>
        <w:t>Mode indicator is absent from filename, so Builder doesn’t know whether this is add/update/delete behaviour.</w:t>
      </w:r>
    </w:p>
    <w:p w14:paraId="379D4C6F" w14:textId="77777777" w:rsidR="0016271E" w:rsidRDefault="0016271E" w:rsidP="00900C02">
      <w:pPr>
        <w:pStyle w:val="Body"/>
      </w:pPr>
      <w:r>
        <w:rPr>
          <w:rStyle w:val="Strong"/>
        </w:rPr>
        <w:t>What to do</w:t>
      </w:r>
    </w:p>
    <w:p w14:paraId="2889FCD1" w14:textId="77777777" w:rsidR="0016271E" w:rsidRDefault="0016271E" w:rsidP="00900C02">
      <w:pPr>
        <w:pStyle w:val="Body"/>
        <w:numPr>
          <w:ilvl w:val="0"/>
          <w:numId w:val="214"/>
        </w:numPr>
      </w:pPr>
      <w:r>
        <w:lastRenderedPageBreak/>
        <w:t>Ensure exporter includes the mode part.</w:t>
      </w:r>
    </w:p>
    <w:p w14:paraId="50B4A422" w14:textId="77777777" w:rsidR="0016271E" w:rsidRDefault="0016271E" w:rsidP="00900C02">
      <w:pPr>
        <w:pStyle w:val="Body"/>
        <w:numPr>
          <w:ilvl w:val="0"/>
          <w:numId w:val="214"/>
        </w:numPr>
      </w:pPr>
      <w:r>
        <w:t>Confirm the mode is in the correct underscore position.</w:t>
      </w:r>
    </w:p>
    <w:p w14:paraId="3D098DC2" w14:textId="77777777" w:rsidR="0016271E" w:rsidRDefault="00DE461A" w:rsidP="0016271E">
      <w:r>
        <w:rPr>
          <w:noProof/>
        </w:rPr>
        <w:pict w14:anchorId="1EEC2EA8">
          <v:rect id="_x0000_i1057" alt="" style="width:451.3pt;height:.05pt;mso-width-percent:0;mso-height-percent:0;mso-width-percent:0;mso-height-percent:0" o:hralign="center" o:hrstd="t" o:hr="t" fillcolor="#a0a0a0" stroked="f"/>
        </w:pict>
      </w:r>
    </w:p>
    <w:p w14:paraId="32902A69" w14:textId="77777777" w:rsidR="0016271E" w:rsidRDefault="0016271E" w:rsidP="0016271E">
      <w:pPr>
        <w:pStyle w:val="Heading3"/>
      </w:pPr>
      <w:r>
        <w:rPr>
          <w:rStyle w:val="HTMLCode"/>
          <w:rFonts w:eastAsia="Arial Unicode MS"/>
        </w:rPr>
        <w:t>SEVERE: Filename can't be parsed - looks like &lt;parts[2]&gt; is not a number.</w:t>
      </w:r>
    </w:p>
    <w:p w14:paraId="2BB1C70A" w14:textId="77777777" w:rsidR="0016271E" w:rsidRDefault="0016271E" w:rsidP="00900C02">
      <w:pPr>
        <w:pStyle w:val="Body"/>
      </w:pPr>
      <w:r>
        <w:rPr>
          <w:rStyle w:val="Strong"/>
        </w:rPr>
        <w:t>What it means</w:t>
      </w:r>
      <w:r>
        <w:br/>
        <w:t>A filename segment that Builder expects to be numeric wasn’t numeric.</w:t>
      </w:r>
    </w:p>
    <w:p w14:paraId="5E2D8BF8" w14:textId="77777777" w:rsidR="0016271E" w:rsidRDefault="0016271E" w:rsidP="00900C02">
      <w:pPr>
        <w:pStyle w:val="Body"/>
      </w:pPr>
      <w:r>
        <w:rPr>
          <w:rStyle w:val="Strong"/>
        </w:rPr>
        <w:t>What to do</w:t>
      </w:r>
    </w:p>
    <w:p w14:paraId="145F91EC" w14:textId="77777777" w:rsidR="0016271E" w:rsidRDefault="0016271E" w:rsidP="00900C02">
      <w:pPr>
        <w:pStyle w:val="Body"/>
        <w:numPr>
          <w:ilvl w:val="0"/>
          <w:numId w:val="215"/>
        </w:numPr>
      </w:pPr>
      <w:r>
        <w:t>Check filename template, and ensure the numeric field is numeric.</w:t>
      </w:r>
    </w:p>
    <w:p w14:paraId="316DC2A2" w14:textId="77777777" w:rsidR="0016271E" w:rsidRDefault="0016271E" w:rsidP="00900C02">
      <w:pPr>
        <w:pStyle w:val="Body"/>
        <w:numPr>
          <w:ilvl w:val="0"/>
          <w:numId w:val="215"/>
        </w:numPr>
      </w:pPr>
      <w:r>
        <w:t>Check for accidental extra underscores shifting positions.</w:t>
      </w:r>
    </w:p>
    <w:p w14:paraId="64BBEA75" w14:textId="77777777" w:rsidR="0016271E" w:rsidRDefault="00DE461A" w:rsidP="0016271E">
      <w:r>
        <w:rPr>
          <w:noProof/>
        </w:rPr>
        <w:pict w14:anchorId="51C6B471">
          <v:rect id="_x0000_i1056" alt="" style="width:451.3pt;height:.05pt;mso-width-percent:0;mso-height-percent:0;mso-width-percent:0;mso-height-percent:0" o:hralign="center" o:hrstd="t" o:hr="t" fillcolor="#a0a0a0" stroked="f"/>
        </w:pict>
      </w:r>
    </w:p>
    <w:p w14:paraId="181E6518" w14:textId="77777777" w:rsidR="0016271E" w:rsidRDefault="0016271E" w:rsidP="0016271E">
      <w:pPr>
        <w:pStyle w:val="Heading3"/>
      </w:pPr>
      <w:r>
        <w:rPr>
          <w:rStyle w:val="HTMLCode"/>
          <w:rFonts w:eastAsia="Arial Unicode MS"/>
        </w:rPr>
        <w:t>WARNING: Row without ID; skipping</w:t>
      </w:r>
    </w:p>
    <w:p w14:paraId="61191458" w14:textId="77777777" w:rsidR="0016271E" w:rsidRDefault="0016271E" w:rsidP="00900C02">
      <w:pPr>
        <w:pStyle w:val="Body"/>
      </w:pPr>
      <w:r>
        <w:rPr>
          <w:rStyle w:val="Strong"/>
        </w:rPr>
        <w:t>What it means</w:t>
      </w:r>
      <w:r>
        <w:br/>
        <w:t>A CSV data row didn’t contain an</w:t>
      </w:r>
      <w:r>
        <w:rPr>
          <w:rStyle w:val="apple-converted-space"/>
        </w:rPr>
        <w:t> </w:t>
      </w:r>
      <w:r>
        <w:rPr>
          <w:rStyle w:val="HTMLCode"/>
          <w:rFonts w:eastAsia="Arial Unicode MS"/>
        </w:rPr>
        <w:t>ID</w:t>
      </w:r>
      <w:r>
        <w:rPr>
          <w:rStyle w:val="apple-converted-space"/>
        </w:rPr>
        <w:t> </w:t>
      </w:r>
      <w:r>
        <w:t>value.</w:t>
      </w:r>
    </w:p>
    <w:p w14:paraId="02AD135A" w14:textId="77777777" w:rsidR="0016271E" w:rsidRDefault="0016271E" w:rsidP="00900C02">
      <w:pPr>
        <w:pStyle w:val="Body"/>
      </w:pPr>
      <w:r>
        <w:rPr>
          <w:rStyle w:val="Strong"/>
        </w:rPr>
        <w:t>What to do</w:t>
      </w:r>
    </w:p>
    <w:p w14:paraId="44CC0C3B" w14:textId="77777777" w:rsidR="0016271E" w:rsidRDefault="0016271E" w:rsidP="00900C02">
      <w:pPr>
        <w:pStyle w:val="Body"/>
        <w:numPr>
          <w:ilvl w:val="0"/>
          <w:numId w:val="217"/>
        </w:numPr>
      </w:pPr>
      <w:r>
        <w:t>This is usually an export/data quality issue.</w:t>
      </w:r>
    </w:p>
    <w:p w14:paraId="62FE178A" w14:textId="77777777" w:rsidR="0016271E" w:rsidRDefault="0016271E" w:rsidP="00900C02">
      <w:pPr>
        <w:pStyle w:val="Body"/>
        <w:numPr>
          <w:ilvl w:val="0"/>
          <w:numId w:val="217"/>
        </w:numPr>
      </w:pPr>
      <w:r>
        <w:t>Investigate the stored procedure export: ensure ID column is always present and populated.</w:t>
      </w:r>
    </w:p>
    <w:p w14:paraId="48D9ED63" w14:textId="77777777" w:rsidR="0016271E" w:rsidRDefault="00DE461A" w:rsidP="0016271E">
      <w:r>
        <w:rPr>
          <w:noProof/>
        </w:rPr>
        <w:pict w14:anchorId="7A95624A">
          <v:rect id="_x0000_i1055" alt="" style="width:451.3pt;height:.05pt;mso-width-percent:0;mso-height-percent:0;mso-width-percent:0;mso-height-percent:0" o:hralign="center" o:hrstd="t" o:hr="t" fillcolor="#a0a0a0" stroked="f"/>
        </w:pict>
      </w:r>
    </w:p>
    <w:p w14:paraId="6B74CA26" w14:textId="77777777" w:rsidR="0016271E" w:rsidRDefault="0016271E" w:rsidP="0016271E">
      <w:pPr>
        <w:pStyle w:val="Heading3"/>
      </w:pPr>
      <w:r>
        <w:rPr>
          <w:rStyle w:val="HTMLCode"/>
          <w:rFonts w:eastAsia="Arial Unicode MS"/>
        </w:rPr>
        <w:t>WARNING: Row with non-numeric ID '&lt;idRaw&gt;'; skipping</w:t>
      </w:r>
    </w:p>
    <w:p w14:paraId="7A7C162D" w14:textId="77777777" w:rsidR="0016271E" w:rsidRDefault="0016271E" w:rsidP="00900C02">
      <w:pPr>
        <w:pStyle w:val="Body"/>
      </w:pPr>
      <w:r>
        <w:rPr>
          <w:rStyle w:val="Strong"/>
        </w:rPr>
        <w:t>What it means</w:t>
      </w:r>
      <w:r>
        <w:br/>
        <w:t>The</w:t>
      </w:r>
      <w:r>
        <w:rPr>
          <w:rStyle w:val="apple-converted-space"/>
        </w:rPr>
        <w:t> </w:t>
      </w:r>
      <w:r>
        <w:rPr>
          <w:rStyle w:val="HTMLCode"/>
          <w:rFonts w:eastAsia="Arial Unicode MS"/>
        </w:rPr>
        <w:t>ID</w:t>
      </w:r>
      <w:r>
        <w:rPr>
          <w:rStyle w:val="apple-converted-space"/>
        </w:rPr>
        <w:t> </w:t>
      </w:r>
      <w:r>
        <w:t>column was present but not numeric.</w:t>
      </w:r>
    </w:p>
    <w:p w14:paraId="056BBEA7" w14:textId="77777777" w:rsidR="0016271E" w:rsidRDefault="0016271E" w:rsidP="00900C02">
      <w:pPr>
        <w:pStyle w:val="Body"/>
      </w:pPr>
      <w:r>
        <w:rPr>
          <w:rStyle w:val="Strong"/>
        </w:rPr>
        <w:t>What to do</w:t>
      </w:r>
    </w:p>
    <w:p w14:paraId="117DBB5A" w14:textId="77777777" w:rsidR="0016271E" w:rsidRDefault="0016271E" w:rsidP="00900C02">
      <w:pPr>
        <w:pStyle w:val="Body"/>
        <w:numPr>
          <w:ilvl w:val="0"/>
          <w:numId w:val="218"/>
        </w:numPr>
      </w:pPr>
      <w:r>
        <w:t>Check export formatting (e.g., quoting, commas in wrong place).</w:t>
      </w:r>
    </w:p>
    <w:p w14:paraId="1F892564" w14:textId="77777777" w:rsidR="0016271E" w:rsidRDefault="0016271E" w:rsidP="00900C02">
      <w:pPr>
        <w:pStyle w:val="Body"/>
        <w:numPr>
          <w:ilvl w:val="0"/>
          <w:numId w:val="218"/>
        </w:numPr>
      </w:pPr>
      <w:r>
        <w:t>Validate the</w:t>
      </w:r>
      <w:r>
        <w:rPr>
          <w:rStyle w:val="apple-converted-space"/>
        </w:rPr>
        <w:t> </w:t>
      </w:r>
      <w:r>
        <w:rPr>
          <w:rStyle w:val="HTMLCode"/>
          <w:rFonts w:eastAsia="Arial Unicode MS"/>
        </w:rPr>
        <w:t>ID</w:t>
      </w:r>
      <w:r>
        <w:rPr>
          <w:rStyle w:val="apple-converted-space"/>
        </w:rPr>
        <w:t> </w:t>
      </w:r>
      <w:r>
        <w:t>column isn’t accidentally outputting header text mid-file due to concatenation bugs.</w:t>
      </w:r>
    </w:p>
    <w:p w14:paraId="6B6C41EB" w14:textId="77777777" w:rsidR="0016271E" w:rsidRDefault="00DE461A" w:rsidP="0016271E">
      <w:r>
        <w:rPr>
          <w:noProof/>
        </w:rPr>
        <w:pict w14:anchorId="75790DBD">
          <v:rect id="_x0000_i1054" alt="" style="width:451.3pt;height:.05pt;mso-width-percent:0;mso-height-percent:0;mso-width-percent:0;mso-height-percent:0" o:hralign="center" o:hrstd="t" o:hr="t" fillcolor="#a0a0a0" stroked="f"/>
        </w:pict>
      </w:r>
    </w:p>
    <w:p w14:paraId="3329D759" w14:textId="77777777" w:rsidR="0016271E" w:rsidRDefault="0016271E" w:rsidP="0016271E">
      <w:pPr>
        <w:pStyle w:val="Heading3"/>
      </w:pPr>
      <w:r>
        <w:rPr>
          <w:rStyle w:val="HTMLCode"/>
          <w:rFonts w:eastAsia="Arial Unicode MS"/>
        </w:rPr>
        <w:t>WARNING: Failed to merge additional data for ID=&lt;id&gt;</w:t>
      </w:r>
    </w:p>
    <w:p w14:paraId="67373849" w14:textId="77777777" w:rsidR="0016271E" w:rsidRDefault="0016271E" w:rsidP="00900C02">
      <w:pPr>
        <w:pStyle w:val="Body"/>
      </w:pPr>
      <w:r>
        <w:rPr>
          <w:rStyle w:val="Strong"/>
        </w:rPr>
        <w:t>What it means</w:t>
      </w:r>
      <w:r>
        <w:br/>
        <w:t>Builder saw a duplicate ID row (typically link/secondary data) and tried to merge it into an existing</w:t>
      </w:r>
      <w:r>
        <w:rPr>
          <w:rStyle w:val="apple-converted-space"/>
        </w:rPr>
        <w:t> </w:t>
      </w:r>
      <w:r>
        <w:rPr>
          <w:rStyle w:val="HTMLCode"/>
          <w:rFonts w:eastAsia="Arial Unicode MS"/>
        </w:rPr>
        <w:t>EditSetRecord</w:t>
      </w:r>
      <w:r>
        <w:t>, but merge failed.</w:t>
      </w:r>
    </w:p>
    <w:p w14:paraId="4C77493F" w14:textId="77777777" w:rsidR="0016271E" w:rsidRDefault="0016271E" w:rsidP="00900C02">
      <w:pPr>
        <w:pStyle w:val="Body"/>
      </w:pPr>
      <w:r>
        <w:rPr>
          <w:rStyle w:val="Strong"/>
        </w:rPr>
        <w:t>Likely causes</w:t>
      </w:r>
    </w:p>
    <w:p w14:paraId="1741D1FA" w14:textId="77777777" w:rsidR="0016271E" w:rsidRDefault="0016271E" w:rsidP="00900C02">
      <w:pPr>
        <w:pStyle w:val="Body"/>
        <w:numPr>
          <w:ilvl w:val="0"/>
          <w:numId w:val="219"/>
        </w:numPr>
      </w:pPr>
      <w:r>
        <w:t>Secondary row missing expected fields</w:t>
      </w:r>
    </w:p>
    <w:p w14:paraId="5321205D" w14:textId="77777777" w:rsidR="0016271E" w:rsidRDefault="0016271E" w:rsidP="00900C02">
      <w:pPr>
        <w:pStyle w:val="Body"/>
        <w:numPr>
          <w:ilvl w:val="0"/>
          <w:numId w:val="219"/>
        </w:numPr>
      </w:pPr>
      <w:r>
        <w:t>Link data malformed</w:t>
      </w:r>
    </w:p>
    <w:p w14:paraId="38E360A2" w14:textId="77777777" w:rsidR="0016271E" w:rsidRDefault="0016271E" w:rsidP="00900C02">
      <w:pPr>
        <w:pStyle w:val="Body"/>
        <w:numPr>
          <w:ilvl w:val="0"/>
          <w:numId w:val="219"/>
        </w:numPr>
      </w:pPr>
      <w:r>
        <w:t>Unexpected column layout</w:t>
      </w:r>
    </w:p>
    <w:p w14:paraId="05FF0052" w14:textId="77777777" w:rsidR="0016271E" w:rsidRDefault="0016271E" w:rsidP="00900C02">
      <w:pPr>
        <w:pStyle w:val="Body"/>
      </w:pPr>
      <w:r>
        <w:rPr>
          <w:rStyle w:val="Strong"/>
        </w:rPr>
        <w:t>What to do</w:t>
      </w:r>
    </w:p>
    <w:p w14:paraId="22BBF89F" w14:textId="77777777" w:rsidR="0016271E" w:rsidRDefault="0016271E" w:rsidP="00900C02">
      <w:pPr>
        <w:pStyle w:val="Body"/>
        <w:numPr>
          <w:ilvl w:val="0"/>
          <w:numId w:val="220"/>
        </w:numPr>
      </w:pPr>
      <w:r>
        <w:t>Inspect the CSV rows for that ID.</w:t>
      </w:r>
    </w:p>
    <w:p w14:paraId="203DB365" w14:textId="77777777" w:rsidR="0016271E" w:rsidRDefault="0016271E" w:rsidP="00900C02">
      <w:pPr>
        <w:pStyle w:val="Body"/>
        <w:numPr>
          <w:ilvl w:val="0"/>
          <w:numId w:val="220"/>
        </w:numPr>
      </w:pPr>
      <w:r>
        <w:lastRenderedPageBreak/>
        <w:t>Confirm export produces consistent columns across all row “types”.</w:t>
      </w:r>
    </w:p>
    <w:p w14:paraId="7A17F60A" w14:textId="77777777" w:rsidR="0016271E" w:rsidRDefault="00DE461A" w:rsidP="0016271E">
      <w:r>
        <w:rPr>
          <w:noProof/>
        </w:rPr>
        <w:pict w14:anchorId="653BA803">
          <v:rect id="_x0000_i1053" alt="" style="width:451.3pt;height:.05pt;mso-width-percent:0;mso-height-percent:0;mso-width-percent:0;mso-height-percent:0" o:hralign="center" o:hrstd="t" o:hr="t" fillcolor="#a0a0a0" stroked="f"/>
        </w:pict>
      </w:r>
    </w:p>
    <w:p w14:paraId="0446E15C" w14:textId="77777777" w:rsidR="0016271E" w:rsidRDefault="0016271E" w:rsidP="0016271E">
      <w:pPr>
        <w:pStyle w:val="Heading2"/>
      </w:pPr>
      <w:bookmarkStart w:id="58" w:name="_Toc219448881"/>
      <w:r>
        <w:t>Output generation (SGML / BLK / .index)</w:t>
      </w:r>
      <w:bookmarkEnd w:id="58"/>
    </w:p>
    <w:p w14:paraId="2E404656" w14:textId="77777777" w:rsidR="0016271E" w:rsidRDefault="0016271E" w:rsidP="0016271E">
      <w:pPr>
        <w:pStyle w:val="Heading3"/>
      </w:pPr>
      <w:r>
        <w:rPr>
          <w:rStyle w:val="HTMLCode"/>
          <w:rFonts w:eastAsia="Arial Unicode MS"/>
        </w:rPr>
        <w:t>SEVERE: Unable to create output directory: &lt;outputDirectory&gt;</w:t>
      </w:r>
    </w:p>
    <w:p w14:paraId="72D728C1" w14:textId="77777777" w:rsidR="0016271E" w:rsidRDefault="0016271E" w:rsidP="00900C02">
      <w:pPr>
        <w:pStyle w:val="Body"/>
      </w:pPr>
      <w:r>
        <w:rPr>
          <w:rStyle w:val="Strong"/>
        </w:rPr>
        <w:t>What it means</w:t>
      </w:r>
      <w:r>
        <w:br/>
        <w:t>Builder cannot create/access the output directory</w:t>
      </w:r>
      <w:r>
        <w:rPr>
          <w:rStyle w:val="apple-converted-space"/>
        </w:rPr>
        <w:t> </w:t>
      </w:r>
      <w:r>
        <w:rPr>
          <w:rStyle w:val="Emphasis"/>
        </w:rPr>
        <w:t>at the point of writing</w:t>
      </w:r>
      <w:r>
        <w:rPr>
          <w:rStyle w:val="apple-converted-space"/>
        </w:rPr>
        <w:t> </w:t>
      </w:r>
      <w:r>
        <w:t>(this is inside</w:t>
      </w:r>
      <w:r>
        <w:rPr>
          <w:rStyle w:val="apple-converted-space"/>
        </w:rPr>
        <w:t> </w:t>
      </w:r>
      <w:r>
        <w:rPr>
          <w:rStyle w:val="HTMLCode"/>
          <w:rFonts w:eastAsia="Arial Unicode MS"/>
        </w:rPr>
        <w:t>writeFiles(...)</w:t>
      </w:r>
      <w:r>
        <w:t>).</w:t>
      </w:r>
    </w:p>
    <w:p w14:paraId="43437A4F" w14:textId="77777777" w:rsidR="0016271E" w:rsidRDefault="0016271E" w:rsidP="00900C02">
      <w:pPr>
        <w:pStyle w:val="Body"/>
      </w:pPr>
      <w:r>
        <w:rPr>
          <w:rStyle w:val="Strong"/>
        </w:rPr>
        <w:t>What to do</w:t>
      </w:r>
    </w:p>
    <w:p w14:paraId="0EB80ED4" w14:textId="77777777" w:rsidR="0016271E" w:rsidRDefault="0016271E" w:rsidP="00900C02">
      <w:pPr>
        <w:pStyle w:val="Body"/>
        <w:numPr>
          <w:ilvl w:val="0"/>
          <w:numId w:val="221"/>
        </w:numPr>
      </w:pPr>
      <w:r>
        <w:t>Fix ACLs / share connectivity.</w:t>
      </w:r>
    </w:p>
    <w:p w14:paraId="461DA498" w14:textId="77777777" w:rsidR="0016271E" w:rsidRDefault="0016271E" w:rsidP="00900C02">
      <w:pPr>
        <w:pStyle w:val="Body"/>
        <w:numPr>
          <w:ilvl w:val="0"/>
          <w:numId w:val="221"/>
        </w:numPr>
      </w:pPr>
      <w:r>
        <w:t>Confirm config path correctness.</w:t>
      </w:r>
    </w:p>
    <w:p w14:paraId="7A40434A" w14:textId="77777777" w:rsidR="0016271E" w:rsidRDefault="0016271E" w:rsidP="00900C02">
      <w:pPr>
        <w:pStyle w:val="Body"/>
        <w:numPr>
          <w:ilvl w:val="0"/>
          <w:numId w:val="221"/>
        </w:numPr>
      </w:pPr>
      <w:r>
        <w:t>If UNC: make sure the service account can access the share non-interactively.</w:t>
      </w:r>
    </w:p>
    <w:p w14:paraId="0E62798D" w14:textId="77777777" w:rsidR="0016271E" w:rsidRDefault="00DE461A" w:rsidP="0016271E">
      <w:r>
        <w:rPr>
          <w:noProof/>
        </w:rPr>
        <w:pict w14:anchorId="58AE2C7E">
          <v:rect id="_x0000_i1052" alt="" style="width:451.3pt;height:.05pt;mso-width-percent:0;mso-height-percent:0;mso-width-percent:0;mso-height-percent:0" o:hralign="center" o:hrstd="t" o:hr="t" fillcolor="#a0a0a0" stroked="f"/>
        </w:pict>
      </w:r>
    </w:p>
    <w:p w14:paraId="72DDDFE0" w14:textId="77777777" w:rsidR="0016271E" w:rsidRDefault="0016271E" w:rsidP="0016271E">
      <w:pPr>
        <w:pStyle w:val="Heading3"/>
      </w:pPr>
      <w:r>
        <w:rPr>
          <w:rStyle w:val="HTMLCode"/>
          <w:rFonts w:eastAsia="Arial Unicode MS"/>
        </w:rPr>
        <w:t>WARNING: no collection found in mapping for letterCode &lt;letterCode&gt;. &lt;editSetId&gt;</w:t>
      </w:r>
    </w:p>
    <w:p w14:paraId="44E2836B" w14:textId="77777777" w:rsidR="0016271E" w:rsidRDefault="0016271E" w:rsidP="00900C02">
      <w:pPr>
        <w:pStyle w:val="Body"/>
      </w:pPr>
      <w:r>
        <w:rPr>
          <w:rStyle w:val="Strong"/>
        </w:rPr>
        <w:t>What it means</w:t>
      </w:r>
      <w:r>
        <w:br/>
        <w:t>No mapping existed for that lettercode, so Builder will fall back to</w:t>
      </w:r>
      <w:r>
        <w:rPr>
          <w:rStyle w:val="apple-converted-space"/>
        </w:rPr>
        <w:t> </w:t>
      </w:r>
      <w:r>
        <w:rPr>
          <w:rStyle w:val="HTMLCode"/>
          <w:rFonts w:eastAsia="Arial Unicode MS"/>
        </w:rPr>
        <w:t>Advanced/&lt;defaultCollection&gt;</w:t>
      </w:r>
      <w:r>
        <w:t>.</w:t>
      </w:r>
    </w:p>
    <w:p w14:paraId="4CDBC01D" w14:textId="77777777" w:rsidR="0016271E" w:rsidRDefault="0016271E" w:rsidP="00900C02">
      <w:pPr>
        <w:pStyle w:val="Body"/>
      </w:pPr>
      <w:r>
        <w:rPr>
          <w:rStyle w:val="Strong"/>
        </w:rPr>
        <w:t>What to do</w:t>
      </w:r>
    </w:p>
    <w:p w14:paraId="2566040F" w14:textId="77777777" w:rsidR="0016271E" w:rsidRDefault="0016271E" w:rsidP="00900C02">
      <w:pPr>
        <w:pStyle w:val="Body"/>
        <w:numPr>
          <w:ilvl w:val="0"/>
          <w:numId w:val="222"/>
        </w:numPr>
      </w:pPr>
      <w:r>
        <w:t>If this lettercode matters, add it to the mapping file.</w:t>
      </w:r>
    </w:p>
    <w:p w14:paraId="55B68006" w14:textId="77777777" w:rsidR="0016271E" w:rsidRDefault="0016271E" w:rsidP="00900C02">
      <w:pPr>
        <w:pStyle w:val="Body"/>
        <w:numPr>
          <w:ilvl w:val="0"/>
          <w:numId w:val="222"/>
        </w:numPr>
      </w:pPr>
      <w:r>
        <w:t>If it’s expected (rare/unknown code), you can ignore.</w:t>
      </w:r>
    </w:p>
    <w:p w14:paraId="555A5872" w14:textId="77777777" w:rsidR="0016271E" w:rsidRDefault="00DE461A" w:rsidP="0016271E">
      <w:r>
        <w:rPr>
          <w:noProof/>
        </w:rPr>
        <w:pict w14:anchorId="5F7EE43D">
          <v:rect id="_x0000_i1051" alt="" style="width:451.3pt;height:.05pt;mso-width-percent:0;mso-height-percent:0;mso-width-percent:0;mso-height-percent:0" o:hralign="center" o:hrstd="t" o:hr="t" fillcolor="#a0a0a0" stroked="f"/>
        </w:pict>
      </w:r>
    </w:p>
    <w:p w14:paraId="05FFE755" w14:textId="77777777" w:rsidR="0016271E" w:rsidRDefault="0016271E" w:rsidP="0016271E">
      <w:pPr>
        <w:pStyle w:val="Heading3"/>
      </w:pPr>
      <w:r>
        <w:rPr>
          <w:rStyle w:val="HTMLCode"/>
          <w:rFonts w:eastAsia="Arial Unicode MS"/>
        </w:rPr>
        <w:t>WARNING: Failed to create output filename for editSet &lt;editSetId&gt;</w:t>
      </w:r>
    </w:p>
    <w:p w14:paraId="455A5A28" w14:textId="77777777" w:rsidR="0016271E" w:rsidRDefault="0016271E" w:rsidP="00900C02">
      <w:pPr>
        <w:pStyle w:val="Body"/>
      </w:pPr>
      <w:r>
        <w:rPr>
          <w:rStyle w:val="Strong"/>
        </w:rPr>
        <w:t>What it means</w:t>
      </w:r>
      <w:r>
        <w:br/>
        <w:t>Builder couldn’t derive the output base filename for</w:t>
      </w:r>
      <w:r>
        <w:rPr>
          <w:rStyle w:val="apple-converted-space"/>
        </w:rPr>
        <w:t> </w:t>
      </w:r>
      <w:r>
        <w:rPr>
          <w:rStyle w:val="HTMLCode"/>
          <w:rFonts w:eastAsia="Arial Unicode MS"/>
        </w:rPr>
        <w:t>.sgml</w:t>
      </w:r>
      <w:r>
        <w:t>/</w:t>
      </w:r>
      <w:r>
        <w:rPr>
          <w:rStyle w:val="HTMLCode"/>
          <w:rFonts w:eastAsia="Arial Unicode MS"/>
        </w:rPr>
        <w:t>.blk</w:t>
      </w:r>
      <w:r>
        <w:t>.</w:t>
      </w:r>
    </w:p>
    <w:p w14:paraId="364185CD" w14:textId="77777777" w:rsidR="0016271E" w:rsidRDefault="0016271E" w:rsidP="00900C02">
      <w:pPr>
        <w:pStyle w:val="Body"/>
      </w:pPr>
      <w:r>
        <w:rPr>
          <w:rStyle w:val="Strong"/>
        </w:rPr>
        <w:t>Likely causes</w:t>
      </w:r>
    </w:p>
    <w:p w14:paraId="0AB6D813" w14:textId="77777777" w:rsidR="0016271E" w:rsidRDefault="0016271E" w:rsidP="00900C02">
      <w:pPr>
        <w:pStyle w:val="Body"/>
        <w:numPr>
          <w:ilvl w:val="0"/>
          <w:numId w:val="223"/>
        </w:numPr>
      </w:pPr>
      <w:r>
        <w:t>Missing/invalid key fields used by the filename routine</w:t>
      </w:r>
    </w:p>
    <w:p w14:paraId="238C1923" w14:textId="77777777" w:rsidR="0016271E" w:rsidRDefault="0016271E" w:rsidP="00900C02">
      <w:pPr>
        <w:pStyle w:val="Body"/>
        <w:numPr>
          <w:ilvl w:val="0"/>
          <w:numId w:val="223"/>
        </w:numPr>
      </w:pPr>
      <w:r>
        <w:t>Unexpected collection name / lettercode empty</w:t>
      </w:r>
    </w:p>
    <w:p w14:paraId="50AD0B16" w14:textId="77777777" w:rsidR="0016271E" w:rsidRDefault="0016271E" w:rsidP="00900C02">
      <w:pPr>
        <w:pStyle w:val="Body"/>
        <w:numPr>
          <w:ilvl w:val="0"/>
          <w:numId w:val="223"/>
        </w:numPr>
      </w:pPr>
      <w:r>
        <w:t>Mode missing</w:t>
      </w:r>
    </w:p>
    <w:p w14:paraId="198F2DC0" w14:textId="77777777" w:rsidR="0016271E" w:rsidRDefault="0016271E" w:rsidP="00900C02">
      <w:pPr>
        <w:pStyle w:val="Body"/>
      </w:pPr>
      <w:r>
        <w:rPr>
          <w:rStyle w:val="Strong"/>
        </w:rPr>
        <w:t>What to do</w:t>
      </w:r>
    </w:p>
    <w:p w14:paraId="24DAE1AA" w14:textId="77777777" w:rsidR="0016271E" w:rsidRDefault="0016271E" w:rsidP="00900C02">
      <w:pPr>
        <w:pStyle w:val="Body"/>
        <w:numPr>
          <w:ilvl w:val="0"/>
          <w:numId w:val="224"/>
        </w:numPr>
      </w:pPr>
      <w:r>
        <w:t>Check the input CSV contains the fields the filename routine expects.</w:t>
      </w:r>
    </w:p>
    <w:p w14:paraId="7C0FF219" w14:textId="77777777" w:rsidR="0016271E" w:rsidRDefault="0016271E" w:rsidP="00900C02">
      <w:pPr>
        <w:pStyle w:val="Body"/>
        <w:numPr>
          <w:ilvl w:val="0"/>
          <w:numId w:val="224"/>
        </w:numPr>
      </w:pPr>
      <w:r>
        <w:t>Check earlier parsing warnings (missing ID, empty lettercode, etc.).</w:t>
      </w:r>
    </w:p>
    <w:p w14:paraId="0AC7A3E5" w14:textId="77777777" w:rsidR="0016271E" w:rsidRDefault="00DE461A" w:rsidP="0016271E">
      <w:r>
        <w:rPr>
          <w:noProof/>
        </w:rPr>
        <w:pict w14:anchorId="0A162AD4">
          <v:rect id="_x0000_i1050" alt="" style="width:451.3pt;height:.05pt;mso-width-percent:0;mso-height-percent:0;mso-width-percent:0;mso-height-percent:0" o:hralign="center" o:hrstd="t" o:hr="t" fillcolor="#a0a0a0" stroked="f"/>
        </w:pict>
      </w:r>
    </w:p>
    <w:p w14:paraId="27E73094" w14:textId="77777777" w:rsidR="0016271E" w:rsidRDefault="0016271E" w:rsidP="0016271E">
      <w:pPr>
        <w:pStyle w:val="Heading3"/>
      </w:pPr>
      <w:r>
        <w:rPr>
          <w:rStyle w:val="HTMLCode"/>
          <w:rFonts w:eastAsia="Arial Unicode MS"/>
        </w:rPr>
        <w:t>WARNING: Failed while writing files for editset &lt;editSetId&gt; to file &lt;blkPath&gt; or &lt;sgmlPath&gt;</w:t>
      </w:r>
    </w:p>
    <w:p w14:paraId="6B3F73EE" w14:textId="77777777" w:rsidR="0016271E" w:rsidRDefault="0016271E" w:rsidP="00900C02">
      <w:pPr>
        <w:pStyle w:val="Body"/>
      </w:pPr>
      <w:r>
        <w:rPr>
          <w:rStyle w:val="Strong"/>
        </w:rPr>
        <w:t>What it means</w:t>
      </w:r>
      <w:r>
        <w:br/>
        <w:t>An IOException happened during SGML/BLK creation or while writing the</w:t>
      </w:r>
      <w:r>
        <w:rPr>
          <w:rStyle w:val="apple-converted-space"/>
        </w:rPr>
        <w:t> </w:t>
      </w:r>
      <w:r>
        <w:rPr>
          <w:rStyle w:val="HTMLCode"/>
          <w:rFonts w:eastAsia="Arial Unicode MS"/>
        </w:rPr>
        <w:t>.index</w:t>
      </w:r>
      <w:r>
        <w:rPr>
          <w:rStyle w:val="apple-converted-space"/>
        </w:rPr>
        <w:t> </w:t>
      </w:r>
      <w:r>
        <w:t>entry.</w:t>
      </w:r>
    </w:p>
    <w:p w14:paraId="0E21A002" w14:textId="77777777" w:rsidR="0016271E" w:rsidRDefault="0016271E" w:rsidP="00900C02">
      <w:pPr>
        <w:pStyle w:val="Body"/>
      </w:pPr>
      <w:r>
        <w:rPr>
          <w:rStyle w:val="Strong"/>
        </w:rPr>
        <w:t>What to do</w:t>
      </w:r>
    </w:p>
    <w:p w14:paraId="3B042FA3" w14:textId="77777777" w:rsidR="0016271E" w:rsidRDefault="0016271E" w:rsidP="00900C02">
      <w:pPr>
        <w:pStyle w:val="Body"/>
        <w:numPr>
          <w:ilvl w:val="0"/>
          <w:numId w:val="225"/>
        </w:numPr>
      </w:pPr>
      <w:r>
        <w:lastRenderedPageBreak/>
        <w:t>Check disk space and permissions on</w:t>
      </w:r>
      <w:r>
        <w:rPr>
          <w:rStyle w:val="apple-converted-space"/>
        </w:rPr>
        <w:t> </w:t>
      </w:r>
      <w:r>
        <w:rPr>
          <w:rStyle w:val="HTMLCode"/>
          <w:rFonts w:eastAsia="Arial Unicode MS"/>
        </w:rPr>
        <w:t>outputDirectory</w:t>
      </w:r>
      <w:r>
        <w:t>.</w:t>
      </w:r>
    </w:p>
    <w:p w14:paraId="2AA461EC" w14:textId="77777777" w:rsidR="0016271E" w:rsidRDefault="0016271E" w:rsidP="00900C02">
      <w:pPr>
        <w:pStyle w:val="Body"/>
        <w:numPr>
          <w:ilvl w:val="0"/>
          <w:numId w:val="225"/>
        </w:numPr>
      </w:pPr>
      <w:r>
        <w:t>Check whether those files are locked by something else.</w:t>
      </w:r>
    </w:p>
    <w:p w14:paraId="7F4D6F2D" w14:textId="77777777" w:rsidR="0016271E" w:rsidRDefault="0016271E" w:rsidP="00900C02">
      <w:pPr>
        <w:pStyle w:val="Body"/>
        <w:numPr>
          <w:ilvl w:val="0"/>
          <w:numId w:val="225"/>
        </w:numPr>
      </w:pPr>
      <w:r>
        <w:t>If output is on network storage, validate connectivity and latency.</w:t>
      </w:r>
    </w:p>
    <w:p w14:paraId="58AF0662" w14:textId="77777777" w:rsidR="0016271E" w:rsidRDefault="0016271E" w:rsidP="00900C02">
      <w:pPr>
        <w:pStyle w:val="Body"/>
        <w:numPr>
          <w:ilvl w:val="0"/>
          <w:numId w:val="225"/>
        </w:numPr>
      </w:pPr>
      <w:r>
        <w:t>Confirm paths are correct and</w:t>
      </w:r>
      <w:r>
        <w:rPr>
          <w:rStyle w:val="apple-converted-space"/>
        </w:rPr>
        <w:t> </w:t>
      </w:r>
      <w:r>
        <w:rPr>
          <w:rStyle w:val="Emphasis"/>
        </w:rPr>
        <w:t>safe for consumers</w:t>
      </w:r>
      <w:r>
        <w:rPr>
          <w:rStyle w:val="apple-converted-space"/>
        </w:rPr>
        <w:t> </w:t>
      </w:r>
      <w:r>
        <w:t>(especially on Windows: consider forward slashes in BLK</w:t>
      </w:r>
      <w:r>
        <w:rPr>
          <w:rStyle w:val="apple-converted-space"/>
        </w:rPr>
        <w:t> </w:t>
      </w:r>
      <w:r>
        <w:rPr>
          <w:rStyle w:val="HTMLCode"/>
          <w:rFonts w:eastAsia="Arial Unicode MS"/>
        </w:rPr>
        <w:t>DOC_FN</w:t>
      </w:r>
      <w:r>
        <w:t>, per our earlier discussion).</w:t>
      </w:r>
    </w:p>
    <w:p w14:paraId="4D94D32A" w14:textId="77777777" w:rsidR="0016271E" w:rsidRDefault="00DE461A" w:rsidP="0016271E">
      <w:r>
        <w:rPr>
          <w:noProof/>
        </w:rPr>
        <w:pict w14:anchorId="5A2EF9CE">
          <v:rect id="_x0000_i1049" alt="" style="width:451.3pt;height:.05pt;mso-width-percent:0;mso-height-percent:0;mso-width-percent:0;mso-height-percent:0" o:hralign="center" o:hrstd="t" o:hr="t" fillcolor="#a0a0a0" stroked="f"/>
        </w:pict>
      </w:r>
    </w:p>
    <w:p w14:paraId="6175CBDF" w14:textId="77777777" w:rsidR="0016271E" w:rsidRDefault="0016271E" w:rsidP="0016271E">
      <w:pPr>
        <w:pStyle w:val="Heading3"/>
      </w:pPr>
      <w:r>
        <w:rPr>
          <w:rStyle w:val="HTMLCode"/>
          <w:rFonts w:eastAsia="Arial Unicode MS"/>
        </w:rPr>
        <w:t>SEVERE: Unable to open/write log (control) file for editSet &lt;editSetId&gt; : &lt;indexPath&gt;</w:t>
      </w:r>
    </w:p>
    <w:p w14:paraId="7F1B0D23" w14:textId="77777777" w:rsidR="0016271E" w:rsidRDefault="0016271E" w:rsidP="00900C02">
      <w:pPr>
        <w:pStyle w:val="Body"/>
      </w:pPr>
      <w:r>
        <w:rPr>
          <w:rStyle w:val="Strong"/>
        </w:rPr>
        <w:t>What it means</w:t>
      </w:r>
      <w:r>
        <w:br/>
        <w:t>Builder couldn’t create or write the</w:t>
      </w:r>
      <w:r>
        <w:rPr>
          <w:rStyle w:val="apple-converted-space"/>
        </w:rPr>
        <w:t> </w:t>
      </w:r>
      <w:r>
        <w:rPr>
          <w:rStyle w:val="HTMLCode"/>
          <w:rFonts w:eastAsia="Arial Unicode MS"/>
        </w:rPr>
        <w:t>.index</w:t>
      </w:r>
      <w:r>
        <w:rPr>
          <w:rStyle w:val="apple-converted-space"/>
        </w:rPr>
        <w:t> </w:t>
      </w:r>
      <w:r>
        <w:t>control file (the thing the Indexer consumes).</w:t>
      </w:r>
    </w:p>
    <w:p w14:paraId="4BD403D5" w14:textId="77777777" w:rsidR="0016271E" w:rsidRDefault="0016271E" w:rsidP="00900C02">
      <w:pPr>
        <w:pStyle w:val="Body"/>
      </w:pPr>
      <w:r>
        <w:rPr>
          <w:rStyle w:val="Strong"/>
        </w:rPr>
        <w:t>Impact</w:t>
      </w:r>
    </w:p>
    <w:p w14:paraId="1FA3CF7B" w14:textId="77777777" w:rsidR="0016271E" w:rsidRDefault="0016271E" w:rsidP="00900C02">
      <w:pPr>
        <w:pStyle w:val="Body"/>
      </w:pPr>
      <w:r>
        <w:t>Indexer won’t run for this editset even if SGML/BLK exist.</w:t>
      </w:r>
    </w:p>
    <w:p w14:paraId="6A5B7800" w14:textId="77777777" w:rsidR="0016271E" w:rsidRDefault="0016271E" w:rsidP="00900C02">
      <w:pPr>
        <w:pStyle w:val="Body"/>
      </w:pPr>
      <w:r>
        <w:rPr>
          <w:rStyle w:val="Strong"/>
        </w:rPr>
        <w:t>What to do</w:t>
      </w:r>
    </w:p>
    <w:p w14:paraId="52177B6E" w14:textId="77777777" w:rsidR="0016271E" w:rsidRDefault="0016271E" w:rsidP="00900C02">
      <w:pPr>
        <w:pStyle w:val="Body"/>
        <w:numPr>
          <w:ilvl w:val="0"/>
          <w:numId w:val="226"/>
        </w:numPr>
      </w:pPr>
      <w:r>
        <w:t>Check directory permissions and disk space.</w:t>
      </w:r>
    </w:p>
    <w:p w14:paraId="69E70639" w14:textId="77777777" w:rsidR="0016271E" w:rsidRDefault="0016271E" w:rsidP="00900C02">
      <w:pPr>
        <w:pStyle w:val="Body"/>
        <w:numPr>
          <w:ilvl w:val="0"/>
          <w:numId w:val="226"/>
        </w:numPr>
      </w:pPr>
      <w:r>
        <w:t>Check whether</w:t>
      </w:r>
      <w:r>
        <w:rPr>
          <w:rStyle w:val="apple-converted-space"/>
        </w:rPr>
        <w:t> </w:t>
      </w:r>
      <w:r>
        <w:rPr>
          <w:rStyle w:val="HTMLCode"/>
          <w:rFonts w:eastAsia="Arial Unicode MS"/>
        </w:rPr>
        <w:t>.index</w:t>
      </w:r>
      <w:r>
        <w:rPr>
          <w:rStyle w:val="apple-converted-space"/>
        </w:rPr>
        <w:t> </w:t>
      </w:r>
      <w:r>
        <w:t>file is locked (Indexer shouldn’t lock it long-term, but AV might).</w:t>
      </w:r>
    </w:p>
    <w:p w14:paraId="5EE69BB0" w14:textId="77777777" w:rsidR="0016271E" w:rsidRDefault="0016271E" w:rsidP="00900C02">
      <w:pPr>
        <w:pStyle w:val="Body"/>
        <w:numPr>
          <w:ilvl w:val="0"/>
          <w:numId w:val="226"/>
        </w:numPr>
      </w:pPr>
      <w:r>
        <w:t>Confirm</w:t>
      </w:r>
      <w:r>
        <w:rPr>
          <w:rStyle w:val="apple-converted-space"/>
        </w:rPr>
        <w:t> </w:t>
      </w:r>
      <w:r>
        <w:rPr>
          <w:rStyle w:val="HTMLCode"/>
          <w:rFonts w:eastAsia="Arial Unicode MS"/>
        </w:rPr>
        <w:t>OUT_CHARSET</w:t>
      </w:r>
      <w:r>
        <w:rPr>
          <w:rStyle w:val="apple-converted-space"/>
        </w:rPr>
        <w:t> </w:t>
      </w:r>
      <w:r>
        <w:t>write is allowed (should be).</w:t>
      </w:r>
    </w:p>
    <w:p w14:paraId="4FEF86C1" w14:textId="77777777" w:rsidR="0016271E" w:rsidRDefault="00DE461A" w:rsidP="0016271E">
      <w:r>
        <w:rPr>
          <w:noProof/>
        </w:rPr>
        <w:pict w14:anchorId="45E7D60B">
          <v:rect id="_x0000_i1048" alt="" style="width:451.3pt;height:.05pt;mso-width-percent:0;mso-height-percent:0;mso-width-percent:0;mso-height-percent:0" o:hralign="center" o:hrstd="t" o:hr="t" fillcolor="#a0a0a0" stroked="f"/>
        </w:pict>
      </w:r>
    </w:p>
    <w:p w14:paraId="33116F75" w14:textId="77777777" w:rsidR="0016271E" w:rsidRDefault="0016271E" w:rsidP="0016271E">
      <w:pPr>
        <w:pStyle w:val="Heading2"/>
      </w:pPr>
      <w:bookmarkStart w:id="59" w:name="_Toc219448882"/>
      <w:r>
        <w:t>Reference building (data quality / malformed fields)</w:t>
      </w:r>
      <w:bookmarkEnd w:id="59"/>
    </w:p>
    <w:p w14:paraId="3EEDB113" w14:textId="77777777" w:rsidR="0016271E" w:rsidRDefault="0016271E" w:rsidP="0016271E">
      <w:pPr>
        <w:pStyle w:val="Heading3"/>
      </w:pPr>
      <w:r>
        <w:rPr>
          <w:rStyle w:val="HTMLCode"/>
          <w:rFonts w:eastAsia="Arial Unicode MS"/>
        </w:rPr>
        <w:t>WARNING: trying to build reference but letterCode is empty or null.</w:t>
      </w:r>
    </w:p>
    <w:p w14:paraId="3FAEEA03" w14:textId="77777777" w:rsidR="0016271E" w:rsidRDefault="0016271E" w:rsidP="0016271E">
      <w:pPr>
        <w:pStyle w:val="Heading3"/>
      </w:pPr>
      <w:r>
        <w:rPr>
          <w:rStyle w:val="HTMLCode"/>
          <w:rFonts w:eastAsia="Arial Unicode MS"/>
        </w:rPr>
        <w:t>WARNING: trying to build reference but classRef is empty or null.</w:t>
      </w:r>
    </w:p>
    <w:p w14:paraId="34545333" w14:textId="77777777" w:rsidR="0016271E" w:rsidRDefault="0016271E" w:rsidP="0016271E">
      <w:pPr>
        <w:pStyle w:val="Heading3"/>
      </w:pPr>
      <w:r>
        <w:rPr>
          <w:rStyle w:val="HTMLCode"/>
          <w:rFonts w:eastAsia="Arial Unicode MS"/>
        </w:rPr>
        <w:t>WARNING: trying to build reference but pieceRef is empty or null.</w:t>
      </w:r>
    </w:p>
    <w:p w14:paraId="2208AAC3" w14:textId="77777777" w:rsidR="0016271E" w:rsidRDefault="0016271E" w:rsidP="00900C02">
      <w:pPr>
        <w:pStyle w:val="Body"/>
      </w:pPr>
      <w:r>
        <w:rPr>
          <w:rStyle w:val="Strong"/>
        </w:rPr>
        <w:t>What it means</w:t>
      </w:r>
      <w:r>
        <w:br/>
        <w:t>Builder attempted to construct a catalogue reference for output, but required parts were missing.</w:t>
      </w:r>
    </w:p>
    <w:p w14:paraId="2BA491CF" w14:textId="77777777" w:rsidR="0016271E" w:rsidRDefault="0016271E" w:rsidP="00900C02">
      <w:pPr>
        <w:pStyle w:val="Body"/>
      </w:pPr>
      <w:r>
        <w:rPr>
          <w:rStyle w:val="Strong"/>
        </w:rPr>
        <w:t>What to do</w:t>
      </w:r>
    </w:p>
    <w:p w14:paraId="637A7509" w14:textId="77777777" w:rsidR="0016271E" w:rsidRDefault="0016271E" w:rsidP="00900C02">
      <w:pPr>
        <w:pStyle w:val="Body"/>
        <w:numPr>
          <w:ilvl w:val="0"/>
          <w:numId w:val="227"/>
        </w:numPr>
      </w:pPr>
      <w:r>
        <w:t>Treat as data quality / export completeness issue.</w:t>
      </w:r>
    </w:p>
    <w:p w14:paraId="6BE8B501" w14:textId="77777777" w:rsidR="0016271E" w:rsidRDefault="0016271E" w:rsidP="00900C02">
      <w:pPr>
        <w:pStyle w:val="Body"/>
        <w:numPr>
          <w:ilvl w:val="0"/>
          <w:numId w:val="227"/>
        </w:numPr>
      </w:pPr>
      <w:r>
        <w:t>Check the SQL export for null/empty values in those fields.</w:t>
      </w:r>
    </w:p>
    <w:p w14:paraId="5974E64A" w14:textId="77777777" w:rsidR="0016271E" w:rsidRDefault="0016271E" w:rsidP="00900C02">
      <w:pPr>
        <w:pStyle w:val="Body"/>
        <w:numPr>
          <w:ilvl w:val="0"/>
          <w:numId w:val="227"/>
        </w:numPr>
      </w:pPr>
      <w:r>
        <w:t>If missing values are valid for certain catalogue levels, consider whether the checks should be conditional by level (but currently it logs and returns empty).</w:t>
      </w:r>
    </w:p>
    <w:p w14:paraId="74B3998B" w14:textId="77777777" w:rsidR="0016271E" w:rsidRDefault="00DE461A" w:rsidP="0016271E">
      <w:r>
        <w:rPr>
          <w:noProof/>
        </w:rPr>
        <w:pict w14:anchorId="4DB8FF67">
          <v:rect id="_x0000_i1047" alt="" style="width:451.3pt;height:.05pt;mso-width-percent:0;mso-height-percent:0;mso-width-percent:0;mso-height-percent:0" o:hralign="center" o:hrstd="t" o:hr="t" fillcolor="#a0a0a0" stroked="f"/>
        </w:pict>
      </w:r>
    </w:p>
    <w:p w14:paraId="29166295" w14:textId="77777777" w:rsidR="0016271E" w:rsidRDefault="0016271E" w:rsidP="0016271E">
      <w:pPr>
        <w:pStyle w:val="Heading3"/>
      </w:pPr>
      <w:r>
        <w:rPr>
          <w:rStyle w:val="HTMLCode"/>
          <w:rFonts w:eastAsia="Arial Unicode MS"/>
        </w:rPr>
        <w:t>WARNING: Problem while building reference. &lt;message&gt;</w:t>
      </w:r>
    </w:p>
    <w:p w14:paraId="5AD0B5FC" w14:textId="77777777" w:rsidR="0016271E" w:rsidRDefault="0016271E" w:rsidP="00900C02">
      <w:pPr>
        <w:pStyle w:val="Body"/>
      </w:pPr>
      <w:r>
        <w:rPr>
          <w:rStyle w:val="Strong"/>
        </w:rPr>
        <w:t>What it means</w:t>
      </w:r>
      <w:r>
        <w:br/>
        <w:t>An exception occurred in reference construction; Builder returns an empty reference string.</w:t>
      </w:r>
    </w:p>
    <w:p w14:paraId="13E265CF" w14:textId="77777777" w:rsidR="0016271E" w:rsidRDefault="0016271E" w:rsidP="00900C02">
      <w:pPr>
        <w:pStyle w:val="Body"/>
      </w:pPr>
      <w:r>
        <w:rPr>
          <w:rStyle w:val="Strong"/>
        </w:rPr>
        <w:t>What to do</w:t>
      </w:r>
    </w:p>
    <w:p w14:paraId="6F6860D5" w14:textId="77777777" w:rsidR="0016271E" w:rsidRDefault="0016271E" w:rsidP="00900C02">
      <w:pPr>
        <w:pStyle w:val="Body"/>
        <w:numPr>
          <w:ilvl w:val="0"/>
          <w:numId w:val="228"/>
        </w:numPr>
      </w:pPr>
      <w:r>
        <w:t>Look at</w:t>
      </w:r>
      <w:r>
        <w:rPr>
          <w:rStyle w:val="apple-converted-space"/>
        </w:rPr>
        <w:t> </w:t>
      </w:r>
      <w:r>
        <w:rPr>
          <w:rStyle w:val="HTMLCode"/>
          <w:rFonts w:eastAsia="Arial Unicode MS"/>
        </w:rPr>
        <w:t>&lt;message&gt;</w:t>
      </w:r>
      <w:r>
        <w:rPr>
          <w:rStyle w:val="apple-converted-space"/>
        </w:rPr>
        <w:t> </w:t>
      </w:r>
      <w:r>
        <w:t>and identify which part failed (often nulls or unexpected integer catalogue levels).</w:t>
      </w:r>
    </w:p>
    <w:p w14:paraId="1257B2C8" w14:textId="77777777" w:rsidR="0016271E" w:rsidRDefault="0016271E" w:rsidP="00900C02">
      <w:pPr>
        <w:pStyle w:val="Body"/>
        <w:numPr>
          <w:ilvl w:val="0"/>
          <w:numId w:val="228"/>
        </w:numPr>
      </w:pPr>
      <w:r>
        <w:lastRenderedPageBreak/>
        <w:t>Usually indicates either malformed CSV content or an unexpected catalogueLevel value.</w:t>
      </w:r>
    </w:p>
    <w:p w14:paraId="6DAE3091" w14:textId="77777777" w:rsidR="0066306E" w:rsidRDefault="0066306E">
      <w:pPr>
        <w:rPr>
          <w:rFonts w:ascii="Helvetica" w:eastAsia="Arial Unicode MS" w:hAnsi="Helvetica"/>
          <w:b/>
          <w:bCs/>
          <w:color w:val="000000"/>
          <w:kern w:val="28"/>
          <w:sz w:val="32"/>
          <w:szCs w:val="32"/>
          <w:highlight w:val="lightGray"/>
          <w:lang w:val="en-AU" w:eastAsia="en-US"/>
        </w:rPr>
      </w:pPr>
      <w:r>
        <w:rPr>
          <w:highlight w:val="lightGray"/>
        </w:rPr>
        <w:br w:type="page"/>
      </w:r>
    </w:p>
    <w:p w14:paraId="439E4F78" w14:textId="47464412" w:rsidR="00805C8B" w:rsidRDefault="00805C8B" w:rsidP="0066306E">
      <w:pPr>
        <w:pStyle w:val="Heading1"/>
        <w:numPr>
          <w:ilvl w:val="0"/>
          <w:numId w:val="0"/>
        </w:numPr>
        <w:ind w:left="792"/>
      </w:pPr>
      <w:bookmarkStart w:id="60" w:name="_Toc219448883"/>
      <w:r>
        <w:lastRenderedPageBreak/>
        <w:t>DahuVerityIndexer Runbook – warnings &amp; errors</w:t>
      </w:r>
      <w:bookmarkEnd w:id="60"/>
    </w:p>
    <w:p w14:paraId="2B5B90AD" w14:textId="31B76758" w:rsidR="00805C8B" w:rsidRDefault="00805C8B" w:rsidP="00805C8B"/>
    <w:p w14:paraId="72CA0DC4" w14:textId="77777777" w:rsidR="00805C8B" w:rsidRDefault="00805C8B" w:rsidP="00805C8B">
      <w:pPr>
        <w:pStyle w:val="Heading2"/>
      </w:pPr>
      <w:bookmarkStart w:id="61" w:name="_Toc219448884"/>
      <w:r>
        <w:t>Logging / service bootstrap</w:t>
      </w:r>
      <w:bookmarkEnd w:id="61"/>
    </w:p>
    <w:p w14:paraId="4C7F1F00" w14:textId="77777777" w:rsidR="00805C8B" w:rsidRDefault="00805C8B" w:rsidP="00805C8B">
      <w:pPr>
        <w:pStyle w:val="Heading3"/>
      </w:pPr>
      <w:r>
        <w:rPr>
          <w:rStyle w:val="HTMLCode"/>
          <w:rFonts w:eastAsia="Arial Unicode MS"/>
        </w:rPr>
        <w:t>SEVERE: Failed to create file logger; continuing with console-only logging.</w:t>
      </w:r>
    </w:p>
    <w:p w14:paraId="43D51426" w14:textId="77777777" w:rsidR="00805C8B" w:rsidRDefault="00805C8B" w:rsidP="006816F4">
      <w:pPr>
        <w:pStyle w:val="Body"/>
      </w:pPr>
      <w:r>
        <w:rPr>
          <w:rStyle w:val="Strong"/>
        </w:rPr>
        <w:t>What it means</w:t>
      </w:r>
      <w:r>
        <w:br/>
        <w:t>Indexer failed to initialise its file-based logger and will continue using console-only logging.</w:t>
      </w:r>
    </w:p>
    <w:p w14:paraId="2DF3F15E" w14:textId="77777777" w:rsidR="00805C8B" w:rsidRDefault="00805C8B" w:rsidP="006816F4">
      <w:pPr>
        <w:pStyle w:val="Body"/>
      </w:pPr>
      <w:r>
        <w:rPr>
          <w:rStyle w:val="Strong"/>
        </w:rPr>
        <w:t>Likely causes</w:t>
      </w:r>
    </w:p>
    <w:p w14:paraId="027F6C48" w14:textId="77777777" w:rsidR="00805C8B" w:rsidRDefault="00805C8B" w:rsidP="006816F4">
      <w:pPr>
        <w:pStyle w:val="Body"/>
        <w:numPr>
          <w:ilvl w:val="0"/>
          <w:numId w:val="269"/>
        </w:numPr>
      </w:pPr>
      <w:r>
        <w:rPr>
          <w:rStyle w:val="HTMLCode"/>
          <w:rFonts w:eastAsia="Arial Unicode MS"/>
        </w:rPr>
        <w:t>logDirectory</w:t>
      </w:r>
      <w:r>
        <w:rPr>
          <w:rStyle w:val="apple-converted-space"/>
        </w:rPr>
        <w:t> </w:t>
      </w:r>
      <w:r>
        <w:t>does not exist</w:t>
      </w:r>
    </w:p>
    <w:p w14:paraId="6D69C46B" w14:textId="77777777" w:rsidR="00805C8B" w:rsidRDefault="00805C8B" w:rsidP="006816F4">
      <w:pPr>
        <w:pStyle w:val="Body"/>
        <w:numPr>
          <w:ilvl w:val="0"/>
          <w:numId w:val="269"/>
        </w:numPr>
      </w:pPr>
      <w:r>
        <w:t>Permissions / ACL issue</w:t>
      </w:r>
    </w:p>
    <w:p w14:paraId="0DA13AE8" w14:textId="77777777" w:rsidR="00805C8B" w:rsidRDefault="00805C8B" w:rsidP="006816F4">
      <w:pPr>
        <w:pStyle w:val="Body"/>
        <w:numPr>
          <w:ilvl w:val="0"/>
          <w:numId w:val="269"/>
        </w:numPr>
      </w:pPr>
      <w:r>
        <w:t>Log file already locked</w:t>
      </w:r>
    </w:p>
    <w:p w14:paraId="7D5D8E40" w14:textId="77777777" w:rsidR="00805C8B" w:rsidRDefault="00805C8B" w:rsidP="006816F4">
      <w:pPr>
        <w:pStyle w:val="Body"/>
        <w:numPr>
          <w:ilvl w:val="0"/>
          <w:numId w:val="269"/>
        </w:numPr>
      </w:pPr>
      <w:r>
        <w:t>Network share unavailable</w:t>
      </w:r>
    </w:p>
    <w:p w14:paraId="09272164" w14:textId="77777777" w:rsidR="00805C8B" w:rsidRDefault="00805C8B" w:rsidP="006816F4">
      <w:pPr>
        <w:pStyle w:val="Body"/>
      </w:pPr>
      <w:r>
        <w:rPr>
          <w:rStyle w:val="Strong"/>
        </w:rPr>
        <w:t>What to do</w:t>
      </w:r>
    </w:p>
    <w:p w14:paraId="3D38C1A2" w14:textId="77777777" w:rsidR="00805C8B" w:rsidRDefault="00805C8B" w:rsidP="006816F4">
      <w:pPr>
        <w:pStyle w:val="Body"/>
        <w:numPr>
          <w:ilvl w:val="0"/>
          <w:numId w:val="268"/>
        </w:numPr>
      </w:pPr>
      <w:r>
        <w:t>Ensure</w:t>
      </w:r>
      <w:r>
        <w:rPr>
          <w:rStyle w:val="apple-converted-space"/>
        </w:rPr>
        <w:t> </w:t>
      </w:r>
      <w:r>
        <w:rPr>
          <w:rStyle w:val="HTMLCode"/>
          <w:rFonts w:eastAsia="Arial Unicode MS"/>
        </w:rPr>
        <w:t>logDirectory</w:t>
      </w:r>
      <w:r>
        <w:rPr>
          <w:rStyle w:val="apple-converted-space"/>
        </w:rPr>
        <w:t> </w:t>
      </w:r>
      <w:r>
        <w:t>exists and is writable by the Indexer service account.</w:t>
      </w:r>
    </w:p>
    <w:p w14:paraId="4569488E" w14:textId="77777777" w:rsidR="00805C8B" w:rsidRDefault="00805C8B" w:rsidP="006816F4">
      <w:pPr>
        <w:pStyle w:val="Body"/>
        <w:numPr>
          <w:ilvl w:val="0"/>
          <w:numId w:val="268"/>
        </w:numPr>
      </w:pPr>
      <w:r>
        <w:t>Check for file locks or AV interference.</w:t>
      </w:r>
    </w:p>
    <w:p w14:paraId="73114E38" w14:textId="77777777" w:rsidR="00805C8B" w:rsidRDefault="00805C8B" w:rsidP="006816F4">
      <w:pPr>
        <w:pStyle w:val="Body"/>
        <w:numPr>
          <w:ilvl w:val="0"/>
          <w:numId w:val="268"/>
        </w:numPr>
      </w:pPr>
      <w:r>
        <w:t>Verify path format in config (avoid unescaped backslashes in</w:t>
      </w:r>
      <w:r>
        <w:rPr>
          <w:rStyle w:val="apple-converted-space"/>
        </w:rPr>
        <w:t> </w:t>
      </w:r>
      <w:r>
        <w:rPr>
          <w:rStyle w:val="HTMLCode"/>
          <w:rFonts w:eastAsia="Arial Unicode MS"/>
        </w:rPr>
        <w:t>.properties</w:t>
      </w:r>
      <w:r>
        <w:t>).</w:t>
      </w:r>
    </w:p>
    <w:p w14:paraId="79F2A3FD" w14:textId="77777777" w:rsidR="00805C8B" w:rsidRDefault="00805C8B" w:rsidP="006816F4">
      <w:pPr>
        <w:pStyle w:val="Body"/>
      </w:pPr>
      <w:r>
        <w:rPr>
          <w:rStyle w:val="Strong"/>
        </w:rPr>
        <w:t>Operational impact</w:t>
      </w:r>
    </w:p>
    <w:p w14:paraId="6C8A2575" w14:textId="77777777" w:rsidR="00805C8B" w:rsidRDefault="00805C8B" w:rsidP="006816F4">
      <w:pPr>
        <w:pStyle w:val="Body"/>
        <w:numPr>
          <w:ilvl w:val="0"/>
          <w:numId w:val="267"/>
        </w:numPr>
      </w:pPr>
      <w:r>
        <w:t>Indexer continues running, but persistent logs are unavailable.</w:t>
      </w:r>
    </w:p>
    <w:p w14:paraId="0ACBDFC9" w14:textId="77777777" w:rsidR="00805C8B" w:rsidRDefault="00DE461A" w:rsidP="00805C8B">
      <w:r>
        <w:rPr>
          <w:noProof/>
        </w:rPr>
        <w:pict w14:anchorId="46AD49B9">
          <v:rect id="_x0000_i1046" alt="" style="width:451.3pt;height:.05pt;mso-width-percent:0;mso-height-percent:0;mso-width-percent:0;mso-height-percent:0" o:hralign="center" o:hrstd="t" o:hr="t" fillcolor="#a0a0a0" stroked="f"/>
        </w:pict>
      </w:r>
    </w:p>
    <w:p w14:paraId="4A54D33F" w14:textId="77777777" w:rsidR="00805C8B" w:rsidRDefault="00805C8B" w:rsidP="00805C8B">
      <w:pPr>
        <w:pStyle w:val="Heading2"/>
      </w:pPr>
      <w:bookmarkStart w:id="62" w:name="_Toc219448885"/>
      <w:r>
        <w:t>Watched directory polling / resilience</w:t>
      </w:r>
      <w:bookmarkEnd w:id="62"/>
    </w:p>
    <w:p w14:paraId="3338FEB0" w14:textId="77777777" w:rsidR="00805C8B" w:rsidRDefault="00805C8B" w:rsidP="00805C8B">
      <w:pPr>
        <w:pStyle w:val="Heading3"/>
      </w:pPr>
      <w:r>
        <w:rPr>
          <w:rStyle w:val="HTMLCode"/>
          <w:rFonts w:eastAsia="Arial Unicode MS"/>
        </w:rPr>
        <w:t>WARNING: Cannot read watched directory: &lt;blkDirectory&gt; (will retry; throttled). Cause: &lt;Exception&gt;: &lt;message&gt;</w:t>
      </w:r>
    </w:p>
    <w:p w14:paraId="2C8F87DF" w14:textId="77777777" w:rsidR="00805C8B" w:rsidRDefault="00805C8B" w:rsidP="006816F4">
      <w:pPr>
        <w:pStyle w:val="Body"/>
      </w:pPr>
      <w:r>
        <w:rPr>
          <w:rStyle w:val="Strong"/>
        </w:rPr>
        <w:t>What it means</w:t>
      </w:r>
      <w:r>
        <w:br/>
        <w:t>Indexer could not list the BLK/control-file directory during this polling cycle.</w:t>
      </w:r>
    </w:p>
    <w:p w14:paraId="02037751" w14:textId="77777777" w:rsidR="00805C8B" w:rsidRDefault="00805C8B" w:rsidP="006816F4">
      <w:pPr>
        <w:pStyle w:val="Body"/>
      </w:pPr>
      <w:r>
        <w:rPr>
          <w:rStyle w:val="Strong"/>
        </w:rPr>
        <w:t>Likely causes</w:t>
      </w:r>
    </w:p>
    <w:p w14:paraId="5A050862" w14:textId="77777777" w:rsidR="00805C8B" w:rsidRDefault="00805C8B" w:rsidP="006816F4">
      <w:pPr>
        <w:pStyle w:val="Body"/>
        <w:numPr>
          <w:ilvl w:val="0"/>
          <w:numId w:val="267"/>
        </w:numPr>
      </w:pPr>
      <w:r>
        <w:t>Directory missing</w:t>
      </w:r>
    </w:p>
    <w:p w14:paraId="0E1F8D05" w14:textId="77777777" w:rsidR="00805C8B" w:rsidRDefault="00805C8B" w:rsidP="006816F4">
      <w:pPr>
        <w:pStyle w:val="Body"/>
        <w:numPr>
          <w:ilvl w:val="0"/>
          <w:numId w:val="267"/>
        </w:numPr>
      </w:pPr>
      <w:r>
        <w:t>Permission issue</w:t>
      </w:r>
    </w:p>
    <w:p w14:paraId="6B71B522" w14:textId="77777777" w:rsidR="00805C8B" w:rsidRDefault="00805C8B" w:rsidP="006816F4">
      <w:pPr>
        <w:pStyle w:val="Body"/>
        <w:numPr>
          <w:ilvl w:val="0"/>
          <w:numId w:val="267"/>
        </w:numPr>
      </w:pPr>
      <w:r>
        <w:t>UNC/network share temporarily unavailable</w:t>
      </w:r>
    </w:p>
    <w:p w14:paraId="043EBBA9" w14:textId="77777777" w:rsidR="00805C8B" w:rsidRDefault="00805C8B" w:rsidP="006816F4">
      <w:pPr>
        <w:pStyle w:val="Body"/>
        <w:numPr>
          <w:ilvl w:val="0"/>
          <w:numId w:val="267"/>
        </w:numPr>
      </w:pPr>
      <w:r>
        <w:t>Misconfigured path</w:t>
      </w:r>
    </w:p>
    <w:p w14:paraId="75B201DB" w14:textId="77777777" w:rsidR="00805C8B" w:rsidRDefault="00805C8B" w:rsidP="006816F4">
      <w:pPr>
        <w:pStyle w:val="Body"/>
      </w:pPr>
      <w:r>
        <w:rPr>
          <w:rStyle w:val="Strong"/>
        </w:rPr>
        <w:t>What to do</w:t>
      </w:r>
    </w:p>
    <w:p w14:paraId="48FE28FE" w14:textId="77777777" w:rsidR="00805C8B" w:rsidRDefault="00805C8B" w:rsidP="006816F4">
      <w:pPr>
        <w:pStyle w:val="Body"/>
        <w:numPr>
          <w:ilvl w:val="0"/>
          <w:numId w:val="267"/>
        </w:numPr>
      </w:pPr>
      <w:r>
        <w:t>Verify</w:t>
      </w:r>
      <w:r>
        <w:rPr>
          <w:rStyle w:val="apple-converted-space"/>
        </w:rPr>
        <w:t> </w:t>
      </w:r>
      <w:r>
        <w:rPr>
          <w:rStyle w:val="HTMLCode"/>
          <w:rFonts w:eastAsia="Arial Unicode MS"/>
        </w:rPr>
        <w:t>blkDirectory</w:t>
      </w:r>
      <w:r>
        <w:rPr>
          <w:rStyle w:val="apple-converted-space"/>
        </w:rPr>
        <w:t> </w:t>
      </w:r>
      <w:r>
        <w:t>exists and is readable.</w:t>
      </w:r>
    </w:p>
    <w:p w14:paraId="59776A78" w14:textId="77777777" w:rsidR="00805C8B" w:rsidRDefault="00805C8B" w:rsidP="006816F4">
      <w:pPr>
        <w:pStyle w:val="Body"/>
        <w:numPr>
          <w:ilvl w:val="0"/>
          <w:numId w:val="267"/>
        </w:numPr>
      </w:pPr>
      <w:r>
        <w:t>Confirm service account permissions.</w:t>
      </w:r>
    </w:p>
    <w:p w14:paraId="553C6166" w14:textId="77777777" w:rsidR="00805C8B" w:rsidRDefault="00805C8B" w:rsidP="006816F4">
      <w:pPr>
        <w:pStyle w:val="Body"/>
        <w:numPr>
          <w:ilvl w:val="0"/>
          <w:numId w:val="267"/>
        </w:numPr>
      </w:pPr>
      <w:r>
        <w:t>If UNC, confirm connectivity and credentials.</w:t>
      </w:r>
    </w:p>
    <w:p w14:paraId="08715DCD" w14:textId="77777777" w:rsidR="00805C8B" w:rsidRDefault="00805C8B" w:rsidP="006816F4">
      <w:pPr>
        <w:pStyle w:val="Body"/>
        <w:numPr>
          <w:ilvl w:val="0"/>
          <w:numId w:val="267"/>
        </w:numPr>
      </w:pPr>
      <w:r>
        <w:t>Check config path escaping.</w:t>
      </w:r>
    </w:p>
    <w:p w14:paraId="0028297D" w14:textId="77777777" w:rsidR="00805C8B" w:rsidRDefault="00DE461A" w:rsidP="00805C8B">
      <w:r>
        <w:rPr>
          <w:noProof/>
        </w:rPr>
        <w:lastRenderedPageBreak/>
        <w:pict w14:anchorId="78415CF2">
          <v:rect id="_x0000_i1045" alt="" style="width:451.3pt;height:.05pt;mso-width-percent:0;mso-height-percent:0;mso-width-percent:0;mso-height-percent:0" o:hralign="center" o:hrstd="t" o:hr="t" fillcolor="#a0a0a0" stroked="f"/>
        </w:pict>
      </w:r>
    </w:p>
    <w:p w14:paraId="1FCC53BD" w14:textId="77777777" w:rsidR="00805C8B" w:rsidRDefault="00805C8B" w:rsidP="00805C8B">
      <w:pPr>
        <w:pStyle w:val="Heading3"/>
      </w:pPr>
      <w:r>
        <w:rPr>
          <w:rStyle w:val="HTMLCode"/>
          <w:rFonts w:eastAsia="Arial Unicode MS"/>
        </w:rPr>
        <w:t>SEVERE: Unhandled error in watcher loop</w:t>
      </w:r>
    </w:p>
    <w:p w14:paraId="7CB53D65" w14:textId="77777777" w:rsidR="00805C8B" w:rsidRDefault="00805C8B" w:rsidP="006816F4">
      <w:pPr>
        <w:pStyle w:val="Body"/>
      </w:pPr>
      <w:r>
        <w:rPr>
          <w:rStyle w:val="Strong"/>
        </w:rPr>
        <w:t>What it means</w:t>
      </w:r>
      <w:r>
        <w:br/>
        <w:t>An unexpected exception escaped normal per-file handling in the main polling loop.</w:t>
      </w:r>
    </w:p>
    <w:p w14:paraId="5A5C7DDF" w14:textId="77777777" w:rsidR="00805C8B" w:rsidRDefault="00805C8B" w:rsidP="006816F4">
      <w:pPr>
        <w:pStyle w:val="Body"/>
      </w:pPr>
      <w:r>
        <w:rPr>
          <w:rStyle w:val="Strong"/>
        </w:rPr>
        <w:t>What to do</w:t>
      </w:r>
    </w:p>
    <w:p w14:paraId="2955BC2A" w14:textId="77777777" w:rsidR="00805C8B" w:rsidRDefault="00805C8B" w:rsidP="006816F4">
      <w:pPr>
        <w:pStyle w:val="Body"/>
        <w:numPr>
          <w:ilvl w:val="0"/>
          <w:numId w:val="270"/>
        </w:numPr>
      </w:pPr>
      <w:r>
        <w:t>Inspect the stack trace immediately.</w:t>
      </w:r>
    </w:p>
    <w:p w14:paraId="59205D2A" w14:textId="77777777" w:rsidR="00805C8B" w:rsidRDefault="00805C8B" w:rsidP="006816F4">
      <w:pPr>
        <w:pStyle w:val="Body"/>
        <w:numPr>
          <w:ilvl w:val="0"/>
          <w:numId w:val="270"/>
        </w:numPr>
      </w:pPr>
      <w:r>
        <w:t>Identify whether the error is:</w:t>
      </w:r>
    </w:p>
    <w:p w14:paraId="49A30027" w14:textId="77777777" w:rsidR="00805C8B" w:rsidRDefault="00805C8B" w:rsidP="006816F4">
      <w:pPr>
        <w:pStyle w:val="Body"/>
        <w:numPr>
          <w:ilvl w:val="1"/>
          <w:numId w:val="270"/>
        </w:numPr>
      </w:pPr>
      <w:r>
        <w:t>Directory scanning</w:t>
      </w:r>
    </w:p>
    <w:p w14:paraId="0D49C797" w14:textId="77777777" w:rsidR="00805C8B" w:rsidRDefault="00805C8B" w:rsidP="006816F4">
      <w:pPr>
        <w:pStyle w:val="Body"/>
        <w:numPr>
          <w:ilvl w:val="1"/>
          <w:numId w:val="270"/>
        </w:numPr>
      </w:pPr>
      <w:r>
        <w:t>Control file parsing</w:t>
      </w:r>
    </w:p>
    <w:p w14:paraId="627AA327" w14:textId="77777777" w:rsidR="00805C8B" w:rsidRDefault="00805C8B" w:rsidP="006816F4">
      <w:pPr>
        <w:pStyle w:val="Body"/>
        <w:numPr>
          <w:ilvl w:val="1"/>
          <w:numId w:val="270"/>
        </w:numPr>
      </w:pPr>
      <w:r>
        <w:t>mkvdk execution</w:t>
      </w:r>
    </w:p>
    <w:p w14:paraId="15D1EAF5" w14:textId="77777777" w:rsidR="00805C8B" w:rsidRDefault="00805C8B" w:rsidP="006816F4">
      <w:pPr>
        <w:pStyle w:val="Body"/>
        <w:numPr>
          <w:ilvl w:val="1"/>
          <w:numId w:val="270"/>
        </w:numPr>
      </w:pPr>
      <w:r>
        <w:t>File move / cleanup</w:t>
      </w:r>
    </w:p>
    <w:p w14:paraId="312F800A" w14:textId="77777777" w:rsidR="00805C8B" w:rsidRDefault="00805C8B" w:rsidP="006816F4">
      <w:pPr>
        <w:pStyle w:val="Body"/>
        <w:numPr>
          <w:ilvl w:val="0"/>
          <w:numId w:val="270"/>
        </w:numPr>
      </w:pPr>
      <w:r>
        <w:t>If repeated, Indexer may be effectively stalled until corrected or restarted.</w:t>
      </w:r>
    </w:p>
    <w:p w14:paraId="064FBA9B" w14:textId="77777777" w:rsidR="00805C8B" w:rsidRDefault="00DE461A" w:rsidP="00805C8B">
      <w:r>
        <w:rPr>
          <w:noProof/>
        </w:rPr>
        <w:pict w14:anchorId="7CD33E1B">
          <v:rect id="_x0000_i1044" alt="" style="width:451.3pt;height:.05pt;mso-width-percent:0;mso-height-percent:0;mso-width-percent:0;mso-height-percent:0" o:hralign="center" o:hrstd="t" o:hr="t" fillcolor="#a0a0a0" stroked="f"/>
        </w:pict>
      </w:r>
    </w:p>
    <w:p w14:paraId="3BB67DE9" w14:textId="77777777" w:rsidR="00805C8B" w:rsidRDefault="00805C8B" w:rsidP="00805C8B">
      <w:pPr>
        <w:pStyle w:val="Heading2"/>
      </w:pPr>
      <w:bookmarkStart w:id="63" w:name="_Toc219448886"/>
      <w:r>
        <w:t>Control file claiming / coordination</w:t>
      </w:r>
      <w:bookmarkEnd w:id="63"/>
    </w:p>
    <w:p w14:paraId="630936EC" w14:textId="77777777" w:rsidR="00805C8B" w:rsidRDefault="00805C8B" w:rsidP="00805C8B">
      <w:pPr>
        <w:pStyle w:val="Heading3"/>
      </w:pPr>
      <w:r>
        <w:rPr>
          <w:rStyle w:val="HTMLCode"/>
          <w:rFonts w:eastAsia="Arial Unicode MS"/>
        </w:rPr>
        <w:t>WARNING: Failed to claim control file: &lt;controlFile&gt;</w:t>
      </w:r>
    </w:p>
    <w:p w14:paraId="738CEF6C" w14:textId="77777777" w:rsidR="00805C8B" w:rsidRDefault="00805C8B" w:rsidP="006816F4">
      <w:pPr>
        <w:pStyle w:val="Body"/>
      </w:pPr>
      <w:r>
        <w:rPr>
          <w:rStyle w:val="Strong"/>
        </w:rPr>
        <w:t>What it means</w:t>
      </w:r>
      <w:r>
        <w:br/>
        <w:t>Indexer attempted to atomically “claim” a</w:t>
      </w:r>
      <w:r>
        <w:rPr>
          <w:rStyle w:val="apple-converted-space"/>
        </w:rPr>
        <w:t> </w:t>
      </w:r>
      <w:r>
        <w:rPr>
          <w:rStyle w:val="HTMLCode"/>
          <w:rFonts w:eastAsia="Arial Unicode MS"/>
        </w:rPr>
        <w:t>.index</w:t>
      </w:r>
      <w:r>
        <w:rPr>
          <w:rStyle w:val="apple-converted-space"/>
        </w:rPr>
        <w:t> </w:t>
      </w:r>
      <w:r>
        <w:t>control file and failed.</w:t>
      </w:r>
    </w:p>
    <w:p w14:paraId="5DA778A5" w14:textId="77777777" w:rsidR="00805C8B" w:rsidRDefault="00805C8B" w:rsidP="006816F4">
      <w:pPr>
        <w:pStyle w:val="Body"/>
      </w:pPr>
      <w:r>
        <w:rPr>
          <w:rStyle w:val="Strong"/>
        </w:rPr>
        <w:t>Likely causes</w:t>
      </w:r>
    </w:p>
    <w:p w14:paraId="7CCC354B" w14:textId="2A14A5C0" w:rsidR="00805C8B" w:rsidRDefault="00805C8B" w:rsidP="006816F4">
      <w:pPr>
        <w:pStyle w:val="Body"/>
        <w:numPr>
          <w:ilvl w:val="0"/>
          <w:numId w:val="271"/>
        </w:numPr>
      </w:pPr>
      <w:r>
        <w:t>Another Indexer instance already claimed it</w:t>
      </w:r>
      <w:r w:rsidR="0066306E">
        <w:t xml:space="preserve"> (changing it to </w:t>
      </w:r>
      <w:r w:rsidR="0066306E" w:rsidRPr="0066306E">
        <w:rPr>
          <w:rFonts w:ascii="Courier New" w:hAnsi="Courier New" w:cs="Courier New"/>
        </w:rPr>
        <w:t>.processing</w:t>
      </w:r>
      <w:r w:rsidR="0066306E">
        <w:t>)</w:t>
      </w:r>
    </w:p>
    <w:p w14:paraId="4125845E" w14:textId="77777777" w:rsidR="00805C8B" w:rsidRDefault="00805C8B" w:rsidP="006816F4">
      <w:pPr>
        <w:pStyle w:val="Body"/>
        <w:numPr>
          <w:ilvl w:val="0"/>
          <w:numId w:val="271"/>
        </w:numPr>
      </w:pPr>
      <w:r>
        <w:t>File locked</w:t>
      </w:r>
    </w:p>
    <w:p w14:paraId="5753E93B" w14:textId="77777777" w:rsidR="00805C8B" w:rsidRDefault="00805C8B" w:rsidP="006816F4">
      <w:pPr>
        <w:pStyle w:val="Body"/>
        <w:numPr>
          <w:ilvl w:val="0"/>
          <w:numId w:val="271"/>
        </w:numPr>
      </w:pPr>
      <w:r>
        <w:t>Permissions</w:t>
      </w:r>
    </w:p>
    <w:p w14:paraId="49276987" w14:textId="77777777" w:rsidR="00805C8B" w:rsidRDefault="00805C8B" w:rsidP="006816F4">
      <w:pPr>
        <w:pStyle w:val="Body"/>
        <w:numPr>
          <w:ilvl w:val="0"/>
          <w:numId w:val="271"/>
        </w:numPr>
      </w:pPr>
      <w:r>
        <w:t>Filesystem does not support atomic move semantics as expected</w:t>
      </w:r>
    </w:p>
    <w:p w14:paraId="08084BDE" w14:textId="77777777" w:rsidR="00805C8B" w:rsidRDefault="00805C8B" w:rsidP="006816F4">
      <w:pPr>
        <w:pStyle w:val="Body"/>
      </w:pPr>
      <w:r>
        <w:rPr>
          <w:rStyle w:val="Strong"/>
        </w:rPr>
        <w:t>What to do</w:t>
      </w:r>
    </w:p>
    <w:p w14:paraId="415345BC" w14:textId="77777777" w:rsidR="00805C8B" w:rsidRDefault="00805C8B" w:rsidP="006816F4">
      <w:pPr>
        <w:pStyle w:val="Body"/>
        <w:numPr>
          <w:ilvl w:val="0"/>
          <w:numId w:val="272"/>
        </w:numPr>
      </w:pPr>
      <w:r>
        <w:t>Check for multiple Indexer instances running.</w:t>
      </w:r>
    </w:p>
    <w:p w14:paraId="32A71F14" w14:textId="5E0B1548" w:rsidR="00805C8B" w:rsidRDefault="00805C8B" w:rsidP="006816F4">
      <w:pPr>
        <w:pStyle w:val="Body"/>
        <w:numPr>
          <w:ilvl w:val="0"/>
          <w:numId w:val="272"/>
        </w:numPr>
      </w:pPr>
      <w:r>
        <w:t>Inspect directory for</w:t>
      </w:r>
      <w:r>
        <w:rPr>
          <w:rStyle w:val="apple-converted-space"/>
        </w:rPr>
        <w:t> </w:t>
      </w:r>
      <w:r>
        <w:rPr>
          <w:rStyle w:val="HTMLCode"/>
          <w:rFonts w:eastAsia="Arial Unicode MS"/>
        </w:rPr>
        <w:t>.</w:t>
      </w:r>
      <w:r w:rsidR="0066306E">
        <w:rPr>
          <w:rStyle w:val="HTMLCode"/>
          <w:rFonts w:eastAsia="Arial Unicode MS"/>
        </w:rPr>
        <w:t>processing</w:t>
      </w:r>
      <w:r>
        <w:rPr>
          <w:rStyle w:val="apple-converted-space"/>
        </w:rPr>
        <w:t> </w:t>
      </w:r>
      <w:r>
        <w:t>files.</w:t>
      </w:r>
    </w:p>
    <w:p w14:paraId="50601DAD" w14:textId="77777777" w:rsidR="00805C8B" w:rsidRDefault="00805C8B" w:rsidP="006816F4">
      <w:pPr>
        <w:pStyle w:val="Body"/>
        <w:numPr>
          <w:ilvl w:val="0"/>
          <w:numId w:val="272"/>
        </w:numPr>
      </w:pPr>
      <w:r>
        <w:t>Verify filesystem supports atomic rename (especially on network shares).</w:t>
      </w:r>
    </w:p>
    <w:p w14:paraId="125F66C5" w14:textId="77777777" w:rsidR="00805C8B" w:rsidRDefault="00DE461A" w:rsidP="00805C8B">
      <w:r>
        <w:rPr>
          <w:noProof/>
        </w:rPr>
        <w:pict w14:anchorId="104A2F01">
          <v:rect id="_x0000_i1043" alt="" style="width:451.3pt;height:.05pt;mso-width-percent:0;mso-height-percent:0;mso-width-percent:0;mso-height-percent:0" o:hralign="center" o:hrstd="t" o:hr="t" fillcolor="#a0a0a0" stroked="f"/>
        </w:pict>
      </w:r>
    </w:p>
    <w:p w14:paraId="70F63CC6" w14:textId="77777777" w:rsidR="00805C8B" w:rsidRDefault="00805C8B" w:rsidP="00805C8B">
      <w:pPr>
        <w:pStyle w:val="Heading3"/>
      </w:pPr>
      <w:r>
        <w:rPr>
          <w:rStyle w:val="HTMLCode"/>
          <w:rFonts w:eastAsia="Arial Unicode MS"/>
        </w:rPr>
        <w:t>WARNING: Failed to unclaim control file: &lt;claimedPath&gt;</w:t>
      </w:r>
    </w:p>
    <w:p w14:paraId="31867463" w14:textId="6F557BC7" w:rsidR="00805C8B" w:rsidRDefault="00805C8B" w:rsidP="006816F4">
      <w:pPr>
        <w:pStyle w:val="Body"/>
      </w:pPr>
      <w:r>
        <w:rPr>
          <w:rStyle w:val="Strong"/>
        </w:rPr>
        <w:t>What it means</w:t>
      </w:r>
      <w:r>
        <w:br/>
        <w:t>Indexer attempted to release a claimed control file (e.g. after failure) and could not.</w:t>
      </w:r>
      <w:r w:rsidR="0066306E">
        <w:t xml:space="preserve"> (removing </w:t>
      </w:r>
      <w:r w:rsidR="0066306E" w:rsidRPr="0066306E">
        <w:rPr>
          <w:rFonts w:ascii="Courier New" w:hAnsi="Courier New" w:cs="Courier New"/>
        </w:rPr>
        <w:t>.processing</w:t>
      </w:r>
      <w:r w:rsidR="0066306E">
        <w:t xml:space="preserve"> from file name)</w:t>
      </w:r>
    </w:p>
    <w:p w14:paraId="40BA2AE8" w14:textId="77777777" w:rsidR="00805C8B" w:rsidRDefault="00805C8B" w:rsidP="006816F4">
      <w:pPr>
        <w:pStyle w:val="Body"/>
      </w:pPr>
      <w:r>
        <w:rPr>
          <w:rStyle w:val="Strong"/>
        </w:rPr>
        <w:t>What to do</w:t>
      </w:r>
    </w:p>
    <w:p w14:paraId="410CE404" w14:textId="77777777" w:rsidR="00805C8B" w:rsidRDefault="00805C8B" w:rsidP="006816F4">
      <w:pPr>
        <w:pStyle w:val="Body"/>
        <w:numPr>
          <w:ilvl w:val="0"/>
          <w:numId w:val="273"/>
        </w:numPr>
      </w:pPr>
      <w:r>
        <w:t>Check permissions and locks.</w:t>
      </w:r>
    </w:p>
    <w:p w14:paraId="26945036" w14:textId="77777777" w:rsidR="00805C8B" w:rsidRDefault="00805C8B" w:rsidP="006816F4">
      <w:pPr>
        <w:pStyle w:val="Body"/>
        <w:numPr>
          <w:ilvl w:val="0"/>
          <w:numId w:val="273"/>
        </w:numPr>
      </w:pPr>
      <w:r>
        <w:t>If necessary, manually move the file back or into quarantine.</w:t>
      </w:r>
    </w:p>
    <w:p w14:paraId="22D5EA88" w14:textId="77777777" w:rsidR="00805C8B" w:rsidRDefault="00805C8B" w:rsidP="006816F4">
      <w:pPr>
        <w:pStyle w:val="Body"/>
        <w:numPr>
          <w:ilvl w:val="0"/>
          <w:numId w:val="273"/>
        </w:numPr>
      </w:pPr>
      <w:r>
        <w:t>Persistent failures may require directory ownership correction.</w:t>
      </w:r>
    </w:p>
    <w:p w14:paraId="03931EC1" w14:textId="77777777" w:rsidR="00805C8B" w:rsidRDefault="00DE461A" w:rsidP="00805C8B">
      <w:r>
        <w:rPr>
          <w:noProof/>
        </w:rPr>
        <w:lastRenderedPageBreak/>
        <w:pict w14:anchorId="4DB15D60">
          <v:rect id="_x0000_i1042" alt="" style="width:451.3pt;height:.05pt;mso-width-percent:0;mso-height-percent:0;mso-width-percent:0;mso-height-percent:0" o:hralign="center" o:hrstd="t" o:hr="t" fillcolor="#a0a0a0" stroked="f"/>
        </w:pict>
      </w:r>
    </w:p>
    <w:p w14:paraId="3E0F8032" w14:textId="77777777" w:rsidR="00805C8B" w:rsidRDefault="00805C8B" w:rsidP="00805C8B">
      <w:pPr>
        <w:pStyle w:val="Heading3"/>
      </w:pPr>
      <w:r>
        <w:rPr>
          <w:rStyle w:val="HTMLCode"/>
          <w:rFonts w:eastAsia="Arial Unicode MS"/>
        </w:rPr>
        <w:t>WARNING: Failed to age-check claimed file: &lt;path&gt;</w:t>
      </w:r>
    </w:p>
    <w:p w14:paraId="73B5CCD6" w14:textId="77777777" w:rsidR="00805C8B" w:rsidRDefault="00805C8B" w:rsidP="006816F4">
      <w:pPr>
        <w:pStyle w:val="Body"/>
      </w:pPr>
      <w:r>
        <w:rPr>
          <w:rStyle w:val="Strong"/>
        </w:rPr>
        <w:t>What it means</w:t>
      </w:r>
      <w:r>
        <w:br/>
        <w:t>Indexer could not determine the age of a claimed file during stale-claim scanning.</w:t>
      </w:r>
    </w:p>
    <w:p w14:paraId="6ED74106" w14:textId="77777777" w:rsidR="00805C8B" w:rsidRDefault="00805C8B" w:rsidP="006816F4">
      <w:pPr>
        <w:pStyle w:val="Body"/>
      </w:pPr>
      <w:r>
        <w:rPr>
          <w:rStyle w:val="Strong"/>
        </w:rPr>
        <w:t>Likely causes</w:t>
      </w:r>
    </w:p>
    <w:p w14:paraId="52E66D47" w14:textId="77777777" w:rsidR="00805C8B" w:rsidRDefault="00805C8B" w:rsidP="006816F4">
      <w:pPr>
        <w:pStyle w:val="Body"/>
        <w:numPr>
          <w:ilvl w:val="0"/>
          <w:numId w:val="274"/>
        </w:numPr>
      </w:pPr>
      <w:r>
        <w:t>File disappeared mid-scan</w:t>
      </w:r>
    </w:p>
    <w:p w14:paraId="6CFB1E6C" w14:textId="77777777" w:rsidR="00805C8B" w:rsidRDefault="00805C8B" w:rsidP="006816F4">
      <w:pPr>
        <w:pStyle w:val="Body"/>
        <w:numPr>
          <w:ilvl w:val="0"/>
          <w:numId w:val="274"/>
        </w:numPr>
      </w:pPr>
      <w:r>
        <w:t>Permission issues</w:t>
      </w:r>
    </w:p>
    <w:p w14:paraId="78CB0912" w14:textId="77777777" w:rsidR="00805C8B" w:rsidRDefault="00805C8B" w:rsidP="006816F4">
      <w:pPr>
        <w:pStyle w:val="Body"/>
        <w:numPr>
          <w:ilvl w:val="0"/>
          <w:numId w:val="274"/>
        </w:numPr>
      </w:pPr>
      <w:r>
        <w:t>Filesystem error</w:t>
      </w:r>
    </w:p>
    <w:p w14:paraId="2027F0B3" w14:textId="77777777" w:rsidR="00805C8B" w:rsidRDefault="00805C8B" w:rsidP="006816F4">
      <w:pPr>
        <w:pStyle w:val="Body"/>
      </w:pPr>
      <w:r>
        <w:rPr>
          <w:rStyle w:val="Strong"/>
        </w:rPr>
        <w:t>What to do</w:t>
      </w:r>
    </w:p>
    <w:p w14:paraId="3749D1ED" w14:textId="77777777" w:rsidR="00805C8B" w:rsidRDefault="00805C8B" w:rsidP="006816F4">
      <w:pPr>
        <w:pStyle w:val="Body"/>
        <w:numPr>
          <w:ilvl w:val="0"/>
          <w:numId w:val="275"/>
        </w:numPr>
      </w:pPr>
      <w:r>
        <w:t>Usually safe to ignore if infrequent.</w:t>
      </w:r>
    </w:p>
    <w:p w14:paraId="26075534" w14:textId="77777777" w:rsidR="00805C8B" w:rsidRDefault="00805C8B" w:rsidP="006816F4">
      <w:pPr>
        <w:pStyle w:val="Body"/>
        <w:numPr>
          <w:ilvl w:val="0"/>
          <w:numId w:val="275"/>
        </w:numPr>
      </w:pPr>
      <w:r>
        <w:t>If repeated, inspect claimed directory integrity and permissions.</w:t>
      </w:r>
    </w:p>
    <w:p w14:paraId="025C7925" w14:textId="77777777" w:rsidR="00805C8B" w:rsidRDefault="00DE461A" w:rsidP="00805C8B">
      <w:r>
        <w:rPr>
          <w:noProof/>
        </w:rPr>
        <w:pict w14:anchorId="11E70151">
          <v:rect id="_x0000_i1041" alt="" style="width:451.3pt;height:.05pt;mso-width-percent:0;mso-height-percent:0;mso-width-percent:0;mso-height-percent:0" o:hralign="center" o:hrstd="t" o:hr="t" fillcolor="#a0a0a0" stroked="f"/>
        </w:pict>
      </w:r>
    </w:p>
    <w:p w14:paraId="30A03E55" w14:textId="77777777" w:rsidR="00805C8B" w:rsidRDefault="00805C8B" w:rsidP="00805C8B">
      <w:pPr>
        <w:pStyle w:val="Heading3"/>
      </w:pPr>
      <w:r>
        <w:rPr>
          <w:rStyle w:val="HTMLCode"/>
          <w:rFonts w:eastAsia="Arial Unicode MS"/>
        </w:rPr>
        <w:t>WARNING: Failed stale-claim age-out scan</w:t>
      </w:r>
    </w:p>
    <w:p w14:paraId="0E841E13" w14:textId="77777777" w:rsidR="00805C8B" w:rsidRDefault="00805C8B" w:rsidP="006816F4">
      <w:pPr>
        <w:pStyle w:val="Body"/>
      </w:pPr>
      <w:r>
        <w:rPr>
          <w:rStyle w:val="Strong"/>
        </w:rPr>
        <w:t>What it means</w:t>
      </w:r>
      <w:r>
        <w:br/>
        <w:t>Indexer could not complete a scan intended to clean up stale claimed files.</w:t>
      </w:r>
    </w:p>
    <w:p w14:paraId="7D826530" w14:textId="77777777" w:rsidR="00805C8B" w:rsidRDefault="00805C8B" w:rsidP="006816F4">
      <w:pPr>
        <w:pStyle w:val="Body"/>
      </w:pPr>
      <w:r>
        <w:rPr>
          <w:rStyle w:val="Strong"/>
        </w:rPr>
        <w:t>Operational impact</w:t>
      </w:r>
    </w:p>
    <w:p w14:paraId="0E70DBAD" w14:textId="77777777" w:rsidR="00805C8B" w:rsidRDefault="00805C8B" w:rsidP="006816F4">
      <w:pPr>
        <w:pStyle w:val="Body"/>
        <w:numPr>
          <w:ilvl w:val="0"/>
          <w:numId w:val="276"/>
        </w:numPr>
      </w:pPr>
      <w:r>
        <w:t>Old claimed files may remain and block processing.</w:t>
      </w:r>
    </w:p>
    <w:p w14:paraId="1AA82B48" w14:textId="77777777" w:rsidR="00805C8B" w:rsidRDefault="00805C8B" w:rsidP="006816F4">
      <w:pPr>
        <w:pStyle w:val="Body"/>
      </w:pPr>
      <w:r>
        <w:rPr>
          <w:rStyle w:val="Strong"/>
        </w:rPr>
        <w:t>What to do</w:t>
      </w:r>
    </w:p>
    <w:p w14:paraId="40911BCF" w14:textId="77777777" w:rsidR="00805C8B" w:rsidRDefault="00805C8B" w:rsidP="006816F4">
      <w:pPr>
        <w:pStyle w:val="Body"/>
        <w:numPr>
          <w:ilvl w:val="0"/>
          <w:numId w:val="276"/>
        </w:numPr>
      </w:pPr>
      <w:r>
        <w:t>Inspect claimed directory manually.</w:t>
      </w:r>
    </w:p>
    <w:p w14:paraId="19E4A5F3" w14:textId="10DEB1FB" w:rsidR="00805C8B" w:rsidRDefault="00805C8B" w:rsidP="006816F4">
      <w:pPr>
        <w:pStyle w:val="Body"/>
        <w:numPr>
          <w:ilvl w:val="0"/>
          <w:numId w:val="276"/>
        </w:numPr>
      </w:pPr>
      <w:r>
        <w:t>Remove genuinely stale</w:t>
      </w:r>
      <w:r>
        <w:rPr>
          <w:rStyle w:val="apple-converted-space"/>
        </w:rPr>
        <w:t> </w:t>
      </w:r>
      <w:r>
        <w:rPr>
          <w:rStyle w:val="HTMLCode"/>
          <w:rFonts w:eastAsia="Arial Unicode MS"/>
        </w:rPr>
        <w:t>.</w:t>
      </w:r>
      <w:r w:rsidR="00E205B0">
        <w:rPr>
          <w:rStyle w:val="HTMLCode"/>
          <w:rFonts w:eastAsia="Arial Unicode MS"/>
        </w:rPr>
        <w:t>processing</w:t>
      </w:r>
      <w:r>
        <w:rPr>
          <w:rStyle w:val="apple-converted-space"/>
        </w:rPr>
        <w:t> </w:t>
      </w:r>
      <w:r>
        <w:t>files if safe.</w:t>
      </w:r>
    </w:p>
    <w:p w14:paraId="73BF1545" w14:textId="77777777" w:rsidR="00805C8B" w:rsidRDefault="00805C8B" w:rsidP="006816F4">
      <w:pPr>
        <w:pStyle w:val="Body"/>
        <w:numPr>
          <w:ilvl w:val="0"/>
          <w:numId w:val="276"/>
        </w:numPr>
      </w:pPr>
      <w:r>
        <w:t>Check permissions on claimed/quarantine directories.</w:t>
      </w:r>
    </w:p>
    <w:p w14:paraId="049FE88A" w14:textId="77777777" w:rsidR="00805C8B" w:rsidRDefault="00DE461A" w:rsidP="00805C8B">
      <w:r>
        <w:rPr>
          <w:noProof/>
        </w:rPr>
        <w:pict w14:anchorId="212F9285">
          <v:rect id="_x0000_i1040" alt="" style="width:451.3pt;height:.05pt;mso-width-percent:0;mso-height-percent:0;mso-width-percent:0;mso-height-percent:0" o:hralign="center" o:hrstd="t" o:hr="t" fillcolor="#a0a0a0" stroked="f"/>
        </w:pict>
      </w:r>
    </w:p>
    <w:p w14:paraId="05A89BFA" w14:textId="77777777" w:rsidR="00805C8B" w:rsidRDefault="00805C8B" w:rsidP="00805C8B">
      <w:pPr>
        <w:pStyle w:val="Heading2"/>
      </w:pPr>
      <w:bookmarkStart w:id="64" w:name="_Toc219448887"/>
      <w:r>
        <w:t>Control file parsing and validation</w:t>
      </w:r>
      <w:bookmarkEnd w:id="64"/>
    </w:p>
    <w:p w14:paraId="30746EE2" w14:textId="77777777" w:rsidR="00805C8B" w:rsidRDefault="00805C8B" w:rsidP="00805C8B">
      <w:pPr>
        <w:pStyle w:val="Heading3"/>
      </w:pPr>
      <w:r>
        <w:rPr>
          <w:rStyle w:val="HTMLCode"/>
          <w:rFonts w:eastAsia="Arial Unicode MS"/>
        </w:rPr>
        <w:t>SEVERE: Problem parsing index control file; moving to quarantine and continuing: &lt;file&gt;</w:t>
      </w:r>
    </w:p>
    <w:p w14:paraId="7DCE9C41" w14:textId="77777777" w:rsidR="00805C8B" w:rsidRDefault="00805C8B" w:rsidP="006816F4">
      <w:pPr>
        <w:pStyle w:val="Body"/>
      </w:pPr>
      <w:r>
        <w:rPr>
          <w:rStyle w:val="Strong"/>
        </w:rPr>
        <w:t>What it means</w:t>
      </w:r>
      <w:r>
        <w:br/>
        <w:t>Indexer could not parse the</w:t>
      </w:r>
      <w:r>
        <w:rPr>
          <w:rStyle w:val="apple-converted-space"/>
        </w:rPr>
        <w:t> </w:t>
      </w:r>
      <w:r>
        <w:rPr>
          <w:rStyle w:val="HTMLCode"/>
          <w:rFonts w:eastAsia="Arial Unicode MS"/>
        </w:rPr>
        <w:t>.index</w:t>
      </w:r>
      <w:r>
        <w:rPr>
          <w:rStyle w:val="apple-converted-space"/>
        </w:rPr>
        <w:t> </w:t>
      </w:r>
      <w:r>
        <w:t>control file into a valid internal representation.</w:t>
      </w:r>
    </w:p>
    <w:p w14:paraId="066B6DE7" w14:textId="77777777" w:rsidR="00805C8B" w:rsidRDefault="00805C8B" w:rsidP="006816F4">
      <w:pPr>
        <w:pStyle w:val="Body"/>
      </w:pPr>
      <w:r>
        <w:rPr>
          <w:rStyle w:val="Strong"/>
        </w:rPr>
        <w:t>Likely causes</w:t>
      </w:r>
    </w:p>
    <w:p w14:paraId="6263F987" w14:textId="77777777" w:rsidR="00805C8B" w:rsidRDefault="00805C8B" w:rsidP="006816F4">
      <w:pPr>
        <w:pStyle w:val="Body"/>
        <w:numPr>
          <w:ilvl w:val="0"/>
          <w:numId w:val="278"/>
        </w:numPr>
      </w:pPr>
      <w:r>
        <w:t>Malformed</w:t>
      </w:r>
      <w:r>
        <w:rPr>
          <w:rStyle w:val="apple-converted-space"/>
        </w:rPr>
        <w:t> </w:t>
      </w:r>
      <w:r>
        <w:rPr>
          <w:rStyle w:val="HTMLCode"/>
          <w:rFonts w:eastAsia="Arial Unicode MS"/>
        </w:rPr>
        <w:t>.index</w:t>
      </w:r>
      <w:r>
        <w:rPr>
          <w:rStyle w:val="apple-converted-space"/>
        </w:rPr>
        <w:t> </w:t>
      </w:r>
      <w:r>
        <w:t>file</w:t>
      </w:r>
    </w:p>
    <w:p w14:paraId="30689C3E" w14:textId="77777777" w:rsidR="00805C8B" w:rsidRDefault="00805C8B" w:rsidP="006816F4">
      <w:pPr>
        <w:pStyle w:val="Body"/>
        <w:numPr>
          <w:ilvl w:val="0"/>
          <w:numId w:val="278"/>
        </w:numPr>
      </w:pPr>
      <w:r>
        <w:t>Partial write by Builder</w:t>
      </w:r>
    </w:p>
    <w:p w14:paraId="383EB517" w14:textId="77777777" w:rsidR="00805C8B" w:rsidRDefault="00805C8B" w:rsidP="006816F4">
      <w:pPr>
        <w:pStyle w:val="Body"/>
        <w:numPr>
          <w:ilvl w:val="0"/>
          <w:numId w:val="278"/>
        </w:numPr>
      </w:pPr>
      <w:r>
        <w:t>Encoding issues</w:t>
      </w:r>
    </w:p>
    <w:p w14:paraId="58B60088" w14:textId="77777777" w:rsidR="00805C8B" w:rsidRDefault="00805C8B" w:rsidP="006816F4">
      <w:pPr>
        <w:pStyle w:val="Body"/>
        <w:numPr>
          <w:ilvl w:val="0"/>
          <w:numId w:val="278"/>
        </w:numPr>
      </w:pPr>
      <w:r>
        <w:t>Manual tampering</w:t>
      </w:r>
    </w:p>
    <w:p w14:paraId="593F3EB1" w14:textId="77777777" w:rsidR="00805C8B" w:rsidRDefault="00805C8B" w:rsidP="006816F4">
      <w:pPr>
        <w:pStyle w:val="Body"/>
      </w:pPr>
      <w:r>
        <w:rPr>
          <w:rStyle w:val="Strong"/>
        </w:rPr>
        <w:t>What to do</w:t>
      </w:r>
    </w:p>
    <w:p w14:paraId="6A54EB9B" w14:textId="77777777" w:rsidR="00805C8B" w:rsidRDefault="00805C8B" w:rsidP="006816F4">
      <w:pPr>
        <w:pStyle w:val="Body"/>
        <w:numPr>
          <w:ilvl w:val="0"/>
          <w:numId w:val="277"/>
        </w:numPr>
      </w:pPr>
      <w:r>
        <w:t>Inspect the quarantined</w:t>
      </w:r>
      <w:r>
        <w:rPr>
          <w:rStyle w:val="apple-converted-space"/>
        </w:rPr>
        <w:t> </w:t>
      </w:r>
      <w:r>
        <w:rPr>
          <w:rStyle w:val="HTMLCode"/>
          <w:rFonts w:eastAsia="Arial Unicode MS"/>
        </w:rPr>
        <w:t>.index</w:t>
      </w:r>
      <w:r>
        <w:rPr>
          <w:rStyle w:val="apple-converted-space"/>
        </w:rPr>
        <w:t> </w:t>
      </w:r>
      <w:r>
        <w:t>file.</w:t>
      </w:r>
    </w:p>
    <w:p w14:paraId="56DF9B4F" w14:textId="77777777" w:rsidR="00805C8B" w:rsidRDefault="00805C8B" w:rsidP="006816F4">
      <w:pPr>
        <w:pStyle w:val="Body"/>
        <w:numPr>
          <w:ilvl w:val="0"/>
          <w:numId w:val="277"/>
        </w:numPr>
      </w:pPr>
      <w:r>
        <w:t>Check Builder logs for corresponding errors.</w:t>
      </w:r>
    </w:p>
    <w:p w14:paraId="5B560528" w14:textId="77777777" w:rsidR="00805C8B" w:rsidRDefault="00805C8B" w:rsidP="006816F4">
      <w:pPr>
        <w:pStyle w:val="Body"/>
        <w:numPr>
          <w:ilvl w:val="0"/>
          <w:numId w:val="277"/>
        </w:numPr>
      </w:pPr>
      <w:r>
        <w:lastRenderedPageBreak/>
        <w:t>Confirm Builder writes index files atomically.</w:t>
      </w:r>
    </w:p>
    <w:p w14:paraId="0E10B91C" w14:textId="77777777" w:rsidR="00805C8B" w:rsidRDefault="00DE461A" w:rsidP="00805C8B">
      <w:r>
        <w:rPr>
          <w:noProof/>
        </w:rPr>
        <w:pict w14:anchorId="29FD9AAC">
          <v:rect id="_x0000_i1039" alt="" style="width:451.3pt;height:.05pt;mso-width-percent:0;mso-height-percent:0;mso-width-percent:0;mso-height-percent:0" o:hralign="center" o:hrstd="t" o:hr="t" fillcolor="#a0a0a0" stroked="f"/>
        </w:pict>
      </w:r>
    </w:p>
    <w:p w14:paraId="329A1807" w14:textId="77777777" w:rsidR="00805C8B" w:rsidRDefault="00805C8B" w:rsidP="00805C8B">
      <w:pPr>
        <w:pStyle w:val="Heading3"/>
      </w:pPr>
      <w:r>
        <w:rPr>
          <w:rStyle w:val="HTMLCode"/>
          <w:rFonts w:eastAsia="Arial Unicode MS"/>
        </w:rPr>
        <w:t>WARNING: Failed to fully process Control file &lt;file&gt;. Control file and all related files moved to quarantine directory &lt;dir&gt;</w:t>
      </w:r>
    </w:p>
    <w:p w14:paraId="5C988880" w14:textId="77777777" w:rsidR="00805C8B" w:rsidRDefault="00805C8B" w:rsidP="006816F4">
      <w:pPr>
        <w:pStyle w:val="Body"/>
      </w:pPr>
      <w:r>
        <w:rPr>
          <w:rStyle w:val="Strong"/>
        </w:rPr>
        <w:t>What it means</w:t>
      </w:r>
      <w:r>
        <w:br/>
        <w:t>Indexer started processing a control file but could not complete all steps successfully.</w:t>
      </w:r>
    </w:p>
    <w:p w14:paraId="1EEE3D0E" w14:textId="77777777" w:rsidR="00805C8B" w:rsidRDefault="00805C8B" w:rsidP="006816F4">
      <w:pPr>
        <w:pStyle w:val="Body"/>
      </w:pPr>
      <w:r>
        <w:rPr>
          <w:rStyle w:val="Strong"/>
        </w:rPr>
        <w:t>What to do</w:t>
      </w:r>
    </w:p>
    <w:p w14:paraId="34A8F2B7" w14:textId="77777777" w:rsidR="00805C8B" w:rsidRDefault="00805C8B" w:rsidP="006816F4">
      <w:pPr>
        <w:pStyle w:val="Body"/>
        <w:numPr>
          <w:ilvl w:val="0"/>
          <w:numId w:val="279"/>
        </w:numPr>
      </w:pPr>
      <w:r>
        <w:t>Inspect quarantine contents as a set.</w:t>
      </w:r>
    </w:p>
    <w:p w14:paraId="50742BE6" w14:textId="77777777" w:rsidR="00805C8B" w:rsidRDefault="00805C8B" w:rsidP="006816F4">
      <w:pPr>
        <w:pStyle w:val="Body"/>
        <w:numPr>
          <w:ilvl w:val="0"/>
          <w:numId w:val="279"/>
        </w:numPr>
      </w:pPr>
      <w:r>
        <w:t>Look for earlier warnings (mkvdk failures, missing files, permission issues).</w:t>
      </w:r>
    </w:p>
    <w:p w14:paraId="13C4F318" w14:textId="77777777" w:rsidR="00805C8B" w:rsidRDefault="00805C8B" w:rsidP="006816F4">
      <w:pPr>
        <w:pStyle w:val="Body"/>
        <w:numPr>
          <w:ilvl w:val="0"/>
          <w:numId w:val="279"/>
        </w:numPr>
      </w:pPr>
      <w:r>
        <w:t>Fix root cause and re-run Builder if needed.</w:t>
      </w:r>
    </w:p>
    <w:p w14:paraId="05AE9FB6" w14:textId="77777777" w:rsidR="00805C8B" w:rsidRDefault="00DE461A" w:rsidP="00805C8B">
      <w:r>
        <w:rPr>
          <w:noProof/>
        </w:rPr>
        <w:pict w14:anchorId="444EF1F5">
          <v:rect id="_x0000_i1038" alt="" style="width:451.3pt;height:.05pt;mso-width-percent:0;mso-height-percent:0;mso-width-percent:0;mso-height-percent:0" o:hralign="center" o:hrstd="t" o:hr="t" fillcolor="#a0a0a0" stroked="f"/>
        </w:pict>
      </w:r>
    </w:p>
    <w:p w14:paraId="1731C13E" w14:textId="77777777" w:rsidR="00805C8B" w:rsidRDefault="00805C8B" w:rsidP="00805C8B">
      <w:pPr>
        <w:pStyle w:val="Heading3"/>
      </w:pPr>
      <w:r>
        <w:rPr>
          <w:rStyle w:val="HTMLCode"/>
          <w:rFonts w:eastAsia="Arial Unicode MS"/>
        </w:rPr>
        <w:t>WARNING: Skipping editset '&lt;editsetID&gt;': cannot build mkvdk command (missing data in .index entry).</w:t>
      </w:r>
    </w:p>
    <w:p w14:paraId="6ACF1CDF" w14:textId="77777777" w:rsidR="00805C8B" w:rsidRDefault="00805C8B" w:rsidP="006816F4">
      <w:pPr>
        <w:pStyle w:val="Body"/>
      </w:pPr>
      <w:r>
        <w:rPr>
          <w:rStyle w:val="Strong"/>
        </w:rPr>
        <w:t>What it means</w:t>
      </w:r>
      <w:r>
        <w:br/>
        <w:t>The</w:t>
      </w:r>
      <w:r>
        <w:rPr>
          <w:rStyle w:val="apple-converted-space"/>
        </w:rPr>
        <w:t> </w:t>
      </w:r>
      <w:r>
        <w:rPr>
          <w:rStyle w:val="HTMLCode"/>
          <w:rFonts w:eastAsia="Arial Unicode MS"/>
        </w:rPr>
        <w:t>.index</w:t>
      </w:r>
      <w:r>
        <w:rPr>
          <w:rStyle w:val="apple-converted-space"/>
        </w:rPr>
        <w:t> </w:t>
      </w:r>
      <w:r>
        <w:t>entry is missing required fields to construct the mkvdk command line.</w:t>
      </w:r>
    </w:p>
    <w:p w14:paraId="03401738" w14:textId="77777777" w:rsidR="00805C8B" w:rsidRDefault="00805C8B" w:rsidP="006816F4">
      <w:pPr>
        <w:pStyle w:val="Body"/>
      </w:pPr>
      <w:r>
        <w:rPr>
          <w:rStyle w:val="Strong"/>
        </w:rPr>
        <w:t>What to do</w:t>
      </w:r>
    </w:p>
    <w:p w14:paraId="4CC7778A" w14:textId="77777777" w:rsidR="00805C8B" w:rsidRDefault="00805C8B" w:rsidP="006816F4">
      <w:pPr>
        <w:pStyle w:val="Body"/>
        <w:numPr>
          <w:ilvl w:val="0"/>
          <w:numId w:val="280"/>
        </w:numPr>
      </w:pPr>
      <w:r>
        <w:t>Inspect the</w:t>
      </w:r>
      <w:r>
        <w:rPr>
          <w:rStyle w:val="apple-converted-space"/>
        </w:rPr>
        <w:t> </w:t>
      </w:r>
      <w:r>
        <w:rPr>
          <w:rStyle w:val="HTMLCode"/>
          <w:rFonts w:eastAsia="Arial Unicode MS"/>
        </w:rPr>
        <w:t>.index</w:t>
      </w:r>
      <w:r>
        <w:rPr>
          <w:rStyle w:val="apple-converted-space"/>
        </w:rPr>
        <w:t> </w:t>
      </w:r>
      <w:r>
        <w:t>file content.</w:t>
      </w:r>
    </w:p>
    <w:p w14:paraId="1B41CBD1" w14:textId="77777777" w:rsidR="00805C8B" w:rsidRDefault="00805C8B" w:rsidP="006816F4">
      <w:pPr>
        <w:pStyle w:val="Body"/>
        <w:numPr>
          <w:ilvl w:val="0"/>
          <w:numId w:val="280"/>
        </w:numPr>
      </w:pPr>
      <w:r>
        <w:t>Check Builder logs for warnings during index file creation.</w:t>
      </w:r>
    </w:p>
    <w:p w14:paraId="4634E3DF" w14:textId="77777777" w:rsidR="00805C8B" w:rsidRDefault="00805C8B" w:rsidP="006816F4">
      <w:pPr>
        <w:pStyle w:val="Body"/>
        <w:numPr>
          <w:ilvl w:val="0"/>
          <w:numId w:val="280"/>
        </w:numPr>
      </w:pPr>
      <w:r>
        <w:t>This usually indicates a Builder-side failure or malformed CSV input.</w:t>
      </w:r>
    </w:p>
    <w:p w14:paraId="7616BEC5" w14:textId="77777777" w:rsidR="00805C8B" w:rsidRDefault="00DE461A" w:rsidP="00805C8B">
      <w:r>
        <w:rPr>
          <w:noProof/>
        </w:rPr>
        <w:pict w14:anchorId="5CB8EABA">
          <v:rect id="_x0000_i1037" alt="" style="width:451.3pt;height:.05pt;mso-width-percent:0;mso-height-percent:0;mso-width-percent:0;mso-height-percent:0" o:hralign="center" o:hrstd="t" o:hr="t" fillcolor="#a0a0a0" stroked="f"/>
        </w:pict>
      </w:r>
    </w:p>
    <w:p w14:paraId="61A186D2" w14:textId="77777777" w:rsidR="00805C8B" w:rsidRDefault="00805C8B" w:rsidP="00805C8B">
      <w:pPr>
        <w:pStyle w:val="Heading2"/>
      </w:pPr>
      <w:bookmarkStart w:id="65" w:name="_Toc219448888"/>
      <w:r>
        <w:t>mkvdk execution lifecycle</w:t>
      </w:r>
      <w:bookmarkEnd w:id="65"/>
    </w:p>
    <w:p w14:paraId="0CBE1EDA" w14:textId="77777777" w:rsidR="00805C8B" w:rsidRDefault="00805C8B" w:rsidP="00805C8B">
      <w:pPr>
        <w:pStyle w:val="Heading3"/>
      </w:pPr>
      <w:r>
        <w:rPr>
          <w:rStyle w:val="HTMLCode"/>
          <w:rFonts w:eastAsia="Arial Unicode MS"/>
        </w:rPr>
        <w:t>WARNING: Indexing editset '&lt;editsetID&gt;' failed. Check mkvdk log / service log for details.</w:t>
      </w:r>
    </w:p>
    <w:p w14:paraId="74B24EA2" w14:textId="77777777" w:rsidR="00805C8B" w:rsidRDefault="00805C8B" w:rsidP="006816F4">
      <w:pPr>
        <w:pStyle w:val="Body"/>
      </w:pPr>
      <w:r>
        <w:rPr>
          <w:rStyle w:val="Strong"/>
        </w:rPr>
        <w:t>What it means</w:t>
      </w:r>
      <w:r>
        <w:br/>
        <w:t>mkvdk completed but did not succeed.</w:t>
      </w:r>
    </w:p>
    <w:p w14:paraId="75687773" w14:textId="77777777" w:rsidR="00805C8B" w:rsidRDefault="00805C8B" w:rsidP="006816F4">
      <w:pPr>
        <w:pStyle w:val="Body"/>
      </w:pPr>
      <w:r>
        <w:rPr>
          <w:rStyle w:val="Strong"/>
        </w:rPr>
        <w:t>What to do</w:t>
      </w:r>
    </w:p>
    <w:p w14:paraId="43BB7DE0" w14:textId="77777777" w:rsidR="00805C8B" w:rsidRDefault="00805C8B" w:rsidP="006816F4">
      <w:pPr>
        <w:pStyle w:val="Body"/>
        <w:numPr>
          <w:ilvl w:val="0"/>
          <w:numId w:val="281"/>
        </w:numPr>
      </w:pPr>
      <w:r>
        <w:t>Check:</w:t>
      </w:r>
    </w:p>
    <w:p w14:paraId="0AD8C109" w14:textId="77777777" w:rsidR="00805C8B" w:rsidRDefault="00805C8B" w:rsidP="006816F4">
      <w:pPr>
        <w:pStyle w:val="Body"/>
        <w:numPr>
          <w:ilvl w:val="1"/>
          <w:numId w:val="281"/>
        </w:numPr>
      </w:pPr>
      <w:r>
        <w:t>mkvdk stdout/stderr in Indexer logs</w:t>
      </w:r>
    </w:p>
    <w:p w14:paraId="387234C3" w14:textId="77777777" w:rsidR="00805C8B" w:rsidRDefault="00805C8B" w:rsidP="006816F4">
      <w:pPr>
        <w:pStyle w:val="Body"/>
        <w:numPr>
          <w:ilvl w:val="1"/>
          <w:numId w:val="281"/>
        </w:numPr>
      </w:pPr>
      <w:r>
        <w:t>Verity logs</w:t>
      </w:r>
    </w:p>
    <w:p w14:paraId="105EE30D" w14:textId="77777777" w:rsidR="00805C8B" w:rsidRDefault="00805C8B" w:rsidP="006816F4">
      <w:pPr>
        <w:pStyle w:val="Body"/>
        <w:numPr>
          <w:ilvl w:val="0"/>
          <w:numId w:val="281"/>
        </w:numPr>
      </w:pPr>
      <w:r>
        <w:t>Common causes:</w:t>
      </w:r>
    </w:p>
    <w:p w14:paraId="233924C5" w14:textId="77777777" w:rsidR="00805C8B" w:rsidRDefault="00805C8B" w:rsidP="006816F4">
      <w:pPr>
        <w:pStyle w:val="Body"/>
        <w:numPr>
          <w:ilvl w:val="1"/>
          <w:numId w:val="281"/>
        </w:numPr>
      </w:pPr>
      <w:r>
        <w:t>Missing SGML referenced by BLK</w:t>
      </w:r>
    </w:p>
    <w:p w14:paraId="62445223" w14:textId="77777777" w:rsidR="00805C8B" w:rsidRDefault="00805C8B" w:rsidP="006816F4">
      <w:pPr>
        <w:pStyle w:val="Body"/>
        <w:numPr>
          <w:ilvl w:val="1"/>
          <w:numId w:val="281"/>
        </w:numPr>
      </w:pPr>
      <w:r>
        <w:t>Invalid BLK content</w:t>
      </w:r>
    </w:p>
    <w:p w14:paraId="720FE7DF" w14:textId="77777777" w:rsidR="00805C8B" w:rsidRDefault="00805C8B" w:rsidP="006816F4">
      <w:pPr>
        <w:pStyle w:val="Body"/>
        <w:numPr>
          <w:ilvl w:val="1"/>
          <w:numId w:val="281"/>
        </w:numPr>
      </w:pPr>
      <w:r>
        <w:t>Collection path misconfiguration</w:t>
      </w:r>
    </w:p>
    <w:p w14:paraId="2CCD174E" w14:textId="60750D8F" w:rsidR="00E205B0" w:rsidRDefault="00E205B0">
      <w:pPr>
        <w:rPr>
          <w:rFonts w:asciiTheme="minorHAnsi" w:eastAsia="Arial Unicode MS" w:hAnsiTheme="minorHAnsi" w:cstheme="minorHAnsi"/>
          <w:color w:val="000000"/>
          <w:sz w:val="22"/>
          <w:szCs w:val="27"/>
          <w:lang w:val="en-AU" w:eastAsia="en-US"/>
        </w:rPr>
      </w:pPr>
      <w:r>
        <w:br w:type="page"/>
      </w:r>
    </w:p>
    <w:p w14:paraId="0596201D" w14:textId="77777777" w:rsidR="00E205B0" w:rsidRDefault="00E205B0" w:rsidP="00E205B0">
      <w:pPr>
        <w:pStyle w:val="Body"/>
        <w:ind w:left="2160"/>
      </w:pPr>
    </w:p>
    <w:p w14:paraId="673F4A13" w14:textId="77777777" w:rsidR="00805C8B" w:rsidRDefault="00DE461A" w:rsidP="00805C8B">
      <w:r>
        <w:rPr>
          <w:noProof/>
        </w:rPr>
        <w:pict w14:anchorId="4959EA0F">
          <v:rect id="_x0000_i1036" alt="" style="width:451.3pt;height:.05pt;mso-width-percent:0;mso-height-percent:0;mso-width-percent:0;mso-height-percent:0" o:hralign="center" o:hrstd="t" o:hr="t" fillcolor="#a0a0a0" stroked="f"/>
        </w:pict>
      </w:r>
    </w:p>
    <w:p w14:paraId="0209A2AF" w14:textId="77777777" w:rsidR="00805C8B" w:rsidRDefault="00805C8B" w:rsidP="00805C8B">
      <w:pPr>
        <w:pStyle w:val="Heading3"/>
      </w:pPr>
      <w:r>
        <w:rPr>
          <w:rStyle w:val="HTMLCode"/>
          <w:rFonts w:eastAsia="Arial Unicode MS"/>
        </w:rPr>
        <w:t>WARNING: mkvdk[&lt;editsetID&gt;] timed out after &lt;n&gt;s; terminating process.</w:t>
      </w:r>
    </w:p>
    <w:p w14:paraId="46B2B6A4" w14:textId="77777777" w:rsidR="00805C8B" w:rsidRDefault="00805C8B" w:rsidP="006816F4">
      <w:pPr>
        <w:pStyle w:val="Body"/>
      </w:pPr>
      <w:r>
        <w:rPr>
          <w:rStyle w:val="Strong"/>
        </w:rPr>
        <w:t>What it means</w:t>
      </w:r>
      <w:r>
        <w:br/>
        <w:t>mkvdk exceeded the configured timeout.</w:t>
      </w:r>
    </w:p>
    <w:p w14:paraId="429DF007" w14:textId="77777777" w:rsidR="00805C8B" w:rsidRDefault="00805C8B" w:rsidP="006816F4">
      <w:pPr>
        <w:pStyle w:val="Body"/>
      </w:pPr>
      <w:r>
        <w:rPr>
          <w:rStyle w:val="Strong"/>
        </w:rPr>
        <w:t>What to do</w:t>
      </w:r>
    </w:p>
    <w:p w14:paraId="400E22BF" w14:textId="77777777" w:rsidR="00805C8B" w:rsidRDefault="00805C8B" w:rsidP="006816F4">
      <w:pPr>
        <w:pStyle w:val="Body"/>
        <w:numPr>
          <w:ilvl w:val="0"/>
          <w:numId w:val="282"/>
        </w:numPr>
      </w:pPr>
      <w:r>
        <w:t>Check Verity performance and system load.</w:t>
      </w:r>
    </w:p>
    <w:p w14:paraId="7957C9EE" w14:textId="77777777" w:rsidR="00805C8B" w:rsidRDefault="00805C8B" w:rsidP="006816F4">
      <w:pPr>
        <w:pStyle w:val="Body"/>
        <w:numPr>
          <w:ilvl w:val="0"/>
          <w:numId w:val="282"/>
        </w:numPr>
      </w:pPr>
      <w:r>
        <w:t>Consider increasing timeout if large batches are expected.</w:t>
      </w:r>
    </w:p>
    <w:p w14:paraId="37EAB9C8" w14:textId="77777777" w:rsidR="00805C8B" w:rsidRDefault="00805C8B" w:rsidP="006816F4">
      <w:pPr>
        <w:pStyle w:val="Body"/>
        <w:numPr>
          <w:ilvl w:val="0"/>
          <w:numId w:val="282"/>
        </w:numPr>
      </w:pPr>
      <w:r>
        <w:t>Investigate stuck mkvdk processes or IO bottlenecks.</w:t>
      </w:r>
    </w:p>
    <w:p w14:paraId="42E5ECF9" w14:textId="77777777" w:rsidR="00805C8B" w:rsidRDefault="00DE461A" w:rsidP="00805C8B">
      <w:r>
        <w:rPr>
          <w:noProof/>
        </w:rPr>
        <w:pict w14:anchorId="02F26F5D">
          <v:rect id="_x0000_i1035" alt="" style="width:451.3pt;height:.05pt;mso-width-percent:0;mso-height-percent:0;mso-width-percent:0;mso-height-percent:0" o:hralign="center" o:hrstd="t" o:hr="t" fillcolor="#a0a0a0" stroked="f"/>
        </w:pict>
      </w:r>
    </w:p>
    <w:p w14:paraId="09C0D298" w14:textId="77777777" w:rsidR="00805C8B" w:rsidRDefault="00805C8B" w:rsidP="00805C8B">
      <w:pPr>
        <w:pStyle w:val="Heading3"/>
      </w:pPr>
      <w:r>
        <w:rPr>
          <w:rStyle w:val="HTMLCode"/>
          <w:rFonts w:eastAsia="Arial Unicode MS"/>
        </w:rPr>
        <w:t>WARNING: mkvdk[&lt;editsetID&gt;] did not terminate; killing forcibly.</w:t>
      </w:r>
    </w:p>
    <w:p w14:paraId="455BC54B" w14:textId="77777777" w:rsidR="00805C8B" w:rsidRDefault="00805C8B" w:rsidP="006816F4">
      <w:pPr>
        <w:pStyle w:val="Body"/>
      </w:pPr>
      <w:r>
        <w:rPr>
          <w:rStyle w:val="Strong"/>
        </w:rPr>
        <w:t>What it means</w:t>
      </w:r>
      <w:r>
        <w:br/>
        <w:t>Graceful termination failed; Indexer forcibly killed the mkvdk process.</w:t>
      </w:r>
    </w:p>
    <w:p w14:paraId="6CACB14D" w14:textId="77777777" w:rsidR="00805C8B" w:rsidRDefault="00805C8B" w:rsidP="006816F4">
      <w:pPr>
        <w:pStyle w:val="Body"/>
      </w:pPr>
      <w:r>
        <w:rPr>
          <w:rStyle w:val="Strong"/>
        </w:rPr>
        <w:t>Operational impact</w:t>
      </w:r>
    </w:p>
    <w:p w14:paraId="381AB5C2" w14:textId="77777777" w:rsidR="00805C8B" w:rsidRDefault="00805C8B" w:rsidP="006816F4">
      <w:pPr>
        <w:pStyle w:val="Body"/>
        <w:numPr>
          <w:ilvl w:val="0"/>
          <w:numId w:val="283"/>
        </w:numPr>
      </w:pPr>
      <w:r>
        <w:t>Index may be partially written.</w:t>
      </w:r>
    </w:p>
    <w:p w14:paraId="73BBA4C5" w14:textId="77777777" w:rsidR="00805C8B" w:rsidRDefault="00805C8B" w:rsidP="006816F4">
      <w:pPr>
        <w:pStyle w:val="Body"/>
        <w:numPr>
          <w:ilvl w:val="0"/>
          <w:numId w:val="283"/>
        </w:numPr>
      </w:pPr>
      <w:r>
        <w:t>Associated files will be quarantined.</w:t>
      </w:r>
    </w:p>
    <w:p w14:paraId="00AD1CD8" w14:textId="77777777" w:rsidR="00805C8B" w:rsidRDefault="00805C8B" w:rsidP="006816F4">
      <w:pPr>
        <w:pStyle w:val="Body"/>
      </w:pPr>
      <w:r>
        <w:rPr>
          <w:rStyle w:val="Strong"/>
        </w:rPr>
        <w:t>What to do</w:t>
      </w:r>
    </w:p>
    <w:p w14:paraId="0C3846F0" w14:textId="77777777" w:rsidR="00805C8B" w:rsidRDefault="00805C8B" w:rsidP="006816F4">
      <w:pPr>
        <w:pStyle w:val="Body"/>
        <w:numPr>
          <w:ilvl w:val="0"/>
          <w:numId w:val="284"/>
        </w:numPr>
      </w:pPr>
      <w:r>
        <w:t>Treat as abnormal.</w:t>
      </w:r>
    </w:p>
    <w:p w14:paraId="66062F11" w14:textId="77777777" w:rsidR="00805C8B" w:rsidRDefault="00805C8B" w:rsidP="006816F4">
      <w:pPr>
        <w:pStyle w:val="Body"/>
        <w:numPr>
          <w:ilvl w:val="0"/>
          <w:numId w:val="284"/>
        </w:numPr>
      </w:pPr>
      <w:r>
        <w:t>Inspect Verity index state.</w:t>
      </w:r>
    </w:p>
    <w:p w14:paraId="16488844" w14:textId="77777777" w:rsidR="00805C8B" w:rsidRDefault="00805C8B" w:rsidP="006816F4">
      <w:pPr>
        <w:pStyle w:val="Body"/>
        <w:numPr>
          <w:ilvl w:val="0"/>
          <w:numId w:val="284"/>
        </w:numPr>
      </w:pPr>
      <w:r>
        <w:t>Investigate system-level resource issues.</w:t>
      </w:r>
    </w:p>
    <w:p w14:paraId="77A055D7" w14:textId="77777777" w:rsidR="00805C8B" w:rsidRDefault="00DE461A" w:rsidP="00805C8B">
      <w:r>
        <w:rPr>
          <w:noProof/>
        </w:rPr>
        <w:pict w14:anchorId="349D62C8">
          <v:rect id="_x0000_i1034" alt="" style="width:451.3pt;height:.05pt;mso-width-percent:0;mso-height-percent:0;mso-width-percent:0;mso-height-percent:0" o:hralign="center" o:hrstd="t" o:hr="t" fillcolor="#a0a0a0" stroked="f"/>
        </w:pict>
      </w:r>
    </w:p>
    <w:p w14:paraId="5D0A21B3" w14:textId="77777777" w:rsidR="00805C8B" w:rsidRDefault="00805C8B" w:rsidP="00805C8B">
      <w:pPr>
        <w:pStyle w:val="Heading3"/>
      </w:pPr>
      <w:r>
        <w:rPr>
          <w:rStyle w:val="HTMLCode"/>
          <w:rFonts w:eastAsia="Arial Unicode MS"/>
        </w:rPr>
        <w:t>WARNING: mkvdk[&lt;editsetID&gt;] exit code &lt;code&gt; (see log above for output).</w:t>
      </w:r>
    </w:p>
    <w:p w14:paraId="68BBAEF6" w14:textId="77777777" w:rsidR="00805C8B" w:rsidRDefault="00805C8B" w:rsidP="006816F4">
      <w:pPr>
        <w:pStyle w:val="Body"/>
      </w:pPr>
      <w:r>
        <w:rPr>
          <w:rStyle w:val="Strong"/>
        </w:rPr>
        <w:t>What it means</w:t>
      </w:r>
      <w:r>
        <w:br/>
        <w:t>mkvdk exited normally but returned a non-success exit code.</w:t>
      </w:r>
    </w:p>
    <w:p w14:paraId="0333F288" w14:textId="77777777" w:rsidR="00805C8B" w:rsidRDefault="00805C8B" w:rsidP="006816F4">
      <w:pPr>
        <w:pStyle w:val="Body"/>
      </w:pPr>
      <w:r>
        <w:rPr>
          <w:rStyle w:val="Strong"/>
        </w:rPr>
        <w:t>What to do</w:t>
      </w:r>
    </w:p>
    <w:p w14:paraId="7AEBF2BE" w14:textId="77777777" w:rsidR="00805C8B" w:rsidRDefault="00805C8B" w:rsidP="006816F4">
      <w:pPr>
        <w:pStyle w:val="Body"/>
        <w:numPr>
          <w:ilvl w:val="0"/>
          <w:numId w:val="285"/>
        </w:numPr>
      </w:pPr>
      <w:r>
        <w:t>Look at the immediately preceding mkvdk output in logs.</w:t>
      </w:r>
    </w:p>
    <w:p w14:paraId="48CC4ABA" w14:textId="77777777" w:rsidR="00805C8B" w:rsidRDefault="00805C8B" w:rsidP="006816F4">
      <w:pPr>
        <w:pStyle w:val="Body"/>
        <w:numPr>
          <w:ilvl w:val="0"/>
          <w:numId w:val="285"/>
        </w:numPr>
      </w:pPr>
      <w:r>
        <w:t>Common issues:</w:t>
      </w:r>
    </w:p>
    <w:p w14:paraId="605B9AF5" w14:textId="77777777" w:rsidR="00805C8B" w:rsidRDefault="00805C8B" w:rsidP="006816F4">
      <w:pPr>
        <w:pStyle w:val="Body"/>
        <w:numPr>
          <w:ilvl w:val="1"/>
          <w:numId w:val="285"/>
        </w:numPr>
      </w:pPr>
      <w:r>
        <w:t>Bad BLK references</w:t>
      </w:r>
    </w:p>
    <w:p w14:paraId="35549D98" w14:textId="77777777" w:rsidR="00805C8B" w:rsidRDefault="00805C8B" w:rsidP="006816F4">
      <w:pPr>
        <w:pStyle w:val="Body"/>
        <w:numPr>
          <w:ilvl w:val="1"/>
          <w:numId w:val="285"/>
        </w:numPr>
      </w:pPr>
      <w:r>
        <w:t>Missing SGML</w:t>
      </w:r>
    </w:p>
    <w:p w14:paraId="0A2E9BFA" w14:textId="77777777" w:rsidR="00805C8B" w:rsidRDefault="00805C8B" w:rsidP="006816F4">
      <w:pPr>
        <w:pStyle w:val="Body"/>
        <w:numPr>
          <w:ilvl w:val="1"/>
          <w:numId w:val="285"/>
        </w:numPr>
      </w:pPr>
      <w:r>
        <w:t>Invalid collection path</w:t>
      </w:r>
    </w:p>
    <w:p w14:paraId="39226B6F" w14:textId="77777777" w:rsidR="00805C8B" w:rsidRDefault="00DE461A" w:rsidP="00805C8B">
      <w:r>
        <w:rPr>
          <w:noProof/>
        </w:rPr>
        <w:pict w14:anchorId="68354CE7">
          <v:rect id="_x0000_i1033" alt="" style="width:451.3pt;height:.05pt;mso-width-percent:0;mso-height-percent:0;mso-width-percent:0;mso-height-percent:0" o:hralign="center" o:hrstd="t" o:hr="t" fillcolor="#a0a0a0" stroked="f"/>
        </w:pict>
      </w:r>
    </w:p>
    <w:p w14:paraId="78806234" w14:textId="77777777" w:rsidR="00805C8B" w:rsidRDefault="00805C8B" w:rsidP="00805C8B">
      <w:pPr>
        <w:pStyle w:val="Heading3"/>
      </w:pPr>
      <w:r>
        <w:rPr>
          <w:rStyle w:val="HTMLCode"/>
          <w:rFonts w:eastAsia="Arial Unicode MS"/>
        </w:rPr>
        <w:t>WARNING: mkvdk[&lt;editsetID&gt;] failed to start/run.</w:t>
      </w:r>
    </w:p>
    <w:p w14:paraId="70445FC5" w14:textId="77777777" w:rsidR="00805C8B" w:rsidRDefault="00805C8B" w:rsidP="006816F4">
      <w:pPr>
        <w:pStyle w:val="Body"/>
      </w:pPr>
      <w:r>
        <w:rPr>
          <w:rStyle w:val="Strong"/>
        </w:rPr>
        <w:t>What it means</w:t>
      </w:r>
      <w:r>
        <w:br/>
        <w:t>Indexer could not launch mkvdk at all.</w:t>
      </w:r>
    </w:p>
    <w:p w14:paraId="0A1B0494" w14:textId="77777777" w:rsidR="00805C8B" w:rsidRDefault="00805C8B" w:rsidP="006816F4">
      <w:pPr>
        <w:pStyle w:val="Body"/>
      </w:pPr>
      <w:r>
        <w:rPr>
          <w:rStyle w:val="Strong"/>
        </w:rPr>
        <w:t>Likely causes</w:t>
      </w:r>
    </w:p>
    <w:p w14:paraId="498B468E" w14:textId="77777777" w:rsidR="00805C8B" w:rsidRDefault="00805C8B" w:rsidP="006816F4">
      <w:pPr>
        <w:pStyle w:val="Body"/>
        <w:numPr>
          <w:ilvl w:val="0"/>
          <w:numId w:val="286"/>
        </w:numPr>
      </w:pPr>
      <w:r>
        <w:lastRenderedPageBreak/>
        <w:t>mkvdk binary missing or not executable</w:t>
      </w:r>
    </w:p>
    <w:p w14:paraId="7F1E968A" w14:textId="77777777" w:rsidR="00805C8B" w:rsidRDefault="00805C8B" w:rsidP="006816F4">
      <w:pPr>
        <w:pStyle w:val="Body"/>
        <w:numPr>
          <w:ilvl w:val="0"/>
          <w:numId w:val="286"/>
        </w:numPr>
      </w:pPr>
      <w:r>
        <w:t>Incorrect path in config</w:t>
      </w:r>
    </w:p>
    <w:p w14:paraId="53822DFC" w14:textId="77777777" w:rsidR="00805C8B" w:rsidRDefault="00805C8B" w:rsidP="006816F4">
      <w:pPr>
        <w:pStyle w:val="Body"/>
        <w:numPr>
          <w:ilvl w:val="0"/>
          <w:numId w:val="286"/>
        </w:numPr>
      </w:pPr>
      <w:r>
        <w:t>Permissions</w:t>
      </w:r>
    </w:p>
    <w:p w14:paraId="442AEE25" w14:textId="77777777" w:rsidR="00805C8B" w:rsidRDefault="00805C8B" w:rsidP="006816F4">
      <w:pPr>
        <w:pStyle w:val="Body"/>
        <w:numPr>
          <w:ilvl w:val="0"/>
          <w:numId w:val="286"/>
        </w:numPr>
      </w:pPr>
      <w:r>
        <w:t>Environment/path issues</w:t>
      </w:r>
    </w:p>
    <w:p w14:paraId="3DFED3DD" w14:textId="77777777" w:rsidR="00805C8B" w:rsidRDefault="00805C8B" w:rsidP="006816F4">
      <w:pPr>
        <w:pStyle w:val="Body"/>
      </w:pPr>
      <w:r>
        <w:rPr>
          <w:rStyle w:val="Strong"/>
        </w:rPr>
        <w:t>What to do</w:t>
      </w:r>
    </w:p>
    <w:p w14:paraId="741297A1" w14:textId="77777777" w:rsidR="00805C8B" w:rsidRDefault="00805C8B" w:rsidP="006816F4">
      <w:pPr>
        <w:pStyle w:val="Body"/>
        <w:numPr>
          <w:ilvl w:val="0"/>
          <w:numId w:val="287"/>
        </w:numPr>
      </w:pPr>
      <w:r>
        <w:t>Verify mkvdk path and execute permissions.</w:t>
      </w:r>
    </w:p>
    <w:p w14:paraId="084FED3C" w14:textId="77777777" w:rsidR="00805C8B" w:rsidRDefault="00805C8B" w:rsidP="006816F4">
      <w:pPr>
        <w:pStyle w:val="Body"/>
        <w:numPr>
          <w:ilvl w:val="0"/>
          <w:numId w:val="287"/>
        </w:numPr>
      </w:pPr>
      <w:r>
        <w:t>Run mkvdk manually as the service account to confirm.</w:t>
      </w:r>
    </w:p>
    <w:p w14:paraId="7D4CBFEE" w14:textId="77777777" w:rsidR="00805C8B" w:rsidRDefault="00DE461A" w:rsidP="00805C8B">
      <w:r>
        <w:rPr>
          <w:noProof/>
        </w:rPr>
        <w:pict w14:anchorId="4517B3C6">
          <v:rect id="_x0000_i1032" alt="" style="width:451.3pt;height:.05pt;mso-width-percent:0;mso-height-percent:0;mso-width-percent:0;mso-height-percent:0" o:hralign="center" o:hrstd="t" o:hr="t" fillcolor="#a0a0a0" stroked="f"/>
        </w:pict>
      </w:r>
    </w:p>
    <w:p w14:paraId="046C02F4" w14:textId="77777777" w:rsidR="00805C8B" w:rsidRDefault="00805C8B" w:rsidP="00805C8B">
      <w:pPr>
        <w:pStyle w:val="Heading3"/>
      </w:pPr>
      <w:r>
        <w:rPr>
          <w:rStyle w:val="HTMLCode"/>
          <w:rFonts w:eastAsia="Arial Unicode MS"/>
        </w:rPr>
        <w:t>WARNING: mkvdk[&lt;editsetID&gt;] interrupted.</w:t>
      </w:r>
    </w:p>
    <w:p w14:paraId="3EB9F6EC" w14:textId="77777777" w:rsidR="00805C8B" w:rsidRDefault="00805C8B" w:rsidP="006816F4">
      <w:pPr>
        <w:pStyle w:val="Body"/>
      </w:pPr>
      <w:r>
        <w:rPr>
          <w:rStyle w:val="Strong"/>
        </w:rPr>
        <w:t>What it means</w:t>
      </w:r>
      <w:r>
        <w:br/>
        <w:t>Indexer thread running mkvdk was interrupted (shutdown, redeploy, service stop).</w:t>
      </w:r>
    </w:p>
    <w:p w14:paraId="7F42A2FB" w14:textId="77777777" w:rsidR="00805C8B" w:rsidRDefault="00805C8B" w:rsidP="006816F4">
      <w:pPr>
        <w:pStyle w:val="Body"/>
      </w:pPr>
      <w:r>
        <w:rPr>
          <w:rStyle w:val="Strong"/>
        </w:rPr>
        <w:t>What to do</w:t>
      </w:r>
    </w:p>
    <w:p w14:paraId="3A7382ED" w14:textId="77777777" w:rsidR="00805C8B" w:rsidRDefault="00805C8B" w:rsidP="006816F4">
      <w:pPr>
        <w:pStyle w:val="Body"/>
        <w:numPr>
          <w:ilvl w:val="0"/>
          <w:numId w:val="288"/>
        </w:numPr>
      </w:pPr>
      <w:r>
        <w:t>Usually benign during shutdown.</w:t>
      </w:r>
    </w:p>
    <w:p w14:paraId="7C728ECB" w14:textId="77777777" w:rsidR="00805C8B" w:rsidRDefault="00805C8B" w:rsidP="006816F4">
      <w:pPr>
        <w:pStyle w:val="Body"/>
        <w:numPr>
          <w:ilvl w:val="0"/>
          <w:numId w:val="288"/>
        </w:numPr>
      </w:pPr>
      <w:r>
        <w:t>If frequent during normal operation, investigate service restarts or thread interruptions.</w:t>
      </w:r>
    </w:p>
    <w:p w14:paraId="51DCF3A3" w14:textId="77777777" w:rsidR="00805C8B" w:rsidRDefault="00DE461A" w:rsidP="00805C8B">
      <w:r>
        <w:rPr>
          <w:noProof/>
        </w:rPr>
        <w:pict w14:anchorId="26993E80">
          <v:rect id="_x0000_i1031" alt="" style="width:451.3pt;height:.05pt;mso-width-percent:0;mso-height-percent:0;mso-width-percent:0;mso-height-percent:0" o:hralign="center" o:hrstd="t" o:hr="t" fillcolor="#a0a0a0" stroked="f"/>
        </w:pict>
      </w:r>
    </w:p>
    <w:p w14:paraId="247B91A7" w14:textId="77777777" w:rsidR="00805C8B" w:rsidRDefault="00805C8B" w:rsidP="00805C8B">
      <w:pPr>
        <w:pStyle w:val="Heading2"/>
      </w:pPr>
      <w:bookmarkStart w:id="66" w:name="_Toc219448889"/>
      <w:r>
        <w:t>File movement and cleanup</w:t>
      </w:r>
      <w:bookmarkEnd w:id="66"/>
    </w:p>
    <w:p w14:paraId="338F7A8D" w14:textId="77777777" w:rsidR="00805C8B" w:rsidRDefault="00805C8B" w:rsidP="00805C8B">
      <w:pPr>
        <w:pStyle w:val="Heading3"/>
      </w:pPr>
      <w:r>
        <w:rPr>
          <w:rStyle w:val="HTMLCode"/>
          <w:rFonts w:eastAsia="Arial Unicode MS"/>
        </w:rPr>
        <w:t>WARNING: Failed to list files in directory: &lt;dir&gt;</w:t>
      </w:r>
    </w:p>
    <w:p w14:paraId="225D469F" w14:textId="77777777" w:rsidR="00805C8B" w:rsidRDefault="00805C8B" w:rsidP="006816F4">
      <w:pPr>
        <w:pStyle w:val="Body"/>
      </w:pPr>
      <w:r>
        <w:rPr>
          <w:rStyle w:val="Strong"/>
        </w:rPr>
        <w:t>What it means</w:t>
      </w:r>
      <w:r>
        <w:br/>
        <w:t>Indexer could not list files during cleanup or scanning.</w:t>
      </w:r>
    </w:p>
    <w:p w14:paraId="6F6AFB9B" w14:textId="77777777" w:rsidR="00805C8B" w:rsidRDefault="00805C8B" w:rsidP="006816F4">
      <w:pPr>
        <w:pStyle w:val="Body"/>
      </w:pPr>
      <w:r>
        <w:rPr>
          <w:rStyle w:val="Strong"/>
        </w:rPr>
        <w:t>Likely causes</w:t>
      </w:r>
    </w:p>
    <w:p w14:paraId="76434BD6" w14:textId="77777777" w:rsidR="00805C8B" w:rsidRDefault="00805C8B" w:rsidP="006816F4">
      <w:pPr>
        <w:pStyle w:val="Body"/>
        <w:numPr>
          <w:ilvl w:val="0"/>
          <w:numId w:val="289"/>
        </w:numPr>
      </w:pPr>
      <w:r>
        <w:t>Directory missing</w:t>
      </w:r>
    </w:p>
    <w:p w14:paraId="0EC14B8E" w14:textId="77777777" w:rsidR="00805C8B" w:rsidRDefault="00805C8B" w:rsidP="006816F4">
      <w:pPr>
        <w:pStyle w:val="Body"/>
        <w:numPr>
          <w:ilvl w:val="0"/>
          <w:numId w:val="289"/>
        </w:numPr>
      </w:pPr>
      <w:r>
        <w:t>Permission issue</w:t>
      </w:r>
    </w:p>
    <w:p w14:paraId="287C2EF9" w14:textId="77777777" w:rsidR="00805C8B" w:rsidRDefault="00805C8B" w:rsidP="006816F4">
      <w:pPr>
        <w:pStyle w:val="Body"/>
      </w:pPr>
      <w:r>
        <w:t>Network share glitch</w:t>
      </w:r>
    </w:p>
    <w:p w14:paraId="3F22DCA0" w14:textId="77777777" w:rsidR="00805C8B" w:rsidRDefault="00805C8B" w:rsidP="006816F4">
      <w:pPr>
        <w:pStyle w:val="Body"/>
      </w:pPr>
      <w:r>
        <w:rPr>
          <w:rStyle w:val="Strong"/>
        </w:rPr>
        <w:t>What to do</w:t>
      </w:r>
    </w:p>
    <w:p w14:paraId="3776BB9E" w14:textId="77777777" w:rsidR="00805C8B" w:rsidRDefault="00805C8B" w:rsidP="006816F4">
      <w:pPr>
        <w:pStyle w:val="Body"/>
        <w:numPr>
          <w:ilvl w:val="0"/>
          <w:numId w:val="290"/>
        </w:numPr>
      </w:pPr>
      <w:r>
        <w:t>Verify directory existence and permissions.</w:t>
      </w:r>
    </w:p>
    <w:p w14:paraId="61087FE7" w14:textId="77777777" w:rsidR="00805C8B" w:rsidRDefault="00805C8B" w:rsidP="006816F4">
      <w:pPr>
        <w:pStyle w:val="Body"/>
        <w:numPr>
          <w:ilvl w:val="0"/>
          <w:numId w:val="290"/>
        </w:numPr>
      </w:pPr>
      <w:r>
        <w:t>Check for transient network issues.</w:t>
      </w:r>
    </w:p>
    <w:p w14:paraId="1E1FA327" w14:textId="77777777" w:rsidR="00805C8B" w:rsidRDefault="00DE461A" w:rsidP="00805C8B">
      <w:r>
        <w:rPr>
          <w:noProof/>
        </w:rPr>
        <w:pict w14:anchorId="68B3E9C5">
          <v:rect id="_x0000_i1030" alt="" style="width:451.3pt;height:.05pt;mso-width-percent:0;mso-height-percent:0;mso-width-percent:0;mso-height-percent:0" o:hralign="center" o:hrstd="t" o:hr="t" fillcolor="#a0a0a0" stroked="f"/>
        </w:pict>
      </w:r>
    </w:p>
    <w:p w14:paraId="3EC2C7AA" w14:textId="77777777" w:rsidR="00805C8B" w:rsidRDefault="00805C8B" w:rsidP="00805C8B">
      <w:pPr>
        <w:pStyle w:val="Heading3"/>
      </w:pPr>
      <w:r>
        <w:rPr>
          <w:rStyle w:val="HTMLCode"/>
          <w:rFonts w:eastAsia="Arial Unicode MS"/>
        </w:rPr>
        <w:t>WARNING: Failed to create destination directory &lt;dir&gt;</w:t>
      </w:r>
    </w:p>
    <w:p w14:paraId="51729CF3" w14:textId="77777777" w:rsidR="00805C8B" w:rsidRDefault="00805C8B" w:rsidP="006816F4">
      <w:pPr>
        <w:pStyle w:val="Body"/>
      </w:pPr>
      <w:r>
        <w:rPr>
          <w:rStyle w:val="Strong"/>
        </w:rPr>
        <w:t>What it means</w:t>
      </w:r>
      <w:r>
        <w:br/>
        <w:t>Indexer attempted to create a directory (processed/quarantine/zip) and failed.</w:t>
      </w:r>
    </w:p>
    <w:p w14:paraId="34FBE81A" w14:textId="77777777" w:rsidR="00805C8B" w:rsidRDefault="00805C8B" w:rsidP="006816F4">
      <w:pPr>
        <w:pStyle w:val="Body"/>
      </w:pPr>
      <w:r>
        <w:rPr>
          <w:rStyle w:val="Strong"/>
        </w:rPr>
        <w:t>What to do</w:t>
      </w:r>
    </w:p>
    <w:p w14:paraId="3F03EE69" w14:textId="77777777" w:rsidR="00805C8B" w:rsidRDefault="00805C8B" w:rsidP="006816F4">
      <w:pPr>
        <w:pStyle w:val="Body"/>
        <w:numPr>
          <w:ilvl w:val="0"/>
          <w:numId w:val="291"/>
        </w:numPr>
      </w:pPr>
      <w:r>
        <w:t>Manually create directory.</w:t>
      </w:r>
    </w:p>
    <w:p w14:paraId="14DDF821" w14:textId="77777777" w:rsidR="00805C8B" w:rsidRDefault="00805C8B" w:rsidP="006816F4">
      <w:pPr>
        <w:pStyle w:val="Body"/>
        <w:numPr>
          <w:ilvl w:val="0"/>
          <w:numId w:val="291"/>
        </w:numPr>
      </w:pPr>
      <w:r>
        <w:t>Fix ACLs.</w:t>
      </w:r>
    </w:p>
    <w:p w14:paraId="2284D67E" w14:textId="77777777" w:rsidR="00805C8B" w:rsidRDefault="00805C8B" w:rsidP="006816F4">
      <w:pPr>
        <w:pStyle w:val="Body"/>
        <w:numPr>
          <w:ilvl w:val="0"/>
          <w:numId w:val="291"/>
        </w:numPr>
      </w:pPr>
      <w:r>
        <w:t>Check path formatting in config.</w:t>
      </w:r>
    </w:p>
    <w:p w14:paraId="5D2564B5" w14:textId="77777777" w:rsidR="00805C8B" w:rsidRDefault="00DE461A" w:rsidP="00805C8B">
      <w:r>
        <w:rPr>
          <w:noProof/>
        </w:rPr>
        <w:lastRenderedPageBreak/>
        <w:pict w14:anchorId="5C2F42E0">
          <v:rect id="_x0000_i1029" alt="" style="width:451.3pt;height:.05pt;mso-width-percent:0;mso-height-percent:0;mso-width-percent:0;mso-height-percent:0" o:hralign="center" o:hrstd="t" o:hr="t" fillcolor="#a0a0a0" stroked="f"/>
        </w:pict>
      </w:r>
    </w:p>
    <w:p w14:paraId="7E9551C9" w14:textId="77777777" w:rsidR="00805C8B" w:rsidRDefault="00805C8B" w:rsidP="00805C8B">
      <w:pPr>
        <w:pStyle w:val="Heading3"/>
      </w:pPr>
      <w:r>
        <w:rPr>
          <w:rStyle w:val="HTMLCode"/>
          <w:rFonts w:eastAsia="Arial Unicode MS"/>
        </w:rPr>
        <w:t>WARNING: Error while trying to move control file: &lt;file&gt;</w:t>
      </w:r>
    </w:p>
    <w:p w14:paraId="416F8AA6" w14:textId="77777777" w:rsidR="00805C8B" w:rsidRDefault="00805C8B" w:rsidP="00805C8B">
      <w:pPr>
        <w:pStyle w:val="Heading3"/>
      </w:pPr>
      <w:r>
        <w:rPr>
          <w:rStyle w:val="HTMLCode"/>
          <w:rFonts w:eastAsia="Arial Unicode MS"/>
        </w:rPr>
        <w:t>WARNING: Error while trying to move file: &lt;file&gt;</w:t>
      </w:r>
    </w:p>
    <w:p w14:paraId="6F26DB18" w14:textId="77777777" w:rsidR="00805C8B" w:rsidRDefault="00805C8B" w:rsidP="006816F4">
      <w:pPr>
        <w:pStyle w:val="Body"/>
      </w:pPr>
      <w:r>
        <w:rPr>
          <w:rStyle w:val="Strong"/>
        </w:rPr>
        <w:t>What it means</w:t>
      </w:r>
      <w:r>
        <w:br/>
        <w:t>Indexer failed to move a control or related file (usually to processed or quarantine).</w:t>
      </w:r>
    </w:p>
    <w:p w14:paraId="40B00AED" w14:textId="77777777" w:rsidR="00805C8B" w:rsidRDefault="00805C8B" w:rsidP="006816F4">
      <w:pPr>
        <w:pStyle w:val="Body"/>
      </w:pPr>
      <w:r>
        <w:rPr>
          <w:rStyle w:val="Strong"/>
        </w:rPr>
        <w:t>Likely causes</w:t>
      </w:r>
    </w:p>
    <w:p w14:paraId="3C9FEC75" w14:textId="77777777" w:rsidR="00805C8B" w:rsidRDefault="00805C8B" w:rsidP="006816F4">
      <w:pPr>
        <w:pStyle w:val="Body"/>
        <w:numPr>
          <w:ilvl w:val="0"/>
          <w:numId w:val="292"/>
        </w:numPr>
      </w:pPr>
      <w:r>
        <w:t>File locked</w:t>
      </w:r>
    </w:p>
    <w:p w14:paraId="5E3F0D7C" w14:textId="77777777" w:rsidR="00805C8B" w:rsidRDefault="00805C8B" w:rsidP="006816F4">
      <w:pPr>
        <w:pStyle w:val="Body"/>
        <w:numPr>
          <w:ilvl w:val="0"/>
          <w:numId w:val="292"/>
        </w:numPr>
      </w:pPr>
      <w:r>
        <w:t>Permissions</w:t>
      </w:r>
    </w:p>
    <w:p w14:paraId="33F524BD" w14:textId="77777777" w:rsidR="00805C8B" w:rsidRDefault="00805C8B" w:rsidP="006816F4">
      <w:pPr>
        <w:pStyle w:val="Body"/>
        <w:numPr>
          <w:ilvl w:val="0"/>
          <w:numId w:val="292"/>
        </w:numPr>
      </w:pPr>
      <w:r>
        <w:t>Destination directory missing</w:t>
      </w:r>
    </w:p>
    <w:p w14:paraId="5E8F4691" w14:textId="77777777" w:rsidR="00805C8B" w:rsidRDefault="00805C8B" w:rsidP="006816F4">
      <w:pPr>
        <w:pStyle w:val="Body"/>
      </w:pPr>
      <w:r>
        <w:rPr>
          <w:rStyle w:val="Strong"/>
        </w:rPr>
        <w:t>What to do</w:t>
      </w:r>
    </w:p>
    <w:p w14:paraId="399315B2" w14:textId="77777777" w:rsidR="00805C8B" w:rsidRDefault="00805C8B" w:rsidP="006816F4">
      <w:pPr>
        <w:pStyle w:val="Body"/>
        <w:numPr>
          <w:ilvl w:val="0"/>
          <w:numId w:val="293"/>
        </w:numPr>
      </w:pPr>
      <w:r>
        <w:t>Inspect filesystem state.</w:t>
      </w:r>
    </w:p>
    <w:p w14:paraId="5AB43284" w14:textId="77777777" w:rsidR="00805C8B" w:rsidRDefault="00805C8B" w:rsidP="006816F4">
      <w:pPr>
        <w:pStyle w:val="Body"/>
        <w:numPr>
          <w:ilvl w:val="0"/>
          <w:numId w:val="293"/>
        </w:numPr>
      </w:pPr>
      <w:r>
        <w:t>Confirm no external process is touching these files.</w:t>
      </w:r>
    </w:p>
    <w:p w14:paraId="4E02DE86" w14:textId="77777777" w:rsidR="00805C8B" w:rsidRDefault="00805C8B" w:rsidP="006816F4">
      <w:pPr>
        <w:pStyle w:val="Body"/>
        <w:numPr>
          <w:ilvl w:val="0"/>
          <w:numId w:val="293"/>
        </w:numPr>
      </w:pPr>
      <w:r>
        <w:t>Verify directory structure.</w:t>
      </w:r>
    </w:p>
    <w:p w14:paraId="5F1F9C16" w14:textId="77777777" w:rsidR="00805C8B" w:rsidRDefault="00DE461A" w:rsidP="00805C8B">
      <w:r>
        <w:rPr>
          <w:noProof/>
        </w:rPr>
        <w:pict w14:anchorId="6F4AEE9C">
          <v:rect id="_x0000_i1028" alt="" style="width:451.3pt;height:.05pt;mso-width-percent:0;mso-height-percent:0;mso-width-percent:0;mso-height-percent:0" o:hralign="center" o:hrstd="t" o:hr="t" fillcolor="#a0a0a0" stroked="f"/>
        </w:pict>
      </w:r>
    </w:p>
    <w:p w14:paraId="5AB3D6ED" w14:textId="77777777" w:rsidR="00805C8B" w:rsidRDefault="00805C8B" w:rsidP="00805C8B">
      <w:pPr>
        <w:pStyle w:val="Heading3"/>
      </w:pPr>
      <w:r>
        <w:rPr>
          <w:rStyle w:val="HTMLCode"/>
          <w:rFonts w:eastAsia="Arial Unicode MS"/>
        </w:rPr>
        <w:t>WARNING: File to move is not present: &lt;fileName&gt;</w:t>
      </w:r>
    </w:p>
    <w:p w14:paraId="40492142" w14:textId="77777777" w:rsidR="00805C8B" w:rsidRDefault="00805C8B" w:rsidP="006816F4">
      <w:pPr>
        <w:pStyle w:val="Body"/>
      </w:pPr>
      <w:r>
        <w:rPr>
          <w:rStyle w:val="Strong"/>
        </w:rPr>
        <w:t>What it means</w:t>
      </w:r>
      <w:r>
        <w:br/>
        <w:t>Indexer expected a file to exist but it was already gone.</w:t>
      </w:r>
    </w:p>
    <w:p w14:paraId="508DAEAD" w14:textId="77777777" w:rsidR="00805C8B" w:rsidRDefault="00805C8B" w:rsidP="006816F4">
      <w:pPr>
        <w:pStyle w:val="Body"/>
      </w:pPr>
      <w:r>
        <w:rPr>
          <w:rStyle w:val="Strong"/>
        </w:rPr>
        <w:t>Likely causes</w:t>
      </w:r>
    </w:p>
    <w:p w14:paraId="66730A8C" w14:textId="77777777" w:rsidR="00805C8B" w:rsidRDefault="00805C8B" w:rsidP="006816F4">
      <w:pPr>
        <w:pStyle w:val="Body"/>
        <w:numPr>
          <w:ilvl w:val="0"/>
          <w:numId w:val="295"/>
        </w:numPr>
      </w:pPr>
      <w:r>
        <w:t>Race with another process</w:t>
      </w:r>
    </w:p>
    <w:p w14:paraId="666885AF" w14:textId="77777777" w:rsidR="00805C8B" w:rsidRDefault="00805C8B" w:rsidP="006816F4">
      <w:pPr>
        <w:pStyle w:val="Body"/>
        <w:numPr>
          <w:ilvl w:val="0"/>
          <w:numId w:val="295"/>
        </w:numPr>
      </w:pPr>
      <w:r>
        <w:t>Manual cleanup</w:t>
      </w:r>
    </w:p>
    <w:p w14:paraId="52DD68D5" w14:textId="77777777" w:rsidR="00805C8B" w:rsidRDefault="00805C8B" w:rsidP="006816F4">
      <w:pPr>
        <w:pStyle w:val="Body"/>
        <w:numPr>
          <w:ilvl w:val="0"/>
          <w:numId w:val="295"/>
        </w:numPr>
      </w:pPr>
      <w:r>
        <w:t>Previous partial run</w:t>
      </w:r>
    </w:p>
    <w:p w14:paraId="130BA08D" w14:textId="77777777" w:rsidR="00805C8B" w:rsidRDefault="00805C8B" w:rsidP="006816F4">
      <w:pPr>
        <w:pStyle w:val="Body"/>
      </w:pPr>
      <w:r>
        <w:rPr>
          <w:rStyle w:val="Strong"/>
        </w:rPr>
        <w:t>What to do</w:t>
      </w:r>
    </w:p>
    <w:p w14:paraId="401B0DA6" w14:textId="77777777" w:rsidR="00805C8B" w:rsidRDefault="00805C8B" w:rsidP="006816F4">
      <w:pPr>
        <w:pStyle w:val="Body"/>
        <w:numPr>
          <w:ilvl w:val="0"/>
          <w:numId w:val="294"/>
        </w:numPr>
      </w:pPr>
      <w:r>
        <w:t>Usually safe to ignore if rare.</w:t>
      </w:r>
    </w:p>
    <w:p w14:paraId="68E77DA2" w14:textId="77777777" w:rsidR="00805C8B" w:rsidRDefault="00805C8B" w:rsidP="006816F4">
      <w:pPr>
        <w:pStyle w:val="Body"/>
        <w:numPr>
          <w:ilvl w:val="0"/>
          <w:numId w:val="294"/>
        </w:numPr>
      </w:pPr>
      <w:r>
        <w:t>If frequent, ensure only one Indexer instance is active.</w:t>
      </w:r>
    </w:p>
    <w:p w14:paraId="13CB9203" w14:textId="77777777" w:rsidR="00805C8B" w:rsidRDefault="00DE461A" w:rsidP="00805C8B">
      <w:r>
        <w:rPr>
          <w:noProof/>
        </w:rPr>
        <w:pict w14:anchorId="2B3AADCD">
          <v:rect id="_x0000_i1027" alt="" style="width:451.3pt;height:.05pt;mso-width-percent:0;mso-height-percent:0;mso-width-percent:0;mso-height-percent:0" o:hralign="center" o:hrstd="t" o:hr="t" fillcolor="#a0a0a0" stroked="f"/>
        </w:pict>
      </w:r>
    </w:p>
    <w:p w14:paraId="03AD2E9F" w14:textId="77777777" w:rsidR="00805C8B" w:rsidRDefault="00805C8B" w:rsidP="00805C8B">
      <w:pPr>
        <w:pStyle w:val="Heading3"/>
      </w:pPr>
      <w:r>
        <w:rPr>
          <w:rStyle w:val="HTMLCode"/>
          <w:rFonts w:eastAsia="Arial Unicode MS"/>
        </w:rPr>
        <w:t>WARNING: trying to zip file &lt;filePath&gt; but couldn't find it</w:t>
      </w:r>
    </w:p>
    <w:p w14:paraId="25E23FB6" w14:textId="77777777" w:rsidR="00805C8B" w:rsidRDefault="00805C8B" w:rsidP="006816F4">
      <w:pPr>
        <w:pStyle w:val="Body"/>
      </w:pPr>
      <w:r>
        <w:rPr>
          <w:rStyle w:val="Strong"/>
        </w:rPr>
        <w:t>What it means</w:t>
      </w:r>
      <w:r>
        <w:br/>
        <w:t>Indexer attempted to include a file in the zip archive but it no longer exists.</w:t>
      </w:r>
    </w:p>
    <w:p w14:paraId="73B2FA90" w14:textId="77777777" w:rsidR="00805C8B" w:rsidRDefault="00805C8B" w:rsidP="006816F4">
      <w:pPr>
        <w:pStyle w:val="Body"/>
      </w:pPr>
      <w:r>
        <w:rPr>
          <w:rStyle w:val="Strong"/>
        </w:rPr>
        <w:t>What to do</w:t>
      </w:r>
    </w:p>
    <w:p w14:paraId="34435129" w14:textId="77777777" w:rsidR="00805C8B" w:rsidRDefault="00805C8B" w:rsidP="006816F4">
      <w:pPr>
        <w:pStyle w:val="Body"/>
        <w:numPr>
          <w:ilvl w:val="0"/>
          <w:numId w:val="296"/>
        </w:numPr>
      </w:pPr>
      <w:r>
        <w:t>Check that all related files were successfully produced before zipping.</w:t>
      </w:r>
    </w:p>
    <w:p w14:paraId="158D6C7C" w14:textId="77777777" w:rsidR="00805C8B" w:rsidRDefault="00805C8B" w:rsidP="006816F4">
      <w:pPr>
        <w:pStyle w:val="Body"/>
        <w:numPr>
          <w:ilvl w:val="0"/>
          <w:numId w:val="296"/>
        </w:numPr>
      </w:pPr>
      <w:r>
        <w:t>This is often secondary fallout from earlier failures.</w:t>
      </w:r>
    </w:p>
    <w:p w14:paraId="6D879BAC" w14:textId="77777777" w:rsidR="00805C8B" w:rsidRDefault="00DE461A" w:rsidP="00805C8B">
      <w:r>
        <w:rPr>
          <w:noProof/>
        </w:rPr>
        <w:pict w14:anchorId="585D62CD">
          <v:rect id="_x0000_i1026" alt="" style="width:451.3pt;height:.05pt;mso-width-percent:0;mso-height-percent:0;mso-width-percent:0;mso-height-percent:0" o:hralign="center" o:hrstd="t" o:hr="t" fillcolor="#a0a0a0" stroked="f"/>
        </w:pict>
      </w:r>
    </w:p>
    <w:p w14:paraId="066C1265" w14:textId="77777777" w:rsidR="00805C8B" w:rsidRDefault="00805C8B" w:rsidP="00805C8B">
      <w:pPr>
        <w:pStyle w:val="Heading3"/>
      </w:pPr>
      <w:r>
        <w:rPr>
          <w:rStyle w:val="HTMLCode"/>
          <w:rFonts w:eastAsia="Arial Unicode MS"/>
        </w:rPr>
        <w:t>WARNING: Failed to zip processed files to &lt;zipFilename&gt; (continuing).</w:t>
      </w:r>
    </w:p>
    <w:p w14:paraId="7B0A585F" w14:textId="77777777" w:rsidR="00805C8B" w:rsidRDefault="00805C8B" w:rsidP="006816F4">
      <w:pPr>
        <w:pStyle w:val="Body"/>
      </w:pPr>
      <w:r>
        <w:rPr>
          <w:rStyle w:val="Strong"/>
        </w:rPr>
        <w:t>What it means</w:t>
      </w:r>
      <w:r>
        <w:br/>
        <w:t>Zipping of processed files failed, but indexing itself may still have succeeded.</w:t>
      </w:r>
    </w:p>
    <w:p w14:paraId="56ED30BE" w14:textId="77777777" w:rsidR="00805C8B" w:rsidRDefault="00805C8B" w:rsidP="006816F4">
      <w:pPr>
        <w:pStyle w:val="Body"/>
      </w:pPr>
      <w:r>
        <w:rPr>
          <w:rStyle w:val="Strong"/>
        </w:rPr>
        <w:t>Operational impact</w:t>
      </w:r>
    </w:p>
    <w:p w14:paraId="6473C901" w14:textId="77777777" w:rsidR="00805C8B" w:rsidRDefault="00805C8B" w:rsidP="006816F4">
      <w:pPr>
        <w:pStyle w:val="Body"/>
        <w:numPr>
          <w:ilvl w:val="0"/>
          <w:numId w:val="297"/>
        </w:numPr>
      </w:pPr>
      <w:r>
        <w:lastRenderedPageBreak/>
        <w:t>Archive is missing, but live index may be correct.</w:t>
      </w:r>
    </w:p>
    <w:p w14:paraId="48F31F5A" w14:textId="77777777" w:rsidR="00805C8B" w:rsidRDefault="00805C8B" w:rsidP="006816F4">
      <w:pPr>
        <w:pStyle w:val="Body"/>
      </w:pPr>
      <w:r>
        <w:rPr>
          <w:rStyle w:val="Strong"/>
        </w:rPr>
        <w:t>What to do</w:t>
      </w:r>
    </w:p>
    <w:p w14:paraId="3206A06E" w14:textId="77777777" w:rsidR="00805C8B" w:rsidRDefault="00805C8B" w:rsidP="006816F4">
      <w:pPr>
        <w:pStyle w:val="Body"/>
        <w:numPr>
          <w:ilvl w:val="0"/>
          <w:numId w:val="297"/>
        </w:numPr>
      </w:pPr>
      <w:r>
        <w:t>Inspect zip directory permissions and disk space.</w:t>
      </w:r>
    </w:p>
    <w:p w14:paraId="4345628B" w14:textId="77777777" w:rsidR="00805C8B" w:rsidRDefault="00805C8B" w:rsidP="006816F4">
      <w:pPr>
        <w:pStyle w:val="Body"/>
        <w:numPr>
          <w:ilvl w:val="0"/>
          <w:numId w:val="297"/>
        </w:numPr>
      </w:pPr>
      <w:r>
        <w:t>If zips are required for audit/rollback, investigate promptly.</w:t>
      </w:r>
    </w:p>
    <w:p w14:paraId="57E24C61" w14:textId="77777777" w:rsidR="00805C8B" w:rsidRDefault="00DE461A" w:rsidP="00805C8B">
      <w:r>
        <w:rPr>
          <w:noProof/>
        </w:rPr>
        <w:pict w14:anchorId="0E74282B">
          <v:rect id="_x0000_i1025" alt="" style="width:451.3pt;height:.05pt;mso-width-percent:0;mso-height-percent:0;mso-width-percent:0;mso-height-percent:0" o:hralign="center" o:hrstd="t" o:hr="t" fillcolor="#a0a0a0" stroked="f"/>
        </w:pict>
      </w:r>
    </w:p>
    <w:p w14:paraId="1F9915EF" w14:textId="77777777" w:rsidR="00805C8B" w:rsidRDefault="00805C8B" w:rsidP="00805C8B">
      <w:pPr>
        <w:pStyle w:val="Heading3"/>
      </w:pPr>
      <w:r>
        <w:rPr>
          <w:rStyle w:val="HTMLCode"/>
          <w:rFonts w:eastAsia="Arial Unicode MS"/>
        </w:rPr>
        <w:t>WARNING: Failed to remove &lt;filePath&gt;</w:t>
      </w:r>
    </w:p>
    <w:p w14:paraId="4EEB2C7E" w14:textId="77777777" w:rsidR="00805C8B" w:rsidRDefault="00805C8B" w:rsidP="00805C8B">
      <w:pPr>
        <w:pStyle w:val="Heading3"/>
      </w:pPr>
      <w:r>
        <w:rPr>
          <w:rStyle w:val="HTMLCode"/>
          <w:rFonts w:eastAsia="Arial Unicode MS"/>
        </w:rPr>
        <w:t>WARNING: Failed to remove &lt;filePath&gt; file not found</w:t>
      </w:r>
    </w:p>
    <w:p w14:paraId="2F16C03B" w14:textId="77777777" w:rsidR="00805C8B" w:rsidRDefault="00805C8B" w:rsidP="00805C8B">
      <w:pPr>
        <w:pStyle w:val="Heading3"/>
      </w:pPr>
      <w:r>
        <w:rPr>
          <w:rStyle w:val="HTMLCode"/>
          <w:rFonts w:eastAsia="Arial Unicode MS"/>
        </w:rPr>
        <w:t>WARNING: Failed to remove file &lt;filePath&gt;. &lt;message&gt;</w:t>
      </w:r>
    </w:p>
    <w:p w14:paraId="16D964D6" w14:textId="77777777" w:rsidR="00805C8B" w:rsidRDefault="00805C8B" w:rsidP="006816F4">
      <w:pPr>
        <w:pStyle w:val="Body"/>
      </w:pPr>
      <w:r>
        <w:rPr>
          <w:rStyle w:val="Strong"/>
        </w:rPr>
        <w:t>What it means</w:t>
      </w:r>
      <w:r>
        <w:br/>
        <w:t>Indexer failed to delete a file during cleanup.</w:t>
      </w:r>
    </w:p>
    <w:p w14:paraId="2CFE3192" w14:textId="77777777" w:rsidR="00805C8B" w:rsidRDefault="00805C8B" w:rsidP="006816F4">
      <w:pPr>
        <w:pStyle w:val="Body"/>
      </w:pPr>
      <w:r>
        <w:rPr>
          <w:rStyle w:val="Strong"/>
        </w:rPr>
        <w:t>Likely causes</w:t>
      </w:r>
    </w:p>
    <w:p w14:paraId="2EC080FC" w14:textId="77777777" w:rsidR="00805C8B" w:rsidRDefault="00805C8B" w:rsidP="006816F4">
      <w:pPr>
        <w:pStyle w:val="Body"/>
        <w:numPr>
          <w:ilvl w:val="0"/>
          <w:numId w:val="298"/>
        </w:numPr>
      </w:pPr>
      <w:r>
        <w:t>File locked</w:t>
      </w:r>
    </w:p>
    <w:p w14:paraId="2A21204F" w14:textId="77777777" w:rsidR="00805C8B" w:rsidRDefault="00805C8B" w:rsidP="006816F4">
      <w:pPr>
        <w:pStyle w:val="Body"/>
        <w:numPr>
          <w:ilvl w:val="0"/>
          <w:numId w:val="298"/>
        </w:numPr>
      </w:pPr>
      <w:r>
        <w:t>Permissions</w:t>
      </w:r>
    </w:p>
    <w:p w14:paraId="53E14B98" w14:textId="77777777" w:rsidR="00805C8B" w:rsidRDefault="00805C8B" w:rsidP="006816F4">
      <w:pPr>
        <w:pStyle w:val="Body"/>
        <w:numPr>
          <w:ilvl w:val="0"/>
          <w:numId w:val="298"/>
        </w:numPr>
      </w:pPr>
      <w:r>
        <w:t>File already removed</w:t>
      </w:r>
    </w:p>
    <w:p w14:paraId="051DD858" w14:textId="77777777" w:rsidR="00805C8B" w:rsidRDefault="00805C8B" w:rsidP="006816F4">
      <w:pPr>
        <w:pStyle w:val="Body"/>
      </w:pPr>
      <w:r>
        <w:rPr>
          <w:rStyle w:val="Strong"/>
        </w:rPr>
        <w:t>What to do</w:t>
      </w:r>
    </w:p>
    <w:p w14:paraId="65015E71" w14:textId="77777777" w:rsidR="00805C8B" w:rsidRDefault="00805C8B" w:rsidP="006816F4">
      <w:pPr>
        <w:pStyle w:val="Body"/>
        <w:numPr>
          <w:ilvl w:val="0"/>
          <w:numId w:val="299"/>
        </w:numPr>
      </w:pPr>
      <w:r>
        <w:t>Usually non-fatal.</w:t>
      </w:r>
    </w:p>
    <w:p w14:paraId="0090F0EB" w14:textId="77777777" w:rsidR="00805C8B" w:rsidRDefault="00805C8B" w:rsidP="006816F4">
      <w:pPr>
        <w:pStyle w:val="Body"/>
        <w:numPr>
          <w:ilvl w:val="0"/>
          <w:numId w:val="299"/>
        </w:numPr>
      </w:pPr>
      <w:r>
        <w:t>Periodically audit processed directories.</w:t>
      </w:r>
    </w:p>
    <w:p w14:paraId="53770F02" w14:textId="77777777" w:rsidR="00805C8B" w:rsidRDefault="00805C8B" w:rsidP="006816F4">
      <w:pPr>
        <w:pStyle w:val="Body"/>
        <w:numPr>
          <w:ilvl w:val="0"/>
          <w:numId w:val="299"/>
        </w:numPr>
      </w:pPr>
      <w:r>
        <w:t>If buildup occurs, investigate locking or permission problems.</w:t>
      </w:r>
    </w:p>
    <w:p w14:paraId="4F3E5C13" w14:textId="77777777" w:rsidR="0016271E" w:rsidRDefault="0016271E" w:rsidP="00F3291F">
      <w:pPr>
        <w:pStyle w:val="Body"/>
      </w:pPr>
    </w:p>
    <w:p w14:paraId="0EDF33C7" w14:textId="77777777" w:rsidR="00E205B0" w:rsidRDefault="00E205B0">
      <w:pPr>
        <w:rPr>
          <w:rFonts w:ascii="Helvetica" w:eastAsia="Arial Unicode MS" w:hAnsi="Helvetica"/>
          <w:b/>
          <w:bCs/>
          <w:color w:val="000000"/>
          <w:kern w:val="28"/>
          <w:sz w:val="32"/>
          <w:szCs w:val="32"/>
          <w:highlight w:val="lightGray"/>
          <w:lang w:val="en-AU" w:eastAsia="en-US"/>
        </w:rPr>
      </w:pPr>
      <w:r>
        <w:rPr>
          <w:highlight w:val="lightGray"/>
        </w:rPr>
        <w:br w:type="page"/>
      </w:r>
    </w:p>
    <w:p w14:paraId="52BCBE07" w14:textId="6B5AA0FE" w:rsidR="00F3291F" w:rsidRDefault="00F3291F" w:rsidP="00E205B0">
      <w:pPr>
        <w:pStyle w:val="Heading1"/>
        <w:numPr>
          <w:ilvl w:val="0"/>
          <w:numId w:val="0"/>
        </w:numPr>
        <w:ind w:left="792"/>
      </w:pPr>
      <w:bookmarkStart w:id="67" w:name="_Toc219448890"/>
      <w:r>
        <w:lastRenderedPageBreak/>
        <w:t>Escalation and Support</w:t>
      </w:r>
      <w:bookmarkEnd w:id="67"/>
    </w:p>
    <w:p w14:paraId="2DD2FCCB" w14:textId="77777777" w:rsidR="00F3291F" w:rsidRDefault="00F3291F" w:rsidP="00F3291F">
      <w:pPr>
        <w:pStyle w:val="Body"/>
      </w:pPr>
      <w:r>
        <w:t>When escalating issues, provide:</w:t>
      </w:r>
      <w:r>
        <w:br/>
        <w:t>• Builder and/or Indexer log files</w:t>
      </w:r>
      <w:r>
        <w:br/>
        <w:t>• Relevant mkvdk log files</w:t>
      </w:r>
      <w:r>
        <w:br/>
        <w:t>• Affected filenames and timestamps</w:t>
      </w:r>
      <w:r>
        <w:br/>
        <w:t>• Description of recent configuration changes</w:t>
      </w:r>
    </w:p>
    <w:p w14:paraId="7CF78312" w14:textId="77777777" w:rsidR="00BD2274" w:rsidRPr="00BD2274" w:rsidRDefault="00BD2274" w:rsidP="00BD2274">
      <w:pPr>
        <w:pStyle w:val="Body"/>
        <w:ind w:left="0"/>
      </w:pPr>
    </w:p>
    <w:sectPr w:rsidR="00BD2274" w:rsidRPr="00BD2274" w:rsidSect="00AE59FB">
      <w:headerReference w:type="even" r:id="rId16"/>
      <w:headerReference w:type="default" r:id="rId17"/>
      <w:footerReference w:type="even" r:id="rId18"/>
      <w:footerReference w:type="default" r:id="rId19"/>
      <w:footerReference w:type="first" r:id="rId20"/>
      <w:pgSz w:w="11906" w:h="16838" w:code="9"/>
      <w:pgMar w:top="-238" w:right="1418" w:bottom="1418" w:left="1418" w:header="0" w:footer="72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F2024" w14:textId="77777777" w:rsidR="00DE461A" w:rsidRDefault="00DE461A" w:rsidP="00486047">
      <w:r>
        <w:separator/>
      </w:r>
    </w:p>
  </w:endnote>
  <w:endnote w:type="continuationSeparator" w:id="0">
    <w:p w14:paraId="4178AD08" w14:textId="77777777" w:rsidR="00DE461A" w:rsidRDefault="00DE461A" w:rsidP="00486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ヒラギノ角ゴ Pro W3">
    <w:panose1 w:val="020B0604020202020204"/>
    <w:charset w:val="80"/>
    <w:family w:val="swiss"/>
    <w:pitch w:val="variable"/>
    <w:sig w:usb0="E00002FF" w:usb1="7AC7FFFF" w:usb2="00000012" w:usb3="00000000" w:csb0="0002000D"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3D9C" w14:textId="77777777" w:rsidR="003722A2" w:rsidRDefault="00D75162" w:rsidP="002668B0">
    <w:pPr>
      <w:pStyle w:val="Footer"/>
      <w:jc w:val="center"/>
      <w:rPr>
        <w:rStyle w:val="PageNumber"/>
        <w:rFonts w:ascii="Times New Roman" w:hAnsi="Times New Roman"/>
        <w:b/>
        <w:color w:val="000000"/>
      </w:rPr>
    </w:pPr>
    <w:r>
      <w:rPr>
        <w:rStyle w:val="PageNumber"/>
        <w:rFonts w:ascii="Times New Roman" w:hAnsi="Times New Roman"/>
        <w:b/>
        <w:color w:val="000000"/>
      </w:rPr>
      <w:fldChar w:fldCharType="begin" w:fldLock="1"/>
    </w:r>
    <w:r>
      <w:rPr>
        <w:rStyle w:val="PageNumber"/>
        <w:rFonts w:ascii="Times New Roman" w:hAnsi="Times New Roman"/>
        <w:b/>
        <w:color w:val="000000"/>
      </w:rPr>
      <w:instrText xml:space="preserve"> DOCPROPERTY bjFooterEvenPageDocProperty \* MERGEFORMAT </w:instrText>
    </w:r>
    <w:r>
      <w:rPr>
        <w:rStyle w:val="PageNumber"/>
        <w:rFonts w:ascii="Times New Roman" w:hAnsi="Times New Roman"/>
        <w:b/>
        <w:color w:val="000000"/>
      </w:rPr>
      <w:fldChar w:fldCharType="separate"/>
    </w:r>
  </w:p>
  <w:p w14:paraId="2CE223F0" w14:textId="5E04F191" w:rsidR="00AD1FCE" w:rsidRDefault="00D75162" w:rsidP="002668B0">
    <w:pPr>
      <w:pStyle w:val="Footer"/>
      <w:jc w:val="center"/>
      <w:rPr>
        <w:rStyle w:val="PageNumber"/>
        <w:b/>
        <w:lang w:val="en-US"/>
      </w:rPr>
    </w:pPr>
    <w:r w:rsidRPr="002668B0">
      <w:rPr>
        <w:rStyle w:val="PageNumber"/>
        <w:rFonts w:ascii="Times New Roman" w:hAnsi="Times New Roman"/>
        <w:b/>
        <w:color w:val="000000"/>
      </w:rPr>
      <w:t xml:space="preserve">: </w:t>
    </w:r>
    <w:r w:rsidRPr="002668B0">
      <w:rPr>
        <w:rStyle w:val="PageNumber"/>
        <w:rFonts w:ascii="Times New Roman" w:hAnsi="Times New Roman"/>
        <w:b/>
        <w:color w:val="0000FF"/>
      </w:rPr>
      <w:t>Public</w:t>
    </w:r>
    <w:r w:rsidRPr="002668B0">
      <w:rPr>
        <w:rStyle w:val="PageNumber"/>
        <w:rFonts w:ascii="Times New Roman" w:hAnsi="Times New Roman"/>
        <w:b/>
        <w:color w:val="000000"/>
      </w:rPr>
      <w:t xml:space="preserve">  </w:t>
    </w:r>
    <w:r>
      <w:rPr>
        <w:rStyle w:val="PageNumber"/>
        <w:rFonts w:ascii="Times New Roman" w:hAnsi="Times New Roman"/>
        <w:b/>
        <w:color w:val="000000"/>
      </w:rPr>
      <w:fldChar w:fldCharType="end"/>
    </w:r>
  </w:p>
  <w:p w14:paraId="7A8980C1" w14:textId="7A564B82" w:rsidR="00AD1FCE" w:rsidRDefault="00D75162">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ab/>
    </w:r>
    <w:r>
      <w:fldChar w:fldCharType="begin"/>
    </w:r>
    <w:r>
      <w:instrText xml:space="preserve"> KEYWORDS  </w:instrText>
    </w:r>
    <w:r>
      <w:fldChar w:fldCharType="end"/>
    </w:r>
    <w:r>
      <w:tab/>
      <w:t xml:space="preserve">Issued: </w:t>
    </w:r>
    <w:r>
      <w:fldChar w:fldCharType="begin"/>
    </w:r>
    <w:r>
      <w:instrText xml:space="preserve"> DOCPROPERTY  "Date completed"  \@ "d-MMM-yy"</w:instrText>
    </w:r>
    <w:r>
      <w:fldChar w:fldCharType="separate"/>
    </w:r>
    <w:r w:rsidR="0055753C">
      <w:rPr>
        <w:b w:val="0"/>
        <w:bCs/>
        <w:lang w:val="en-GB"/>
      </w:rPr>
      <w:t>Error! Unknown document property name.</w:t>
    </w:r>
    <w:r>
      <w:fldChar w:fldCharType="end"/>
    </w:r>
    <w:r>
      <w:tab/>
    </w:r>
  </w:p>
  <w:p w14:paraId="081D72C3" w14:textId="77777777" w:rsidR="00AD1FCE" w:rsidRDefault="00AD1FC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D7F0" w14:textId="77777777" w:rsidR="00AD1FCE" w:rsidRDefault="00AD1FCE" w:rsidP="002668B0">
    <w:pPr>
      <w:pStyle w:val="Footer"/>
      <w:jc w:val="center"/>
    </w:pPr>
  </w:p>
  <w:p w14:paraId="180BFC83" w14:textId="77777777" w:rsidR="00AD1FCE" w:rsidRDefault="00D75162">
    <w:pPr>
      <w:pStyle w:val="Footer"/>
    </w:pPr>
    <w:r>
      <w:tab/>
    </w:r>
    <w:r>
      <w:tab/>
    </w:r>
    <w:r>
      <w:rPr>
        <w:rStyle w:val="PageNumber"/>
        <w:noProof/>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DA32" w14:textId="2B603CD0" w:rsidR="00AD1FCE" w:rsidRDefault="00D75162" w:rsidP="000E197F">
    <w:pPr>
      <w:ind w:firstLine="720"/>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r>
      <w:fldChar w:fldCharType="begin"/>
    </w:r>
    <w:r>
      <w:instrText xml:space="preserve"> KEYWORDS  </w:instrText>
    </w:r>
    <w:r>
      <w:fldChar w:fldCharType="end"/>
    </w:r>
    <w:r>
      <w:tab/>
    </w:r>
    <w:r>
      <w:tab/>
    </w:r>
    <w:r>
      <w:tab/>
    </w:r>
    <w:r>
      <w:tab/>
    </w: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3C36" w14:textId="11895F9E" w:rsidR="00C779B0" w:rsidRPr="00284E99" w:rsidRDefault="00D75162" w:rsidP="00C779B0">
    <w:pPr>
      <w:pStyle w:val="Footer"/>
      <w:ind w:right="360"/>
      <w:rPr>
        <w:rFonts w:ascii="Arial" w:hAnsi="Arial" w:cs="Arial"/>
        <w:color w:val="000000"/>
        <w:sz w:val="15"/>
        <w:szCs w:val="15"/>
      </w:rPr>
    </w:pPr>
    <w:r>
      <w:rPr>
        <w:rFonts w:ascii="Arial" w:hAnsi="Arial" w:cs="Arial"/>
        <w:color w:val="000000"/>
        <w:sz w:val="15"/>
        <w:szCs w:val="15"/>
      </w:rPr>
      <w:t>Copyright © 20</w:t>
    </w:r>
    <w:r w:rsidR="00D10082">
      <w:rPr>
        <w:rFonts w:ascii="Arial" w:hAnsi="Arial" w:cs="Arial"/>
        <w:color w:val="000000"/>
        <w:sz w:val="15"/>
        <w:szCs w:val="15"/>
      </w:rPr>
      <w:t>2</w:t>
    </w:r>
    <w:r w:rsidR="00284E99">
      <w:rPr>
        <w:rFonts w:ascii="Arial" w:hAnsi="Arial" w:cs="Arial"/>
        <w:color w:val="000000"/>
        <w:sz w:val="15"/>
        <w:szCs w:val="15"/>
      </w:rPr>
      <w:t>6</w:t>
    </w:r>
    <w:r>
      <w:rPr>
        <w:rFonts w:ascii="Arial" w:hAnsi="Arial" w:cs="Arial"/>
        <w:color w:val="000000"/>
        <w:sz w:val="15"/>
        <w:szCs w:val="15"/>
      </w:rPr>
      <w:t xml:space="preserve"> Dahu - All rights reserved.  </w:t>
    </w:r>
    <w:r>
      <w:rPr>
        <w:rFonts w:ascii="Arial" w:hAnsi="Arial" w:cs="Arial"/>
        <w:color w:val="000000"/>
        <w:sz w:val="15"/>
        <w:szCs w:val="15"/>
      </w:rPr>
      <w:tab/>
    </w:r>
    <w:r w:rsidR="005B1850">
      <w:rPr>
        <w:rFonts w:ascii="Arial" w:hAnsi="Arial" w:cs="Arial"/>
        <w:noProof/>
        <w:color w:val="000000"/>
        <w:sz w:val="15"/>
        <w:szCs w:val="15"/>
      </w:rPr>
      <w:fldChar w:fldCharType="begin"/>
    </w:r>
    <w:r w:rsidR="005B1850">
      <w:rPr>
        <w:rFonts w:ascii="Arial" w:hAnsi="Arial" w:cs="Arial"/>
        <w:noProof/>
        <w:color w:val="000000"/>
        <w:sz w:val="15"/>
        <w:szCs w:val="15"/>
      </w:rPr>
      <w:instrText xml:space="preserve"> PAGE  \* MERGEFORMAT </w:instrText>
    </w:r>
    <w:r w:rsidR="005B1850">
      <w:rPr>
        <w:rFonts w:ascii="Arial" w:hAnsi="Arial" w:cs="Arial"/>
        <w:noProof/>
        <w:color w:val="000000"/>
        <w:sz w:val="15"/>
        <w:szCs w:val="15"/>
      </w:rPr>
      <w:fldChar w:fldCharType="separate"/>
    </w:r>
    <w:r w:rsidR="005B1850">
      <w:rPr>
        <w:rFonts w:ascii="Arial" w:hAnsi="Arial" w:cs="Arial"/>
        <w:noProof/>
        <w:color w:val="000000"/>
        <w:sz w:val="15"/>
        <w:szCs w:val="15"/>
      </w:rPr>
      <w:t>39</w:t>
    </w:r>
    <w:r w:rsidR="005B1850">
      <w:rPr>
        <w:rFonts w:ascii="Arial" w:hAnsi="Arial" w:cs="Arial"/>
        <w:noProof/>
        <w:color w:val="000000"/>
        <w:sz w:val="15"/>
        <w:szCs w:val="15"/>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5ED8D" w14:textId="77777777" w:rsidR="00AD1FCE" w:rsidRDefault="00D75162" w:rsidP="002668B0">
    <w:pPr>
      <w:pStyle w:val="Footer"/>
      <w:ind w:right="360"/>
      <w:jc w:val="center"/>
      <w:rPr>
        <w:rFonts w:ascii="Arial" w:hAnsi="Arial" w:cs="Arial"/>
        <w:color w:val="000000"/>
        <w:sz w:val="15"/>
        <w:szCs w:val="15"/>
      </w:rPr>
    </w:pPr>
    <w:r>
      <w:rPr>
        <w:color w:val="000000"/>
        <w:sz w:val="24"/>
        <w:szCs w:val="15"/>
      </w:rPr>
      <w:fldChar w:fldCharType="begin" w:fldLock="1"/>
    </w:r>
    <w:r>
      <w:rPr>
        <w:color w:val="000000"/>
        <w:sz w:val="24"/>
        <w:szCs w:val="15"/>
      </w:rPr>
      <w:instrText xml:space="preserve"> DOCPROPERTY bjFooterFirstPageDocProperty \* MERGEFORMAT </w:instrText>
    </w:r>
    <w:r>
      <w:rPr>
        <w:color w:val="000000"/>
        <w:sz w:val="24"/>
        <w:szCs w:val="15"/>
      </w:rPr>
      <w:fldChar w:fldCharType="separate"/>
    </w:r>
    <w:r w:rsidRPr="002668B0">
      <w:rPr>
        <w:color w:val="000000"/>
        <w:sz w:val="24"/>
        <w:szCs w:val="15"/>
      </w:rPr>
      <w:t xml:space="preserve"> </w:t>
    </w:r>
    <w:r>
      <w:rPr>
        <w:color w:val="000000"/>
        <w:sz w:val="24"/>
        <w:szCs w:val="15"/>
      </w:rPr>
      <w:fldChar w:fldCharType="end"/>
    </w:r>
  </w:p>
  <w:p w14:paraId="31871569" w14:textId="1E93B93C" w:rsidR="00AD1FCE" w:rsidRDefault="00D75162" w:rsidP="000E197F">
    <w:pPr>
      <w:pStyle w:val="Footer"/>
      <w:ind w:right="360"/>
    </w:pPr>
    <w:r>
      <w:rPr>
        <w:rFonts w:ascii="Arial" w:hAnsi="Arial" w:cs="Arial"/>
        <w:color w:val="000000"/>
        <w:sz w:val="15"/>
        <w:szCs w:val="15"/>
      </w:rPr>
      <w:t>Copyright © 20</w:t>
    </w:r>
    <w:r w:rsidR="00D10082">
      <w:rPr>
        <w:rFonts w:ascii="Arial" w:hAnsi="Arial" w:cs="Arial"/>
        <w:color w:val="000000"/>
        <w:sz w:val="15"/>
        <w:szCs w:val="15"/>
      </w:rPr>
      <w:t>25</w:t>
    </w:r>
    <w:r>
      <w:rPr>
        <w:rFonts w:ascii="Arial" w:hAnsi="Arial" w:cs="Arial"/>
        <w:color w:val="000000"/>
        <w:sz w:val="15"/>
        <w:szCs w:val="15"/>
      </w:rPr>
      <w:t xml:space="preserve"> Dahu - All rights reserved.</w:t>
    </w:r>
  </w:p>
  <w:p w14:paraId="264D3929" w14:textId="77777777" w:rsidR="00AD1FCE" w:rsidRDefault="00AD1F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CBEAD" w14:textId="77777777" w:rsidR="00DE461A" w:rsidRDefault="00DE461A" w:rsidP="00486047">
      <w:r>
        <w:separator/>
      </w:r>
    </w:p>
  </w:footnote>
  <w:footnote w:type="continuationSeparator" w:id="0">
    <w:p w14:paraId="7AE74632" w14:textId="77777777" w:rsidR="00DE461A" w:rsidRDefault="00DE461A" w:rsidP="004860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AFA1" w14:textId="0873F89B" w:rsidR="00AD1FCE" w:rsidRDefault="00D75162">
    <w:pPr>
      <w:pStyle w:val="Header"/>
    </w:pPr>
    <w:r>
      <w:fldChar w:fldCharType="begin"/>
    </w:r>
    <w:r>
      <w:instrText xml:space="preserve"> SUBJECT  \* MERGEFORMAT </w:instrText>
    </w:r>
    <w:r>
      <w:fldChar w:fldCharType="end"/>
    </w:r>
    <w:r>
      <w:tab/>
    </w:r>
    <w:r>
      <w:tab/>
    </w:r>
    <w:r>
      <w:rPr>
        <w:noProof/>
        <w:lang w:val="en-GB"/>
      </w:rPr>
      <w:drawing>
        <wp:inline distT="0" distB="0" distL="0" distR="0" wp14:anchorId="69FD4466" wp14:editId="3435FC22">
          <wp:extent cx="1295400" cy="266700"/>
          <wp:effectExtent l="0" t="0" r="0" b="12700"/>
          <wp:docPr id="571244760" name="Picture 37" descr="Description: mcghie_info_smal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escription: mcghie_info_smal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5400" cy="266700"/>
                  </a:xfrm>
                  <a:prstGeom prst="rect">
                    <a:avLst/>
                  </a:prstGeom>
                  <a:noFill/>
                  <a:ln>
                    <a:noFill/>
                  </a:ln>
                </pic:spPr>
              </pic:pic>
            </a:graphicData>
          </a:graphic>
        </wp:inline>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3359" w14:textId="77777777" w:rsidR="00AD1FCE" w:rsidRDefault="00D75162">
    <w:pPr>
      <w:pStyle w:val="Heade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77F9" w14:textId="7CED8681" w:rsidR="00AD1FCE" w:rsidRDefault="00D75162">
    <w:pPr>
      <w:pStyle w:val="Header"/>
    </w:pPr>
    <w:r>
      <w:fldChar w:fldCharType="begin"/>
    </w:r>
    <w:r>
      <w:instrText xml:space="preserve"> SUBJECT  \* MERGEFORMAT </w:instrText>
    </w:r>
    <w:r>
      <w:fldChar w:fldCharType="end"/>
    </w:r>
    <w:r>
      <w:tab/>
    </w:r>
    <w: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237D" w14:textId="77777777" w:rsidR="00AD1FCE" w:rsidRPr="00A709BE" w:rsidRDefault="00AD1FCE" w:rsidP="00A709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 w15:restartNumberingAfterBreak="0">
    <w:nsid w:val="005974A6"/>
    <w:multiLevelType w:val="multilevel"/>
    <w:tmpl w:val="CAA6D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71CAF"/>
    <w:multiLevelType w:val="hybridMultilevel"/>
    <w:tmpl w:val="49C43A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08B7834"/>
    <w:multiLevelType w:val="multilevel"/>
    <w:tmpl w:val="894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B68C5"/>
    <w:multiLevelType w:val="hybridMultilevel"/>
    <w:tmpl w:val="4F7835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0D76DC3"/>
    <w:multiLevelType w:val="hybridMultilevel"/>
    <w:tmpl w:val="6300851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1122F51"/>
    <w:multiLevelType w:val="multilevel"/>
    <w:tmpl w:val="EEE6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55189"/>
    <w:multiLevelType w:val="multilevel"/>
    <w:tmpl w:val="8FECC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C3E40"/>
    <w:multiLevelType w:val="hybridMultilevel"/>
    <w:tmpl w:val="B04844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02180A64"/>
    <w:multiLevelType w:val="hybridMultilevel"/>
    <w:tmpl w:val="ADF299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028B2B5B"/>
    <w:multiLevelType w:val="multilevel"/>
    <w:tmpl w:val="F7CC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9E111C"/>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3BC7EA1"/>
    <w:multiLevelType w:val="multilevel"/>
    <w:tmpl w:val="6236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36D2E"/>
    <w:multiLevelType w:val="multilevel"/>
    <w:tmpl w:val="8AB8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51191"/>
    <w:multiLevelType w:val="multilevel"/>
    <w:tmpl w:val="23D2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B1056"/>
    <w:multiLevelType w:val="hybridMultilevel"/>
    <w:tmpl w:val="F12E15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060E7C2D"/>
    <w:multiLevelType w:val="hybridMultilevel"/>
    <w:tmpl w:val="5A6A29C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068A1E74"/>
    <w:multiLevelType w:val="multilevel"/>
    <w:tmpl w:val="1490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4A4CD5"/>
    <w:multiLevelType w:val="hybridMultilevel"/>
    <w:tmpl w:val="8A961EC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0776717E"/>
    <w:multiLevelType w:val="multilevel"/>
    <w:tmpl w:val="785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784118"/>
    <w:multiLevelType w:val="multilevel"/>
    <w:tmpl w:val="F876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832DF"/>
    <w:multiLevelType w:val="hybridMultilevel"/>
    <w:tmpl w:val="BF268E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08113209"/>
    <w:multiLevelType w:val="hybridMultilevel"/>
    <w:tmpl w:val="91B8D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08303C40"/>
    <w:multiLevelType w:val="hybridMultilevel"/>
    <w:tmpl w:val="6A629E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083A3F2A"/>
    <w:multiLevelType w:val="hybridMultilevel"/>
    <w:tmpl w:val="219009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083D4050"/>
    <w:multiLevelType w:val="hybridMultilevel"/>
    <w:tmpl w:val="F2FAFF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091A68BB"/>
    <w:multiLevelType w:val="hybridMultilevel"/>
    <w:tmpl w:val="42B0BE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094A015B"/>
    <w:multiLevelType w:val="hybridMultilevel"/>
    <w:tmpl w:val="409C0A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098F6796"/>
    <w:multiLevelType w:val="multilevel"/>
    <w:tmpl w:val="6426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DC6F74"/>
    <w:multiLevelType w:val="multilevel"/>
    <w:tmpl w:val="0BD0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627938"/>
    <w:multiLevelType w:val="hybridMultilevel"/>
    <w:tmpl w:val="7436D28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0B545963"/>
    <w:multiLevelType w:val="multilevel"/>
    <w:tmpl w:val="E84C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BC5927"/>
    <w:multiLevelType w:val="hybridMultilevel"/>
    <w:tmpl w:val="003423B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0BDC36BF"/>
    <w:multiLevelType w:val="multilevel"/>
    <w:tmpl w:val="DBF0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443987"/>
    <w:multiLevelType w:val="multilevel"/>
    <w:tmpl w:val="18CA3FA8"/>
    <w:styleLink w:val="CurrentList5"/>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3%2"/>
      <w:lvlJc w:val="left"/>
      <w:pPr>
        <w:ind w:left="1224" w:hanging="504"/>
      </w:pPr>
      <w:rPr>
        <w:rFonts w:hint="default"/>
      </w:rPr>
    </w:lvl>
    <w:lvl w:ilvl="3">
      <w:start w:val="1"/>
      <w:numFmt w:val="none"/>
      <w:lvlText w:val=""/>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0C710ED8"/>
    <w:multiLevelType w:val="multilevel"/>
    <w:tmpl w:val="6416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C76B7A"/>
    <w:multiLevelType w:val="multilevel"/>
    <w:tmpl w:val="D1B0E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30679A"/>
    <w:multiLevelType w:val="hybridMultilevel"/>
    <w:tmpl w:val="818677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0E871592"/>
    <w:multiLevelType w:val="hybridMultilevel"/>
    <w:tmpl w:val="5EF67F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0EA8656F"/>
    <w:multiLevelType w:val="multilevel"/>
    <w:tmpl w:val="2DEC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2F2CB0"/>
    <w:multiLevelType w:val="multilevel"/>
    <w:tmpl w:val="1FAC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22144F"/>
    <w:multiLevelType w:val="multilevel"/>
    <w:tmpl w:val="7E8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2B644E"/>
    <w:multiLevelType w:val="multilevel"/>
    <w:tmpl w:val="A05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EE30D0"/>
    <w:multiLevelType w:val="hybridMultilevel"/>
    <w:tmpl w:val="B6E026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115470D0"/>
    <w:multiLevelType w:val="multilevel"/>
    <w:tmpl w:val="4A16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7C7F11"/>
    <w:multiLevelType w:val="multilevel"/>
    <w:tmpl w:val="0FF6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C5628C"/>
    <w:multiLevelType w:val="multilevel"/>
    <w:tmpl w:val="CFE4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642AE4"/>
    <w:multiLevelType w:val="multilevel"/>
    <w:tmpl w:val="5FA6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E8799D"/>
    <w:multiLevelType w:val="hybridMultilevel"/>
    <w:tmpl w:val="C32636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139D291B"/>
    <w:multiLevelType w:val="multilevel"/>
    <w:tmpl w:val="766E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A02136"/>
    <w:multiLevelType w:val="multilevel"/>
    <w:tmpl w:val="16E0029A"/>
    <w:styleLink w:val="CurrentList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14151082"/>
    <w:multiLevelType w:val="multilevel"/>
    <w:tmpl w:val="E636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193958"/>
    <w:multiLevelType w:val="hybridMultilevel"/>
    <w:tmpl w:val="35C405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3" w15:restartNumberingAfterBreak="0">
    <w:nsid w:val="147215BB"/>
    <w:multiLevelType w:val="multilevel"/>
    <w:tmpl w:val="AF3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8E4D98"/>
    <w:multiLevelType w:val="multilevel"/>
    <w:tmpl w:val="F67E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FB1E8E"/>
    <w:multiLevelType w:val="hybridMultilevel"/>
    <w:tmpl w:val="C42698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6" w15:restartNumberingAfterBreak="0">
    <w:nsid w:val="15035A57"/>
    <w:multiLevelType w:val="multilevel"/>
    <w:tmpl w:val="ABCE98FE"/>
    <w:styleLink w:val="CurrentList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152E3484"/>
    <w:multiLevelType w:val="multilevel"/>
    <w:tmpl w:val="E018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021025"/>
    <w:multiLevelType w:val="hybridMultilevel"/>
    <w:tmpl w:val="2DB4DF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9" w15:restartNumberingAfterBreak="0">
    <w:nsid w:val="1607306D"/>
    <w:multiLevelType w:val="hybridMultilevel"/>
    <w:tmpl w:val="019053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16480EEF"/>
    <w:multiLevelType w:val="multilevel"/>
    <w:tmpl w:val="348E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992371"/>
    <w:multiLevelType w:val="hybridMultilevel"/>
    <w:tmpl w:val="DDCC77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2" w15:restartNumberingAfterBreak="0">
    <w:nsid w:val="16E03E8A"/>
    <w:multiLevelType w:val="multilevel"/>
    <w:tmpl w:val="E26E1B6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17512609"/>
    <w:multiLevelType w:val="hybridMultilevel"/>
    <w:tmpl w:val="9BCC6ED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4" w15:restartNumberingAfterBreak="0">
    <w:nsid w:val="17862550"/>
    <w:multiLevelType w:val="multilevel"/>
    <w:tmpl w:val="5764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D57A94"/>
    <w:multiLevelType w:val="hybridMultilevel"/>
    <w:tmpl w:val="C9F8A3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6" w15:restartNumberingAfterBreak="0">
    <w:nsid w:val="18702C74"/>
    <w:multiLevelType w:val="multilevel"/>
    <w:tmpl w:val="263E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5432E5"/>
    <w:multiLevelType w:val="hybridMultilevel"/>
    <w:tmpl w:val="507AB4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8" w15:restartNumberingAfterBreak="0">
    <w:nsid w:val="1BB81286"/>
    <w:multiLevelType w:val="hybridMultilevel"/>
    <w:tmpl w:val="ACF4A1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9" w15:restartNumberingAfterBreak="0">
    <w:nsid w:val="1C837A0C"/>
    <w:multiLevelType w:val="hybridMultilevel"/>
    <w:tmpl w:val="0802A2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0" w15:restartNumberingAfterBreak="0">
    <w:nsid w:val="1C9777D5"/>
    <w:multiLevelType w:val="hybridMultilevel"/>
    <w:tmpl w:val="E154DE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1" w15:restartNumberingAfterBreak="0">
    <w:nsid w:val="1CD41E3B"/>
    <w:multiLevelType w:val="multilevel"/>
    <w:tmpl w:val="0F54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BB56D2"/>
    <w:multiLevelType w:val="multilevel"/>
    <w:tmpl w:val="DA0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CD79D9"/>
    <w:multiLevelType w:val="multilevel"/>
    <w:tmpl w:val="9FB2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0549AF"/>
    <w:multiLevelType w:val="multilevel"/>
    <w:tmpl w:val="E818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7B7851"/>
    <w:multiLevelType w:val="multilevel"/>
    <w:tmpl w:val="32E0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F069B9"/>
    <w:multiLevelType w:val="multilevel"/>
    <w:tmpl w:val="5BD8D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0B76C0"/>
    <w:multiLevelType w:val="multilevel"/>
    <w:tmpl w:val="07A49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1A4504"/>
    <w:multiLevelType w:val="multilevel"/>
    <w:tmpl w:val="DC34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297BA8"/>
    <w:multiLevelType w:val="multilevel"/>
    <w:tmpl w:val="46F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593DBA"/>
    <w:multiLevelType w:val="hybridMultilevel"/>
    <w:tmpl w:val="9A2E596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1" w15:restartNumberingAfterBreak="0">
    <w:nsid w:val="209D4C05"/>
    <w:multiLevelType w:val="multilevel"/>
    <w:tmpl w:val="2CD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CB4341"/>
    <w:multiLevelType w:val="multilevel"/>
    <w:tmpl w:val="A284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351F2B"/>
    <w:multiLevelType w:val="multilevel"/>
    <w:tmpl w:val="CF5C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210EAF"/>
    <w:multiLevelType w:val="hybridMultilevel"/>
    <w:tmpl w:val="E3B8A2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5" w15:restartNumberingAfterBreak="0">
    <w:nsid w:val="23232573"/>
    <w:multiLevelType w:val="multilevel"/>
    <w:tmpl w:val="DA28B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A522E1"/>
    <w:multiLevelType w:val="multilevel"/>
    <w:tmpl w:val="7DD2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F778C0"/>
    <w:multiLevelType w:val="multilevel"/>
    <w:tmpl w:val="76D6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3E2268"/>
    <w:multiLevelType w:val="multilevel"/>
    <w:tmpl w:val="4FC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865CA0"/>
    <w:multiLevelType w:val="multilevel"/>
    <w:tmpl w:val="11F0A2C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none"/>
      <w:pStyle w:val="Heading4"/>
      <w:lvlText w:val=""/>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0" w15:restartNumberingAfterBreak="0">
    <w:nsid w:val="24BA2B31"/>
    <w:multiLevelType w:val="hybridMultilevel"/>
    <w:tmpl w:val="8572DE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1" w15:restartNumberingAfterBreak="0">
    <w:nsid w:val="250D15E7"/>
    <w:multiLevelType w:val="multilevel"/>
    <w:tmpl w:val="C202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D107B0"/>
    <w:multiLevelType w:val="multilevel"/>
    <w:tmpl w:val="1130A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4C62B7"/>
    <w:multiLevelType w:val="multilevel"/>
    <w:tmpl w:val="978A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512DB1"/>
    <w:multiLevelType w:val="multilevel"/>
    <w:tmpl w:val="10A8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77523E"/>
    <w:multiLevelType w:val="multilevel"/>
    <w:tmpl w:val="CF20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B80AC1"/>
    <w:multiLevelType w:val="hybridMultilevel"/>
    <w:tmpl w:val="23C463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7" w15:restartNumberingAfterBreak="0">
    <w:nsid w:val="283830C0"/>
    <w:multiLevelType w:val="multilevel"/>
    <w:tmpl w:val="F138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4F17CD"/>
    <w:multiLevelType w:val="multilevel"/>
    <w:tmpl w:val="758CE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140D87"/>
    <w:multiLevelType w:val="hybridMultilevel"/>
    <w:tmpl w:val="318894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0" w15:restartNumberingAfterBreak="0">
    <w:nsid w:val="29EF69E2"/>
    <w:multiLevelType w:val="hybridMultilevel"/>
    <w:tmpl w:val="909055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1" w15:restartNumberingAfterBreak="0">
    <w:nsid w:val="29F976F8"/>
    <w:multiLevelType w:val="multilevel"/>
    <w:tmpl w:val="92F0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D55EAD"/>
    <w:multiLevelType w:val="multilevel"/>
    <w:tmpl w:val="A7E4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6D2538"/>
    <w:multiLevelType w:val="multilevel"/>
    <w:tmpl w:val="F8F4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CE0AA2"/>
    <w:multiLevelType w:val="multilevel"/>
    <w:tmpl w:val="4AC0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B542B1"/>
    <w:multiLevelType w:val="multilevel"/>
    <w:tmpl w:val="8030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303546"/>
    <w:multiLevelType w:val="multilevel"/>
    <w:tmpl w:val="D8E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3737E5"/>
    <w:multiLevelType w:val="hybridMultilevel"/>
    <w:tmpl w:val="0FA823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8" w15:restartNumberingAfterBreak="0">
    <w:nsid w:val="2F45226C"/>
    <w:multiLevelType w:val="hybridMultilevel"/>
    <w:tmpl w:val="8690C9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9" w15:restartNumberingAfterBreak="0">
    <w:nsid w:val="2F603320"/>
    <w:multiLevelType w:val="multilevel"/>
    <w:tmpl w:val="36F0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712D51"/>
    <w:multiLevelType w:val="hybridMultilevel"/>
    <w:tmpl w:val="928EC8B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1" w15:restartNumberingAfterBreak="0">
    <w:nsid w:val="312941C1"/>
    <w:multiLevelType w:val="multilevel"/>
    <w:tmpl w:val="9FBC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61105A"/>
    <w:multiLevelType w:val="hybridMultilevel"/>
    <w:tmpl w:val="DDB63C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3" w15:restartNumberingAfterBreak="0">
    <w:nsid w:val="31C50C06"/>
    <w:multiLevelType w:val="hybridMultilevel"/>
    <w:tmpl w:val="E41458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4" w15:restartNumberingAfterBreak="0">
    <w:nsid w:val="31E02D1E"/>
    <w:multiLevelType w:val="multilevel"/>
    <w:tmpl w:val="2050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19170A"/>
    <w:multiLevelType w:val="hybridMultilevel"/>
    <w:tmpl w:val="2CF04B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6" w15:restartNumberingAfterBreak="0">
    <w:nsid w:val="328F547D"/>
    <w:multiLevelType w:val="multilevel"/>
    <w:tmpl w:val="2D20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B03259"/>
    <w:multiLevelType w:val="hybridMultilevel"/>
    <w:tmpl w:val="5DBA41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8" w15:restartNumberingAfterBreak="0">
    <w:nsid w:val="33D81A9E"/>
    <w:multiLevelType w:val="hybridMultilevel"/>
    <w:tmpl w:val="8FC4D5A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9" w15:restartNumberingAfterBreak="0">
    <w:nsid w:val="3449039F"/>
    <w:multiLevelType w:val="multilevel"/>
    <w:tmpl w:val="16C86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AE3607"/>
    <w:multiLevelType w:val="multilevel"/>
    <w:tmpl w:val="C8B0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2220A4"/>
    <w:multiLevelType w:val="hybridMultilevel"/>
    <w:tmpl w:val="D07809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2" w15:restartNumberingAfterBreak="0">
    <w:nsid w:val="360467A8"/>
    <w:multiLevelType w:val="hybridMultilevel"/>
    <w:tmpl w:val="ED3A6E3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3" w15:restartNumberingAfterBreak="0">
    <w:nsid w:val="36161DDC"/>
    <w:multiLevelType w:val="hybridMultilevel"/>
    <w:tmpl w:val="00924A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4" w15:restartNumberingAfterBreak="0">
    <w:nsid w:val="368E26F2"/>
    <w:multiLevelType w:val="multilevel"/>
    <w:tmpl w:val="B7D0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7590CD7"/>
    <w:multiLevelType w:val="multilevel"/>
    <w:tmpl w:val="906A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754B45"/>
    <w:multiLevelType w:val="multilevel"/>
    <w:tmpl w:val="C17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4C72C3"/>
    <w:multiLevelType w:val="multilevel"/>
    <w:tmpl w:val="0466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D87247"/>
    <w:multiLevelType w:val="multilevel"/>
    <w:tmpl w:val="DD3A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DE5DCE"/>
    <w:multiLevelType w:val="multilevel"/>
    <w:tmpl w:val="C046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FC6492"/>
    <w:multiLevelType w:val="multilevel"/>
    <w:tmpl w:val="FD14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50681F"/>
    <w:multiLevelType w:val="hybridMultilevel"/>
    <w:tmpl w:val="98CA27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2" w15:restartNumberingAfterBreak="0">
    <w:nsid w:val="3A9348CB"/>
    <w:multiLevelType w:val="multilevel"/>
    <w:tmpl w:val="94D8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696831"/>
    <w:multiLevelType w:val="multilevel"/>
    <w:tmpl w:val="E050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A051D9"/>
    <w:multiLevelType w:val="hybridMultilevel"/>
    <w:tmpl w:val="6560AD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5" w15:restartNumberingAfterBreak="0">
    <w:nsid w:val="3E3538BC"/>
    <w:multiLevelType w:val="multilevel"/>
    <w:tmpl w:val="A63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E8B15BA"/>
    <w:multiLevelType w:val="multilevel"/>
    <w:tmpl w:val="4DC2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7A371D"/>
    <w:multiLevelType w:val="multilevel"/>
    <w:tmpl w:val="187C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DD1BA7"/>
    <w:multiLevelType w:val="multilevel"/>
    <w:tmpl w:val="1850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2269DC"/>
    <w:multiLevelType w:val="hybridMultilevel"/>
    <w:tmpl w:val="F516F0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0" w15:restartNumberingAfterBreak="0">
    <w:nsid w:val="413C51E7"/>
    <w:multiLevelType w:val="multilevel"/>
    <w:tmpl w:val="B25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6426D9"/>
    <w:multiLevelType w:val="multilevel"/>
    <w:tmpl w:val="0920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E50FFD"/>
    <w:multiLevelType w:val="hybridMultilevel"/>
    <w:tmpl w:val="1A50BD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3" w15:restartNumberingAfterBreak="0">
    <w:nsid w:val="438A413B"/>
    <w:multiLevelType w:val="multilevel"/>
    <w:tmpl w:val="5126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5647D0"/>
    <w:multiLevelType w:val="multilevel"/>
    <w:tmpl w:val="5600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A4556F"/>
    <w:multiLevelType w:val="hybridMultilevel"/>
    <w:tmpl w:val="951499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6" w15:restartNumberingAfterBreak="0">
    <w:nsid w:val="46557D65"/>
    <w:multiLevelType w:val="multilevel"/>
    <w:tmpl w:val="D76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863FCE"/>
    <w:multiLevelType w:val="hybridMultilevel"/>
    <w:tmpl w:val="E034DE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8" w15:restartNumberingAfterBreak="0">
    <w:nsid w:val="481168D7"/>
    <w:multiLevelType w:val="multilevel"/>
    <w:tmpl w:val="86141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4F4F35"/>
    <w:multiLevelType w:val="hybridMultilevel"/>
    <w:tmpl w:val="BF9C65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0" w15:restartNumberingAfterBreak="0">
    <w:nsid w:val="489E1175"/>
    <w:multiLevelType w:val="hybridMultilevel"/>
    <w:tmpl w:val="E20A2E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1" w15:restartNumberingAfterBreak="0">
    <w:nsid w:val="492E2C85"/>
    <w:multiLevelType w:val="multilevel"/>
    <w:tmpl w:val="6058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4A60E0"/>
    <w:multiLevelType w:val="hybridMultilevel"/>
    <w:tmpl w:val="81BC8B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3" w15:restartNumberingAfterBreak="0">
    <w:nsid w:val="4A764B22"/>
    <w:multiLevelType w:val="hybridMultilevel"/>
    <w:tmpl w:val="2A624F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4" w15:restartNumberingAfterBreak="0">
    <w:nsid w:val="4AB673C6"/>
    <w:multiLevelType w:val="multilevel"/>
    <w:tmpl w:val="AA9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E56D61"/>
    <w:multiLevelType w:val="hybridMultilevel"/>
    <w:tmpl w:val="EC2A8B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6" w15:restartNumberingAfterBreak="0">
    <w:nsid w:val="4B065AE2"/>
    <w:multiLevelType w:val="hybridMultilevel"/>
    <w:tmpl w:val="4FE8CEFE"/>
    <w:lvl w:ilvl="0" w:tplc="901C0718">
      <w:start w:val="1"/>
      <w:numFmt w:val="bullet"/>
      <w:pStyle w:val="Bullets"/>
      <w:lvlText w:val=""/>
      <w:lvlJc w:val="left"/>
      <w:pPr>
        <w:ind w:left="1353" w:hanging="360"/>
      </w:pPr>
      <w:rPr>
        <w:rFonts w:ascii="Symbol" w:hAnsi="Symbol" w:hint="default"/>
        <w:color w:val="BFBFBF"/>
      </w:rPr>
    </w:lvl>
    <w:lvl w:ilvl="1" w:tplc="04090003">
      <w:start w:val="1"/>
      <w:numFmt w:val="bullet"/>
      <w:lvlText w:val="o"/>
      <w:lvlJc w:val="left"/>
      <w:pPr>
        <w:ind w:left="1800" w:hanging="360"/>
      </w:pPr>
      <w:rPr>
        <w:rFonts w:ascii="Courier New" w:hAnsi="Courier New" w:cs="Calibri"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alibri"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alibri"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4B302C39"/>
    <w:multiLevelType w:val="multilevel"/>
    <w:tmpl w:val="5EF2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C16365"/>
    <w:multiLevelType w:val="multilevel"/>
    <w:tmpl w:val="A738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7146DD"/>
    <w:multiLevelType w:val="hybridMultilevel"/>
    <w:tmpl w:val="82F08EB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0" w15:restartNumberingAfterBreak="0">
    <w:nsid w:val="4C9242B8"/>
    <w:multiLevelType w:val="hybridMultilevel"/>
    <w:tmpl w:val="AEEE84B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1" w15:restartNumberingAfterBreak="0">
    <w:nsid w:val="4CA92894"/>
    <w:multiLevelType w:val="hybridMultilevel"/>
    <w:tmpl w:val="EDB271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2" w15:restartNumberingAfterBreak="0">
    <w:nsid w:val="4D1C711D"/>
    <w:multiLevelType w:val="hybridMultilevel"/>
    <w:tmpl w:val="4CB633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3" w15:restartNumberingAfterBreak="0">
    <w:nsid w:val="4D475303"/>
    <w:multiLevelType w:val="hybridMultilevel"/>
    <w:tmpl w:val="AC3626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4" w15:restartNumberingAfterBreak="0">
    <w:nsid w:val="4D49388A"/>
    <w:multiLevelType w:val="multilevel"/>
    <w:tmpl w:val="8BA0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D7D708F"/>
    <w:multiLevelType w:val="multilevel"/>
    <w:tmpl w:val="F5C4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DAD2818"/>
    <w:multiLevelType w:val="multilevel"/>
    <w:tmpl w:val="C4DE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CE0BC2"/>
    <w:multiLevelType w:val="hybridMultilevel"/>
    <w:tmpl w:val="FD7C1A6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8" w15:restartNumberingAfterBreak="0">
    <w:nsid w:val="4EA962C0"/>
    <w:multiLevelType w:val="multilevel"/>
    <w:tmpl w:val="69DC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78075E"/>
    <w:multiLevelType w:val="multilevel"/>
    <w:tmpl w:val="B26E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FF94F14"/>
    <w:multiLevelType w:val="multilevel"/>
    <w:tmpl w:val="E356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2F55B0"/>
    <w:multiLevelType w:val="hybridMultilevel"/>
    <w:tmpl w:val="083063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2" w15:restartNumberingAfterBreak="0">
    <w:nsid w:val="511D0749"/>
    <w:multiLevelType w:val="multilevel"/>
    <w:tmpl w:val="3EE6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1382557"/>
    <w:multiLevelType w:val="multilevel"/>
    <w:tmpl w:val="53369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79632D"/>
    <w:multiLevelType w:val="hybridMultilevel"/>
    <w:tmpl w:val="1EC4B1F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5" w15:restartNumberingAfterBreak="0">
    <w:nsid w:val="51836414"/>
    <w:multiLevelType w:val="multilevel"/>
    <w:tmpl w:val="39E2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187628F"/>
    <w:multiLevelType w:val="hybridMultilevel"/>
    <w:tmpl w:val="C16A74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7" w15:restartNumberingAfterBreak="0">
    <w:nsid w:val="51F453CC"/>
    <w:multiLevelType w:val="multilevel"/>
    <w:tmpl w:val="F372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373F0C"/>
    <w:multiLevelType w:val="hybridMultilevel"/>
    <w:tmpl w:val="04A6CE3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9" w15:restartNumberingAfterBreak="0">
    <w:nsid w:val="530107FB"/>
    <w:multiLevelType w:val="hybridMultilevel"/>
    <w:tmpl w:val="C8A023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0" w15:restartNumberingAfterBreak="0">
    <w:nsid w:val="53331677"/>
    <w:multiLevelType w:val="hybridMultilevel"/>
    <w:tmpl w:val="F71EE6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1" w15:restartNumberingAfterBreak="0">
    <w:nsid w:val="534309D8"/>
    <w:multiLevelType w:val="multilevel"/>
    <w:tmpl w:val="C3D0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4537C8"/>
    <w:multiLevelType w:val="multilevel"/>
    <w:tmpl w:val="57A4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464287"/>
    <w:multiLevelType w:val="multilevel"/>
    <w:tmpl w:val="E468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7B439C"/>
    <w:multiLevelType w:val="hybridMultilevel"/>
    <w:tmpl w:val="01F46EE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5" w15:restartNumberingAfterBreak="0">
    <w:nsid w:val="54DB1EB8"/>
    <w:multiLevelType w:val="multilevel"/>
    <w:tmpl w:val="761EC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F46419"/>
    <w:multiLevelType w:val="multilevel"/>
    <w:tmpl w:val="C58C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9F7200"/>
    <w:multiLevelType w:val="hybridMultilevel"/>
    <w:tmpl w:val="5C5223A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8" w15:restartNumberingAfterBreak="0">
    <w:nsid w:val="55D4628C"/>
    <w:multiLevelType w:val="hybridMultilevel"/>
    <w:tmpl w:val="CF56970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9" w15:restartNumberingAfterBreak="0">
    <w:nsid w:val="5659521F"/>
    <w:multiLevelType w:val="multilevel"/>
    <w:tmpl w:val="85C4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781028"/>
    <w:multiLevelType w:val="hybridMultilevel"/>
    <w:tmpl w:val="057475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1" w15:restartNumberingAfterBreak="0">
    <w:nsid w:val="57B9170D"/>
    <w:multiLevelType w:val="hybridMultilevel"/>
    <w:tmpl w:val="FA4CB7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2" w15:restartNumberingAfterBreak="0">
    <w:nsid w:val="582957D9"/>
    <w:multiLevelType w:val="hybridMultilevel"/>
    <w:tmpl w:val="BA4A21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3" w15:restartNumberingAfterBreak="0">
    <w:nsid w:val="583236FD"/>
    <w:multiLevelType w:val="hybridMultilevel"/>
    <w:tmpl w:val="687010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4" w15:restartNumberingAfterBreak="0">
    <w:nsid w:val="58993F2D"/>
    <w:multiLevelType w:val="multilevel"/>
    <w:tmpl w:val="C5780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8CB2FB7"/>
    <w:multiLevelType w:val="hybridMultilevel"/>
    <w:tmpl w:val="70F020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6" w15:restartNumberingAfterBreak="0">
    <w:nsid w:val="591D71C4"/>
    <w:multiLevelType w:val="hybridMultilevel"/>
    <w:tmpl w:val="9B0228D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7" w15:restartNumberingAfterBreak="0">
    <w:nsid w:val="59793FDE"/>
    <w:multiLevelType w:val="hybridMultilevel"/>
    <w:tmpl w:val="BD3633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8" w15:restartNumberingAfterBreak="0">
    <w:nsid w:val="59D4531F"/>
    <w:multiLevelType w:val="multilevel"/>
    <w:tmpl w:val="0C2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A095B78"/>
    <w:multiLevelType w:val="hybridMultilevel"/>
    <w:tmpl w:val="C39605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0" w15:restartNumberingAfterBreak="0">
    <w:nsid w:val="5A153172"/>
    <w:multiLevelType w:val="multilevel"/>
    <w:tmpl w:val="61B8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A4008B7"/>
    <w:multiLevelType w:val="multilevel"/>
    <w:tmpl w:val="2F52E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4D728F"/>
    <w:multiLevelType w:val="multilevel"/>
    <w:tmpl w:val="701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33099E"/>
    <w:multiLevelType w:val="multilevel"/>
    <w:tmpl w:val="5F12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452A4D"/>
    <w:multiLevelType w:val="multilevel"/>
    <w:tmpl w:val="E92C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C643C45"/>
    <w:multiLevelType w:val="hybridMultilevel"/>
    <w:tmpl w:val="DB60B4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6" w15:restartNumberingAfterBreak="0">
    <w:nsid w:val="5C711BE8"/>
    <w:multiLevelType w:val="hybridMultilevel"/>
    <w:tmpl w:val="CA9C7CB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7" w15:restartNumberingAfterBreak="0">
    <w:nsid w:val="5DAA1094"/>
    <w:multiLevelType w:val="multilevel"/>
    <w:tmpl w:val="3CC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DAC607C"/>
    <w:multiLevelType w:val="hybridMultilevel"/>
    <w:tmpl w:val="9E84A1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9" w15:restartNumberingAfterBreak="0">
    <w:nsid w:val="5EBC1DCB"/>
    <w:multiLevelType w:val="hybridMultilevel"/>
    <w:tmpl w:val="65D63B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0" w15:restartNumberingAfterBreak="0">
    <w:nsid w:val="5F017297"/>
    <w:multiLevelType w:val="multilevel"/>
    <w:tmpl w:val="CFBC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870480"/>
    <w:multiLevelType w:val="multilevel"/>
    <w:tmpl w:val="B9B8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FAD2DE4"/>
    <w:multiLevelType w:val="hybridMultilevel"/>
    <w:tmpl w:val="A0208F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3" w15:restartNumberingAfterBreak="0">
    <w:nsid w:val="5FCB3252"/>
    <w:multiLevelType w:val="multilevel"/>
    <w:tmpl w:val="8696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F0470A"/>
    <w:multiLevelType w:val="hybridMultilevel"/>
    <w:tmpl w:val="0FA0EF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5" w15:restartNumberingAfterBreak="0">
    <w:nsid w:val="600310CA"/>
    <w:multiLevelType w:val="hybridMultilevel"/>
    <w:tmpl w:val="811446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6" w15:restartNumberingAfterBreak="0">
    <w:nsid w:val="60393B7C"/>
    <w:multiLevelType w:val="hybridMultilevel"/>
    <w:tmpl w:val="8F8439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7" w15:restartNumberingAfterBreak="0">
    <w:nsid w:val="605D0E9C"/>
    <w:multiLevelType w:val="multilevel"/>
    <w:tmpl w:val="3DBA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7360C4"/>
    <w:multiLevelType w:val="hybridMultilevel"/>
    <w:tmpl w:val="3120F6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9" w15:restartNumberingAfterBreak="0">
    <w:nsid w:val="60AE411E"/>
    <w:multiLevelType w:val="hybridMultilevel"/>
    <w:tmpl w:val="956855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0" w15:restartNumberingAfterBreak="0">
    <w:nsid w:val="610719F5"/>
    <w:multiLevelType w:val="multilevel"/>
    <w:tmpl w:val="EAA6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8A30CB"/>
    <w:multiLevelType w:val="hybridMultilevel"/>
    <w:tmpl w:val="3524F6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2" w15:restartNumberingAfterBreak="0">
    <w:nsid w:val="61AB2E6C"/>
    <w:multiLevelType w:val="hybridMultilevel"/>
    <w:tmpl w:val="648AA1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3" w15:restartNumberingAfterBreak="0">
    <w:nsid w:val="61B34DD0"/>
    <w:multiLevelType w:val="hybridMultilevel"/>
    <w:tmpl w:val="EE4697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4" w15:restartNumberingAfterBreak="0">
    <w:nsid w:val="61F4084B"/>
    <w:multiLevelType w:val="hybridMultilevel"/>
    <w:tmpl w:val="868E8C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5" w15:restartNumberingAfterBreak="0">
    <w:nsid w:val="62035E41"/>
    <w:multiLevelType w:val="hybridMultilevel"/>
    <w:tmpl w:val="F53ECBB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6" w15:restartNumberingAfterBreak="0">
    <w:nsid w:val="623D1963"/>
    <w:multiLevelType w:val="hybridMultilevel"/>
    <w:tmpl w:val="4DA2C3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7" w15:restartNumberingAfterBreak="0">
    <w:nsid w:val="62686D6B"/>
    <w:multiLevelType w:val="hybridMultilevel"/>
    <w:tmpl w:val="DA162F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8" w15:restartNumberingAfterBreak="0">
    <w:nsid w:val="635B704E"/>
    <w:multiLevelType w:val="multilevel"/>
    <w:tmpl w:val="4C4E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37F3E08"/>
    <w:multiLevelType w:val="multilevel"/>
    <w:tmpl w:val="D0E8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3BF4F68"/>
    <w:multiLevelType w:val="hybridMultilevel"/>
    <w:tmpl w:val="3FD8AD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1" w15:restartNumberingAfterBreak="0">
    <w:nsid w:val="64A00840"/>
    <w:multiLevelType w:val="multilevel"/>
    <w:tmpl w:val="860A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5831A72"/>
    <w:multiLevelType w:val="multilevel"/>
    <w:tmpl w:val="87D6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6150664"/>
    <w:multiLevelType w:val="hybridMultilevel"/>
    <w:tmpl w:val="B7501E9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4" w15:restartNumberingAfterBreak="0">
    <w:nsid w:val="665D4855"/>
    <w:multiLevelType w:val="multilevel"/>
    <w:tmpl w:val="39806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6AB6A14"/>
    <w:multiLevelType w:val="multilevel"/>
    <w:tmpl w:val="A170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6C55E6B"/>
    <w:multiLevelType w:val="hybridMultilevel"/>
    <w:tmpl w:val="D82CC8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7" w15:restartNumberingAfterBreak="0">
    <w:nsid w:val="67197565"/>
    <w:multiLevelType w:val="hybridMultilevel"/>
    <w:tmpl w:val="C77A3E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8" w15:restartNumberingAfterBreak="0">
    <w:nsid w:val="67404F3B"/>
    <w:multiLevelType w:val="multilevel"/>
    <w:tmpl w:val="A29C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7EA383D"/>
    <w:multiLevelType w:val="hybridMultilevel"/>
    <w:tmpl w:val="00B0DF84"/>
    <w:lvl w:ilvl="0" w:tplc="588C81D8">
      <w:start w:val="1"/>
      <w:numFmt w:val="decimal"/>
      <w:pStyle w:val="Heading1"/>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240" w15:restartNumberingAfterBreak="0">
    <w:nsid w:val="68252058"/>
    <w:multiLevelType w:val="hybridMultilevel"/>
    <w:tmpl w:val="176E3C3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1" w15:restartNumberingAfterBreak="0">
    <w:nsid w:val="68AA07DD"/>
    <w:multiLevelType w:val="hybridMultilevel"/>
    <w:tmpl w:val="D65AF2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2" w15:restartNumberingAfterBreak="0">
    <w:nsid w:val="68C10ED8"/>
    <w:multiLevelType w:val="multilevel"/>
    <w:tmpl w:val="6DC2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96E79A1"/>
    <w:multiLevelType w:val="hybridMultilevel"/>
    <w:tmpl w:val="C7F0E7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4" w15:restartNumberingAfterBreak="0">
    <w:nsid w:val="6A004FA4"/>
    <w:multiLevelType w:val="multilevel"/>
    <w:tmpl w:val="FA5E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A7C6940"/>
    <w:multiLevelType w:val="hybridMultilevel"/>
    <w:tmpl w:val="37A2D4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6" w15:restartNumberingAfterBreak="0">
    <w:nsid w:val="6AC01D6F"/>
    <w:multiLevelType w:val="hybridMultilevel"/>
    <w:tmpl w:val="D6F891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7" w15:restartNumberingAfterBreak="0">
    <w:nsid w:val="6BC07863"/>
    <w:multiLevelType w:val="hybridMultilevel"/>
    <w:tmpl w:val="924623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8" w15:restartNumberingAfterBreak="0">
    <w:nsid w:val="6BFE394A"/>
    <w:multiLevelType w:val="multilevel"/>
    <w:tmpl w:val="1B60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234D44"/>
    <w:multiLevelType w:val="multilevel"/>
    <w:tmpl w:val="C09C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3F5AC8"/>
    <w:multiLevelType w:val="hybridMultilevel"/>
    <w:tmpl w:val="F13C26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1" w15:restartNumberingAfterBreak="0">
    <w:nsid w:val="6E1976CD"/>
    <w:multiLevelType w:val="hybridMultilevel"/>
    <w:tmpl w:val="B3D69A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2" w15:restartNumberingAfterBreak="0">
    <w:nsid w:val="6E285421"/>
    <w:multiLevelType w:val="hybridMultilevel"/>
    <w:tmpl w:val="65A4B0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3" w15:restartNumberingAfterBreak="0">
    <w:nsid w:val="6E5F0E35"/>
    <w:multiLevelType w:val="multilevel"/>
    <w:tmpl w:val="5B86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EA043B3"/>
    <w:multiLevelType w:val="hybridMultilevel"/>
    <w:tmpl w:val="E2B003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5" w15:restartNumberingAfterBreak="0">
    <w:nsid w:val="6F4C10A3"/>
    <w:multiLevelType w:val="multilevel"/>
    <w:tmpl w:val="EA7A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F5605E8"/>
    <w:multiLevelType w:val="hybridMultilevel"/>
    <w:tmpl w:val="78A82C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7" w15:restartNumberingAfterBreak="0">
    <w:nsid w:val="6F6B3778"/>
    <w:multiLevelType w:val="hybridMultilevel"/>
    <w:tmpl w:val="4D0051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8" w15:restartNumberingAfterBreak="0">
    <w:nsid w:val="6F9740C0"/>
    <w:multiLevelType w:val="multilevel"/>
    <w:tmpl w:val="ACA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FC05EAC"/>
    <w:multiLevelType w:val="multilevel"/>
    <w:tmpl w:val="82A6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FC076EC"/>
    <w:multiLevelType w:val="multilevel"/>
    <w:tmpl w:val="06845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0A70B2C"/>
    <w:multiLevelType w:val="hybridMultilevel"/>
    <w:tmpl w:val="A968699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2" w15:restartNumberingAfterBreak="0">
    <w:nsid w:val="710774CD"/>
    <w:multiLevelType w:val="hybridMultilevel"/>
    <w:tmpl w:val="7258F4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3" w15:restartNumberingAfterBreak="0">
    <w:nsid w:val="718B269F"/>
    <w:multiLevelType w:val="hybridMultilevel"/>
    <w:tmpl w:val="A6A6C68E"/>
    <w:lvl w:ilvl="0" w:tplc="E4E83F04">
      <w:start w:val="1"/>
      <w:numFmt w:val="decimal"/>
      <w:pStyle w:val="Numbers"/>
      <w:lvlText w:val="%1."/>
      <w:lvlJc w:val="left"/>
      <w:pPr>
        <w:ind w:left="360" w:hanging="360"/>
      </w:pPr>
      <w:rPr>
        <w:rFonts w:ascii="Lucida Grande" w:hAnsi="Lucida Grande" w:hint="default"/>
        <w:color w:val="BFBF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208625F"/>
    <w:multiLevelType w:val="hybridMultilevel"/>
    <w:tmpl w:val="5A6AF6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5" w15:restartNumberingAfterBreak="0">
    <w:nsid w:val="72A44993"/>
    <w:multiLevelType w:val="multilevel"/>
    <w:tmpl w:val="93BC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3485BE9"/>
    <w:multiLevelType w:val="hybridMultilevel"/>
    <w:tmpl w:val="7D2CA07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7" w15:restartNumberingAfterBreak="0">
    <w:nsid w:val="73CF1E9B"/>
    <w:multiLevelType w:val="multilevel"/>
    <w:tmpl w:val="AF8E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4332BFB"/>
    <w:multiLevelType w:val="hybridMultilevel"/>
    <w:tmpl w:val="0AE2C66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9" w15:restartNumberingAfterBreak="0">
    <w:nsid w:val="748D03CA"/>
    <w:multiLevelType w:val="hybridMultilevel"/>
    <w:tmpl w:val="30EAF0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0" w15:restartNumberingAfterBreak="0">
    <w:nsid w:val="748F5734"/>
    <w:multiLevelType w:val="multilevel"/>
    <w:tmpl w:val="811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4D26CFD"/>
    <w:multiLevelType w:val="multilevel"/>
    <w:tmpl w:val="0304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4FB1842"/>
    <w:multiLevelType w:val="multilevel"/>
    <w:tmpl w:val="9506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5F45208"/>
    <w:multiLevelType w:val="multilevel"/>
    <w:tmpl w:val="79F8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638181F"/>
    <w:multiLevelType w:val="hybridMultilevel"/>
    <w:tmpl w:val="2DE2A6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5" w15:restartNumberingAfterBreak="0">
    <w:nsid w:val="76A156E6"/>
    <w:multiLevelType w:val="hybridMultilevel"/>
    <w:tmpl w:val="18F0ED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6" w15:restartNumberingAfterBreak="0">
    <w:nsid w:val="76BC6192"/>
    <w:multiLevelType w:val="hybridMultilevel"/>
    <w:tmpl w:val="B4B64F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7" w15:restartNumberingAfterBreak="0">
    <w:nsid w:val="76C07EF7"/>
    <w:multiLevelType w:val="multilevel"/>
    <w:tmpl w:val="56E2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71A034B"/>
    <w:multiLevelType w:val="hybridMultilevel"/>
    <w:tmpl w:val="271005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9" w15:restartNumberingAfterBreak="0">
    <w:nsid w:val="773F0BA0"/>
    <w:multiLevelType w:val="multilevel"/>
    <w:tmpl w:val="35C8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774750D"/>
    <w:multiLevelType w:val="multilevel"/>
    <w:tmpl w:val="89BE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7856B47"/>
    <w:multiLevelType w:val="hybridMultilevel"/>
    <w:tmpl w:val="7FEAD87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2" w15:restartNumberingAfterBreak="0">
    <w:nsid w:val="778E605C"/>
    <w:multiLevelType w:val="multilevel"/>
    <w:tmpl w:val="F3F2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85358D2"/>
    <w:multiLevelType w:val="multilevel"/>
    <w:tmpl w:val="62001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8650441"/>
    <w:multiLevelType w:val="hybridMultilevel"/>
    <w:tmpl w:val="B5724A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5" w15:restartNumberingAfterBreak="0">
    <w:nsid w:val="789A1029"/>
    <w:multiLevelType w:val="multilevel"/>
    <w:tmpl w:val="700E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8C91305"/>
    <w:multiLevelType w:val="hybridMultilevel"/>
    <w:tmpl w:val="BD24A0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7" w15:restartNumberingAfterBreak="0">
    <w:nsid w:val="7989485D"/>
    <w:multiLevelType w:val="hybridMultilevel"/>
    <w:tmpl w:val="DAC2CA0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8" w15:restartNumberingAfterBreak="0">
    <w:nsid w:val="79DE7FCD"/>
    <w:multiLevelType w:val="hybridMultilevel"/>
    <w:tmpl w:val="3CA4B7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9" w15:restartNumberingAfterBreak="0">
    <w:nsid w:val="7A5D1E98"/>
    <w:multiLevelType w:val="multilevel"/>
    <w:tmpl w:val="AE96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E60AC6"/>
    <w:multiLevelType w:val="hybridMultilevel"/>
    <w:tmpl w:val="0ED437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1" w15:restartNumberingAfterBreak="0">
    <w:nsid w:val="7C7C713E"/>
    <w:multiLevelType w:val="multilevel"/>
    <w:tmpl w:val="68F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CBF7546"/>
    <w:multiLevelType w:val="hybridMultilevel"/>
    <w:tmpl w:val="8DD464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3" w15:restartNumberingAfterBreak="0">
    <w:nsid w:val="7CD37012"/>
    <w:multiLevelType w:val="hybridMultilevel"/>
    <w:tmpl w:val="638A0A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4" w15:restartNumberingAfterBreak="0">
    <w:nsid w:val="7E47446A"/>
    <w:multiLevelType w:val="hybridMultilevel"/>
    <w:tmpl w:val="D3227B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5" w15:restartNumberingAfterBreak="0">
    <w:nsid w:val="7EE20586"/>
    <w:multiLevelType w:val="hybridMultilevel"/>
    <w:tmpl w:val="45D217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6" w15:restartNumberingAfterBreak="0">
    <w:nsid w:val="7F1C26C2"/>
    <w:multiLevelType w:val="hybridMultilevel"/>
    <w:tmpl w:val="50460F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7" w15:restartNumberingAfterBreak="0">
    <w:nsid w:val="7F954B33"/>
    <w:multiLevelType w:val="multilevel"/>
    <w:tmpl w:val="5B80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FD7212B"/>
    <w:multiLevelType w:val="multilevel"/>
    <w:tmpl w:val="678E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06541">
    <w:abstractNumId w:val="156"/>
  </w:num>
  <w:num w:numId="2" w16cid:durableId="40641096">
    <w:abstractNumId w:val="263"/>
  </w:num>
  <w:num w:numId="3" w16cid:durableId="2133279608">
    <w:abstractNumId w:val="62"/>
  </w:num>
  <w:num w:numId="4" w16cid:durableId="1622374644">
    <w:abstractNumId w:val="11"/>
  </w:num>
  <w:num w:numId="5" w16cid:durableId="1167138549">
    <w:abstractNumId w:val="50"/>
  </w:num>
  <w:num w:numId="6" w16cid:durableId="307704892">
    <w:abstractNumId w:val="56"/>
  </w:num>
  <w:num w:numId="7" w16cid:durableId="834689496">
    <w:abstractNumId w:val="34"/>
  </w:num>
  <w:num w:numId="8" w16cid:durableId="1610550750">
    <w:abstractNumId w:val="89"/>
  </w:num>
  <w:num w:numId="9" w16cid:durableId="2020084074">
    <w:abstractNumId w:val="0"/>
  </w:num>
  <w:num w:numId="10" w16cid:durableId="171645415">
    <w:abstractNumId w:val="239"/>
  </w:num>
  <w:num w:numId="11" w16cid:durableId="1886065452">
    <w:abstractNumId w:val="127"/>
  </w:num>
  <w:num w:numId="12" w16cid:durableId="629091138">
    <w:abstractNumId w:val="144"/>
  </w:num>
  <w:num w:numId="13" w16cid:durableId="109712536">
    <w:abstractNumId w:val="146"/>
  </w:num>
  <w:num w:numId="14" w16cid:durableId="1189030725">
    <w:abstractNumId w:val="175"/>
  </w:num>
  <w:num w:numId="15" w16cid:durableId="1484276255">
    <w:abstractNumId w:val="101"/>
  </w:num>
  <w:num w:numId="16" w16cid:durableId="1671710696">
    <w:abstractNumId w:val="258"/>
  </w:num>
  <w:num w:numId="17" w16cid:durableId="1075203493">
    <w:abstractNumId w:val="183"/>
  </w:num>
  <w:num w:numId="18" w16cid:durableId="746076640">
    <w:abstractNumId w:val="280"/>
  </w:num>
  <w:num w:numId="19" w16cid:durableId="697656886">
    <w:abstractNumId w:val="14"/>
  </w:num>
  <w:num w:numId="20" w16cid:durableId="459344156">
    <w:abstractNumId w:val="272"/>
  </w:num>
  <w:num w:numId="21" w16cid:durableId="1632520104">
    <w:abstractNumId w:val="116"/>
  </w:num>
  <w:num w:numId="22" w16cid:durableId="720792264">
    <w:abstractNumId w:val="143"/>
  </w:num>
  <w:num w:numId="23" w16cid:durableId="2056855903">
    <w:abstractNumId w:val="140"/>
  </w:num>
  <w:num w:numId="24" w16cid:durableId="688139656">
    <w:abstractNumId w:val="282"/>
  </w:num>
  <w:num w:numId="25" w16cid:durableId="1832257806">
    <w:abstractNumId w:val="271"/>
  </w:num>
  <w:num w:numId="26" w16cid:durableId="108201737">
    <w:abstractNumId w:val="74"/>
  </w:num>
  <w:num w:numId="27" w16cid:durableId="1151363509">
    <w:abstractNumId w:val="91"/>
  </w:num>
  <w:num w:numId="28" w16cid:durableId="1962421068">
    <w:abstractNumId w:val="86"/>
  </w:num>
  <w:num w:numId="29" w16cid:durableId="2025592636">
    <w:abstractNumId w:val="114"/>
  </w:num>
  <w:num w:numId="30" w16cid:durableId="1342009915">
    <w:abstractNumId w:val="64"/>
  </w:num>
  <w:num w:numId="31" w16cid:durableId="496186637">
    <w:abstractNumId w:val="297"/>
  </w:num>
  <w:num w:numId="32" w16cid:durableId="1524972086">
    <w:abstractNumId w:val="254"/>
  </w:num>
  <w:num w:numId="33" w16cid:durableId="1692216628">
    <w:abstractNumId w:val="214"/>
  </w:num>
  <w:num w:numId="34" w16cid:durableId="141427398">
    <w:abstractNumId w:val="59"/>
  </w:num>
  <w:num w:numId="35" w16cid:durableId="792527741">
    <w:abstractNumId w:val="288"/>
  </w:num>
  <w:num w:numId="36" w16cid:durableId="172033666">
    <w:abstractNumId w:val="212"/>
  </w:num>
  <w:num w:numId="37" w16cid:durableId="1297874969">
    <w:abstractNumId w:val="225"/>
  </w:num>
  <w:num w:numId="38" w16cid:durableId="500389461">
    <w:abstractNumId w:val="142"/>
  </w:num>
  <w:num w:numId="39" w16cid:durableId="1436169759">
    <w:abstractNumId w:val="281"/>
  </w:num>
  <w:num w:numId="40" w16cid:durableId="1262951151">
    <w:abstractNumId w:val="9"/>
  </w:num>
  <w:num w:numId="41" w16cid:durableId="1172526752">
    <w:abstractNumId w:val="269"/>
  </w:num>
  <w:num w:numId="42" w16cid:durableId="1058750539">
    <w:abstractNumId w:val="117"/>
  </w:num>
  <w:num w:numId="43" w16cid:durableId="587693147">
    <w:abstractNumId w:val="294"/>
  </w:num>
  <w:num w:numId="44" w16cid:durableId="1023746453">
    <w:abstractNumId w:val="292"/>
  </w:num>
  <w:num w:numId="45" w16cid:durableId="760444157">
    <w:abstractNumId w:val="245"/>
  </w:num>
  <w:num w:numId="46" w16cid:durableId="1213422411">
    <w:abstractNumId w:val="80"/>
  </w:num>
  <w:num w:numId="47" w16cid:durableId="1770540380">
    <w:abstractNumId w:val="290"/>
  </w:num>
  <w:num w:numId="48" w16cid:durableId="1514101250">
    <w:abstractNumId w:val="195"/>
  </w:num>
  <w:num w:numId="49" w16cid:durableId="1149444064">
    <w:abstractNumId w:val="296"/>
  </w:num>
  <w:num w:numId="50" w16cid:durableId="1373654031">
    <w:abstractNumId w:val="67"/>
  </w:num>
  <w:num w:numId="51" w16cid:durableId="1852599982">
    <w:abstractNumId w:val="35"/>
  </w:num>
  <w:num w:numId="52" w16cid:durableId="2103531781">
    <w:abstractNumId w:val="181"/>
  </w:num>
  <w:num w:numId="53" w16cid:durableId="462236977">
    <w:abstractNumId w:val="259"/>
  </w:num>
  <w:num w:numId="54" w16cid:durableId="814562708">
    <w:abstractNumId w:val="248"/>
  </w:num>
  <w:num w:numId="55" w16cid:durableId="656694149">
    <w:abstractNumId w:val="54"/>
  </w:num>
  <w:num w:numId="56" w16cid:durableId="1615988176">
    <w:abstractNumId w:val="168"/>
  </w:num>
  <w:num w:numId="57" w16cid:durableId="2015104541">
    <w:abstractNumId w:val="88"/>
  </w:num>
  <w:num w:numId="58" w16cid:durableId="1887717958">
    <w:abstractNumId w:val="47"/>
  </w:num>
  <w:num w:numId="59" w16cid:durableId="1085033137">
    <w:abstractNumId w:val="102"/>
  </w:num>
  <w:num w:numId="60" w16cid:durableId="878593372">
    <w:abstractNumId w:val="129"/>
  </w:num>
  <w:num w:numId="61" w16cid:durableId="618294805">
    <w:abstractNumId w:val="57"/>
  </w:num>
  <w:num w:numId="62" w16cid:durableId="843591612">
    <w:abstractNumId w:val="234"/>
  </w:num>
  <w:num w:numId="63" w16cid:durableId="1785229668">
    <w:abstractNumId w:val="29"/>
  </w:num>
  <w:num w:numId="64" w16cid:durableId="267349298">
    <w:abstractNumId w:val="169"/>
  </w:num>
  <w:num w:numId="65" w16cid:durableId="1423646905">
    <w:abstractNumId w:val="242"/>
  </w:num>
  <w:num w:numId="66" w16cid:durableId="777258806">
    <w:abstractNumId w:val="3"/>
  </w:num>
  <w:num w:numId="67" w16cid:durableId="364062537">
    <w:abstractNumId w:val="165"/>
  </w:num>
  <w:num w:numId="68" w16cid:durableId="1372145286">
    <w:abstractNumId w:val="198"/>
  </w:num>
  <w:num w:numId="69" w16cid:durableId="1338195143">
    <w:abstractNumId w:val="157"/>
  </w:num>
  <w:num w:numId="70" w16cid:durableId="55054918">
    <w:abstractNumId w:val="231"/>
  </w:num>
  <w:num w:numId="71" w16cid:durableId="1937446420">
    <w:abstractNumId w:val="166"/>
  </w:num>
  <w:num w:numId="72" w16cid:durableId="718407070">
    <w:abstractNumId w:val="120"/>
  </w:num>
  <w:num w:numId="73" w16cid:durableId="1584799391">
    <w:abstractNumId w:val="104"/>
  </w:num>
  <w:num w:numId="74" w16cid:durableId="1378385384">
    <w:abstractNumId w:val="21"/>
  </w:num>
  <w:num w:numId="75" w16cid:durableId="668554987">
    <w:abstractNumId w:val="163"/>
  </w:num>
  <w:num w:numId="76" w16cid:durableId="1679042883">
    <w:abstractNumId w:val="68"/>
  </w:num>
  <w:num w:numId="77" w16cid:durableId="478153206">
    <w:abstractNumId w:val="219"/>
  </w:num>
  <w:num w:numId="78" w16cid:durableId="1876310392">
    <w:abstractNumId w:val="257"/>
  </w:num>
  <w:num w:numId="79" w16cid:durableId="917401833">
    <w:abstractNumId w:val="268"/>
  </w:num>
  <w:num w:numId="80" w16cid:durableId="1756437743">
    <w:abstractNumId w:val="121"/>
  </w:num>
  <w:num w:numId="81" w16cid:durableId="904754827">
    <w:abstractNumId w:val="293"/>
  </w:num>
  <w:num w:numId="82" w16cid:durableId="1003361461">
    <w:abstractNumId w:val="99"/>
  </w:num>
  <w:num w:numId="83" w16cid:durableId="653219586">
    <w:abstractNumId w:val="110"/>
  </w:num>
  <w:num w:numId="84" w16cid:durableId="269705176">
    <w:abstractNumId w:val="107"/>
  </w:num>
  <w:num w:numId="85" w16cid:durableId="1683626047">
    <w:abstractNumId w:val="256"/>
  </w:num>
  <w:num w:numId="86" w16cid:durableId="1109937456">
    <w:abstractNumId w:val="264"/>
  </w:num>
  <w:num w:numId="87" w16cid:durableId="1801999193">
    <w:abstractNumId w:val="122"/>
  </w:num>
  <w:num w:numId="88" w16cid:durableId="107624275">
    <w:abstractNumId w:val="84"/>
  </w:num>
  <w:num w:numId="89" w16cid:durableId="1846482773">
    <w:abstractNumId w:val="155"/>
  </w:num>
  <w:num w:numId="90" w16cid:durableId="694620536">
    <w:abstractNumId w:val="226"/>
  </w:num>
  <w:num w:numId="91" w16cid:durableId="834103414">
    <w:abstractNumId w:val="152"/>
  </w:num>
  <w:num w:numId="92" w16cid:durableId="401176200">
    <w:abstractNumId w:val="38"/>
  </w:num>
  <w:num w:numId="93" w16cid:durableId="692609476">
    <w:abstractNumId w:val="208"/>
  </w:num>
  <w:num w:numId="94" w16cid:durableId="1641304784">
    <w:abstractNumId w:val="108"/>
  </w:num>
  <w:num w:numId="95" w16cid:durableId="1813671966">
    <w:abstractNumId w:val="276"/>
  </w:num>
  <w:num w:numId="96" w16cid:durableId="1801848557">
    <w:abstractNumId w:val="93"/>
  </w:num>
  <w:num w:numId="97" w16cid:durableId="310452787">
    <w:abstractNumId w:val="177"/>
  </w:num>
  <w:num w:numId="98" w16cid:durableId="1283150841">
    <w:abstractNumId w:val="92"/>
  </w:num>
  <w:num w:numId="99" w16cid:durableId="444233598">
    <w:abstractNumId w:val="266"/>
  </w:num>
  <w:num w:numId="100" w16cid:durableId="1131558777">
    <w:abstractNumId w:val="209"/>
  </w:num>
  <w:num w:numId="101" w16cid:durableId="773936351">
    <w:abstractNumId w:val="149"/>
  </w:num>
  <w:num w:numId="102" w16cid:durableId="1745756403">
    <w:abstractNumId w:val="136"/>
  </w:num>
  <w:num w:numId="103" w16cid:durableId="1379206205">
    <w:abstractNumId w:val="130"/>
  </w:num>
  <w:num w:numId="104" w16cid:durableId="40984030">
    <w:abstractNumId w:val="138"/>
  </w:num>
  <w:num w:numId="105" w16cid:durableId="2047018364">
    <w:abstractNumId w:val="90"/>
  </w:num>
  <w:num w:numId="106" w16cid:durableId="49965038">
    <w:abstractNumId w:val="197"/>
  </w:num>
  <w:num w:numId="107" w16cid:durableId="63913701">
    <w:abstractNumId w:val="36"/>
  </w:num>
  <w:num w:numId="108" w16cid:durableId="1900510866">
    <w:abstractNumId w:val="76"/>
  </w:num>
  <w:num w:numId="109" w16cid:durableId="607545712">
    <w:abstractNumId w:val="283"/>
  </w:num>
  <w:num w:numId="110" w16cid:durableId="274287969">
    <w:abstractNumId w:val="167"/>
  </w:num>
  <w:num w:numId="111" w16cid:durableId="1084187237">
    <w:abstractNumId w:val="8"/>
  </w:num>
  <w:num w:numId="112" w16cid:durableId="843664513">
    <w:abstractNumId w:val="123"/>
  </w:num>
  <w:num w:numId="113" w16cid:durableId="1190141379">
    <w:abstractNumId w:val="158"/>
  </w:num>
  <w:num w:numId="114" w16cid:durableId="592518545">
    <w:abstractNumId w:val="270"/>
  </w:num>
  <w:num w:numId="115" w16cid:durableId="2032415308">
    <w:abstractNumId w:val="1"/>
  </w:num>
  <w:num w:numId="116" w16cid:durableId="622811621">
    <w:abstractNumId w:val="218"/>
  </w:num>
  <w:num w:numId="117" w16cid:durableId="786117813">
    <w:abstractNumId w:val="162"/>
  </w:num>
  <w:num w:numId="118" w16cid:durableId="1455177588">
    <w:abstractNumId w:val="63"/>
  </w:num>
  <w:num w:numId="119" w16cid:durableId="1047685928">
    <w:abstractNumId w:val="85"/>
  </w:num>
  <w:num w:numId="120" w16cid:durableId="1291595955">
    <w:abstractNumId w:val="124"/>
  </w:num>
  <w:num w:numId="121" w16cid:durableId="1058359081">
    <w:abstractNumId w:val="7"/>
  </w:num>
  <w:num w:numId="122" w16cid:durableId="579603278">
    <w:abstractNumId w:val="178"/>
  </w:num>
  <w:num w:numId="123" w16cid:durableId="1199589362">
    <w:abstractNumId w:val="184"/>
  </w:num>
  <w:num w:numId="124" w16cid:durableId="568269436">
    <w:abstractNumId w:val="87"/>
  </w:num>
  <w:num w:numId="125" w16cid:durableId="1466773735">
    <w:abstractNumId w:val="151"/>
  </w:num>
  <w:num w:numId="126" w16cid:durableId="1550216411">
    <w:abstractNumId w:val="173"/>
  </w:num>
  <w:num w:numId="127" w16cid:durableId="1843158665">
    <w:abstractNumId w:val="170"/>
  </w:num>
  <w:num w:numId="128" w16cid:durableId="1771657492">
    <w:abstractNumId w:val="28"/>
  </w:num>
  <w:num w:numId="129" w16cid:durableId="177474867">
    <w:abstractNumId w:val="82"/>
  </w:num>
  <w:num w:numId="130" w16cid:durableId="1055204122">
    <w:abstractNumId w:val="40"/>
  </w:num>
  <w:num w:numId="131" w16cid:durableId="310794660">
    <w:abstractNumId w:val="232"/>
  </w:num>
  <w:num w:numId="132" w16cid:durableId="1873421947">
    <w:abstractNumId w:val="261"/>
  </w:num>
  <w:num w:numId="133" w16cid:durableId="1937323897">
    <w:abstractNumId w:val="206"/>
  </w:num>
  <w:num w:numId="134" w16cid:durableId="576550616">
    <w:abstractNumId w:val="26"/>
  </w:num>
  <w:num w:numId="135" w16cid:durableId="427582956">
    <w:abstractNumId w:val="227"/>
  </w:num>
  <w:num w:numId="136" w16cid:durableId="981889334">
    <w:abstractNumId w:val="284"/>
  </w:num>
  <w:num w:numId="137" w16cid:durableId="945308538">
    <w:abstractNumId w:val="250"/>
  </w:num>
  <w:num w:numId="138" w16cid:durableId="1347707433">
    <w:abstractNumId w:val="23"/>
  </w:num>
  <w:num w:numId="139" w16cid:durableId="864637635">
    <w:abstractNumId w:val="12"/>
  </w:num>
  <w:num w:numId="140" w16cid:durableId="1247303879">
    <w:abstractNumId w:val="135"/>
  </w:num>
  <w:num w:numId="141" w16cid:durableId="1172718337">
    <w:abstractNumId w:val="83"/>
  </w:num>
  <w:num w:numId="142" w16cid:durableId="852260085">
    <w:abstractNumId w:val="126"/>
  </w:num>
  <w:num w:numId="143" w16cid:durableId="4283470">
    <w:abstractNumId w:val="109"/>
  </w:num>
  <w:num w:numId="144" w16cid:durableId="1553926400">
    <w:abstractNumId w:val="235"/>
  </w:num>
  <w:num w:numId="145" w16cid:durableId="1180580233">
    <w:abstractNumId w:val="277"/>
  </w:num>
  <w:num w:numId="146" w16cid:durableId="816149614">
    <w:abstractNumId w:val="267"/>
  </w:num>
  <w:num w:numId="147" w16cid:durableId="1246576894">
    <w:abstractNumId w:val="279"/>
  </w:num>
  <w:num w:numId="148" w16cid:durableId="53741775">
    <w:abstractNumId w:val="53"/>
  </w:num>
  <w:num w:numId="149" w16cid:durableId="1006322928">
    <w:abstractNumId w:val="66"/>
  </w:num>
  <w:num w:numId="150" w16cid:durableId="1466269539">
    <w:abstractNumId w:val="211"/>
  </w:num>
  <w:num w:numId="151" w16cid:durableId="200916">
    <w:abstractNumId w:val="194"/>
  </w:num>
  <w:num w:numId="152" w16cid:durableId="693846136">
    <w:abstractNumId w:val="189"/>
  </w:num>
  <w:num w:numId="153" w16cid:durableId="193035131">
    <w:abstractNumId w:val="6"/>
  </w:num>
  <w:num w:numId="154" w16cid:durableId="315719536">
    <w:abstractNumId w:val="228"/>
  </w:num>
  <w:num w:numId="155" w16cid:durableId="1275014100">
    <w:abstractNumId w:val="148"/>
  </w:num>
  <w:num w:numId="156" w16cid:durableId="996230064">
    <w:abstractNumId w:val="73"/>
  </w:num>
  <w:num w:numId="157" w16cid:durableId="1663043724">
    <w:abstractNumId w:val="289"/>
  </w:num>
  <w:num w:numId="158" w16cid:durableId="1526675547">
    <w:abstractNumId w:val="46"/>
  </w:num>
  <w:num w:numId="159" w16cid:durableId="1581676635">
    <w:abstractNumId w:val="97"/>
  </w:num>
  <w:num w:numId="160" w16cid:durableId="66349441">
    <w:abstractNumId w:val="72"/>
  </w:num>
  <w:num w:numId="161" w16cid:durableId="159083919">
    <w:abstractNumId w:val="200"/>
  </w:num>
  <w:num w:numId="162" w16cid:durableId="468011631">
    <w:abstractNumId w:val="186"/>
  </w:num>
  <w:num w:numId="163" w16cid:durableId="1835141768">
    <w:abstractNumId w:val="154"/>
  </w:num>
  <w:num w:numId="164" w16cid:durableId="137115952">
    <w:abstractNumId w:val="106"/>
  </w:num>
  <w:num w:numId="165" w16cid:durableId="542449184">
    <w:abstractNumId w:val="98"/>
  </w:num>
  <w:num w:numId="166" w16cid:durableId="2321667">
    <w:abstractNumId w:val="273"/>
  </w:num>
  <w:num w:numId="167" w16cid:durableId="96563460">
    <w:abstractNumId w:val="185"/>
  </w:num>
  <w:num w:numId="168" w16cid:durableId="785081246">
    <w:abstractNumId w:val="260"/>
  </w:num>
  <w:num w:numId="169" w16cid:durableId="447090557">
    <w:abstractNumId w:val="253"/>
  </w:num>
  <w:num w:numId="170" w16cid:durableId="652569620">
    <w:abstractNumId w:val="182"/>
  </w:num>
  <w:num w:numId="171" w16cid:durableId="163016709">
    <w:abstractNumId w:val="298"/>
  </w:num>
  <w:num w:numId="172" w16cid:durableId="853962175">
    <w:abstractNumId w:val="133"/>
  </w:num>
  <w:num w:numId="173" w16cid:durableId="1499733879">
    <w:abstractNumId w:val="51"/>
  </w:num>
  <w:num w:numId="174" w16cid:durableId="562451024">
    <w:abstractNumId w:val="210"/>
  </w:num>
  <w:num w:numId="175" w16cid:durableId="1411999637">
    <w:abstractNumId w:val="49"/>
  </w:num>
  <w:num w:numId="176" w16cid:durableId="519707567">
    <w:abstractNumId w:val="20"/>
  </w:num>
  <w:num w:numId="177" w16cid:durableId="1948003949">
    <w:abstractNumId w:val="137"/>
  </w:num>
  <w:num w:numId="178" w16cid:durableId="1308851147">
    <w:abstractNumId w:val="164"/>
  </w:num>
  <w:num w:numId="179" w16cid:durableId="813109987">
    <w:abstractNumId w:val="220"/>
  </w:num>
  <w:num w:numId="180" w16cid:durableId="1842239040">
    <w:abstractNumId w:val="125"/>
  </w:num>
  <w:num w:numId="181" w16cid:durableId="396976907">
    <w:abstractNumId w:val="33"/>
  </w:num>
  <w:num w:numId="182" w16cid:durableId="1792744628">
    <w:abstractNumId w:val="249"/>
  </w:num>
  <w:num w:numId="183" w16cid:durableId="827987617">
    <w:abstractNumId w:val="203"/>
  </w:num>
  <w:num w:numId="184" w16cid:durableId="1387801693">
    <w:abstractNumId w:val="213"/>
  </w:num>
  <w:num w:numId="185" w16cid:durableId="733894899">
    <w:abstractNumId w:val="81"/>
  </w:num>
  <w:num w:numId="186" w16cid:durableId="1946382857">
    <w:abstractNumId w:val="18"/>
  </w:num>
  <w:num w:numId="187" w16cid:durableId="321933490">
    <w:abstractNumId w:val="4"/>
  </w:num>
  <w:num w:numId="188" w16cid:durableId="1006590043">
    <w:abstractNumId w:val="180"/>
  </w:num>
  <w:num w:numId="189" w16cid:durableId="1325285055">
    <w:abstractNumId w:val="251"/>
  </w:num>
  <w:num w:numId="190" w16cid:durableId="523053071">
    <w:abstractNumId w:val="27"/>
  </w:num>
  <w:num w:numId="191" w16cid:durableId="1561674713">
    <w:abstractNumId w:val="112"/>
  </w:num>
  <w:num w:numId="192" w16cid:durableId="152988827">
    <w:abstractNumId w:val="191"/>
  </w:num>
  <w:num w:numId="193" w16cid:durableId="1842353237">
    <w:abstractNumId w:val="96"/>
  </w:num>
  <w:num w:numId="194" w16cid:durableId="987050204">
    <w:abstractNumId w:val="115"/>
  </w:num>
  <w:num w:numId="195" w16cid:durableId="83918289">
    <w:abstractNumId w:val="22"/>
  </w:num>
  <w:num w:numId="196" w16cid:durableId="1910964746">
    <w:abstractNumId w:val="190"/>
  </w:num>
  <w:num w:numId="197" w16cid:durableId="710031268">
    <w:abstractNumId w:val="216"/>
  </w:num>
  <w:num w:numId="198" w16cid:durableId="1031297980">
    <w:abstractNumId w:val="5"/>
  </w:num>
  <w:num w:numId="199" w16cid:durableId="1307198965">
    <w:abstractNumId w:val="65"/>
  </w:num>
  <w:num w:numId="200" w16cid:durableId="1254437724">
    <w:abstractNumId w:val="58"/>
  </w:num>
  <w:num w:numId="201" w16cid:durableId="2067873190">
    <w:abstractNumId w:val="187"/>
  </w:num>
  <w:num w:numId="202" w16cid:durableId="1804735771">
    <w:abstractNumId w:val="176"/>
  </w:num>
  <w:num w:numId="203" w16cid:durableId="1851022944">
    <w:abstractNumId w:val="153"/>
  </w:num>
  <w:num w:numId="204" w16cid:durableId="770007463">
    <w:abstractNumId w:val="70"/>
  </w:num>
  <w:num w:numId="205" w16cid:durableId="644966762">
    <w:abstractNumId w:val="160"/>
  </w:num>
  <w:num w:numId="206" w16cid:durableId="1119029585">
    <w:abstractNumId w:val="25"/>
  </w:num>
  <w:num w:numId="207" w16cid:durableId="80025573">
    <w:abstractNumId w:val="196"/>
  </w:num>
  <w:num w:numId="208" w16cid:durableId="941373403">
    <w:abstractNumId w:val="61"/>
  </w:num>
  <w:num w:numId="209" w16cid:durableId="1727412293">
    <w:abstractNumId w:val="233"/>
  </w:num>
  <w:num w:numId="210" w16cid:durableId="331494865">
    <w:abstractNumId w:val="221"/>
  </w:num>
  <w:num w:numId="211" w16cid:durableId="1615625107">
    <w:abstractNumId w:val="16"/>
  </w:num>
  <w:num w:numId="212" w16cid:durableId="1359157971">
    <w:abstractNumId w:val="174"/>
  </w:num>
  <w:num w:numId="213" w16cid:durableId="573591595">
    <w:abstractNumId w:val="131"/>
  </w:num>
  <w:num w:numId="214" w16cid:durableId="37359502">
    <w:abstractNumId w:val="275"/>
  </w:num>
  <w:num w:numId="215" w16cid:durableId="1491019503">
    <w:abstractNumId w:val="150"/>
  </w:num>
  <w:num w:numId="216" w16cid:durableId="1324431501">
    <w:abstractNumId w:val="147"/>
  </w:num>
  <w:num w:numId="217" w16cid:durableId="1187475937">
    <w:abstractNumId w:val="37"/>
  </w:num>
  <w:num w:numId="218" w16cid:durableId="297224035">
    <w:abstractNumId w:val="222"/>
  </w:num>
  <w:num w:numId="219" w16cid:durableId="1341543066">
    <w:abstractNumId w:val="55"/>
  </w:num>
  <w:num w:numId="220" w16cid:durableId="78871411">
    <w:abstractNumId w:val="134"/>
  </w:num>
  <w:num w:numId="221" w16cid:durableId="1153108847">
    <w:abstractNumId w:val="171"/>
  </w:num>
  <w:num w:numId="222" w16cid:durableId="554239255">
    <w:abstractNumId w:val="215"/>
  </w:num>
  <w:num w:numId="223" w16cid:durableId="1775590179">
    <w:abstractNumId w:val="69"/>
  </w:num>
  <w:num w:numId="224" w16cid:durableId="918831688">
    <w:abstractNumId w:val="286"/>
  </w:num>
  <w:num w:numId="225" w16cid:durableId="1536113316">
    <w:abstractNumId w:val="230"/>
  </w:num>
  <w:num w:numId="226" w16cid:durableId="329211008">
    <w:abstractNumId w:val="252"/>
  </w:num>
  <w:num w:numId="227" w16cid:durableId="189538374">
    <w:abstractNumId w:val="188"/>
  </w:num>
  <w:num w:numId="228" w16cid:durableId="530337624">
    <w:abstractNumId w:val="100"/>
  </w:num>
  <w:num w:numId="229" w16cid:durableId="703822589">
    <w:abstractNumId w:val="95"/>
  </w:num>
  <w:num w:numId="230" w16cid:durableId="1509366809">
    <w:abstractNumId w:val="78"/>
  </w:num>
  <w:num w:numId="231" w16cid:durableId="901134436">
    <w:abstractNumId w:val="103"/>
  </w:num>
  <w:num w:numId="232" w16cid:durableId="1641959038">
    <w:abstractNumId w:val="75"/>
  </w:num>
  <w:num w:numId="233" w16cid:durableId="408044993">
    <w:abstractNumId w:val="17"/>
  </w:num>
  <w:num w:numId="234" w16cid:durableId="2065718628">
    <w:abstractNumId w:val="119"/>
  </w:num>
  <w:num w:numId="235" w16cid:durableId="608852730">
    <w:abstractNumId w:val="60"/>
  </w:num>
  <w:num w:numId="236" w16cid:durableId="1643266517">
    <w:abstractNumId w:val="13"/>
  </w:num>
  <w:num w:numId="237" w16cid:durableId="77410684">
    <w:abstractNumId w:val="172"/>
  </w:num>
  <w:num w:numId="238" w16cid:durableId="975136647">
    <w:abstractNumId w:val="39"/>
  </w:num>
  <w:num w:numId="239" w16cid:durableId="217674121">
    <w:abstractNumId w:val="229"/>
  </w:num>
  <w:num w:numId="240" w16cid:durableId="56755590">
    <w:abstractNumId w:val="202"/>
  </w:num>
  <w:num w:numId="241" w16cid:durableId="1596858974">
    <w:abstractNumId w:val="19"/>
  </w:num>
  <w:num w:numId="242" w16cid:durableId="785581980">
    <w:abstractNumId w:val="111"/>
  </w:num>
  <w:num w:numId="243" w16cid:durableId="44833933">
    <w:abstractNumId w:val="31"/>
  </w:num>
  <w:num w:numId="244" w16cid:durableId="830101863">
    <w:abstractNumId w:val="10"/>
  </w:num>
  <w:num w:numId="245" w16cid:durableId="214313251">
    <w:abstractNumId w:val="79"/>
  </w:num>
  <w:num w:numId="246" w16cid:durableId="305089678">
    <w:abstractNumId w:val="217"/>
  </w:num>
  <w:num w:numId="247" w16cid:durableId="1639265012">
    <w:abstractNumId w:val="77"/>
  </w:num>
  <w:num w:numId="248" w16cid:durableId="1689024254">
    <w:abstractNumId w:val="238"/>
  </w:num>
  <w:num w:numId="249" w16cid:durableId="1407654266">
    <w:abstractNumId w:val="105"/>
  </w:num>
  <w:num w:numId="250" w16cid:durableId="1282152768">
    <w:abstractNumId w:val="41"/>
  </w:num>
  <w:num w:numId="251" w16cid:durableId="527715514">
    <w:abstractNumId w:val="201"/>
  </w:num>
  <w:num w:numId="252" w16cid:durableId="1494100376">
    <w:abstractNumId w:val="128"/>
  </w:num>
  <w:num w:numId="253" w16cid:durableId="728380345">
    <w:abstractNumId w:val="255"/>
  </w:num>
  <w:num w:numId="254" w16cid:durableId="1915964487">
    <w:abstractNumId w:val="291"/>
  </w:num>
  <w:num w:numId="255" w16cid:durableId="1786996292">
    <w:abstractNumId w:val="265"/>
  </w:num>
  <w:num w:numId="256" w16cid:durableId="1729110673">
    <w:abstractNumId w:val="71"/>
  </w:num>
  <w:num w:numId="257" w16cid:durableId="252595260">
    <w:abstractNumId w:val="141"/>
  </w:num>
  <w:num w:numId="258" w16cid:durableId="243534494">
    <w:abstractNumId w:val="244"/>
  </w:num>
  <w:num w:numId="259" w16cid:durableId="31810600">
    <w:abstractNumId w:val="44"/>
  </w:num>
  <w:num w:numId="260" w16cid:durableId="1182672316">
    <w:abstractNumId w:val="42"/>
  </w:num>
  <w:num w:numId="261" w16cid:durableId="1862665421">
    <w:abstractNumId w:val="207"/>
  </w:num>
  <w:num w:numId="262" w16cid:durableId="1824354351">
    <w:abstractNumId w:val="204"/>
  </w:num>
  <w:num w:numId="263" w16cid:durableId="809521076">
    <w:abstractNumId w:val="45"/>
  </w:num>
  <w:num w:numId="264" w16cid:durableId="2075816101">
    <w:abstractNumId w:val="285"/>
  </w:num>
  <w:num w:numId="265" w16cid:durableId="1824197176">
    <w:abstractNumId w:val="132"/>
  </w:num>
  <w:num w:numId="266" w16cid:durableId="1479686927">
    <w:abstractNumId w:val="94"/>
  </w:num>
  <w:num w:numId="267" w16cid:durableId="462817718">
    <w:abstractNumId w:val="161"/>
  </w:num>
  <w:num w:numId="268" w16cid:durableId="671028263">
    <w:abstractNumId w:val="159"/>
  </w:num>
  <w:num w:numId="269" w16cid:durableId="327099985">
    <w:abstractNumId w:val="113"/>
  </w:num>
  <w:num w:numId="270" w16cid:durableId="11613514">
    <w:abstractNumId w:val="30"/>
  </w:num>
  <w:num w:numId="271" w16cid:durableId="460807640">
    <w:abstractNumId w:val="295"/>
  </w:num>
  <w:num w:numId="272" w16cid:durableId="823665806">
    <w:abstractNumId w:val="43"/>
  </w:num>
  <w:num w:numId="273" w16cid:durableId="808861480">
    <w:abstractNumId w:val="48"/>
  </w:num>
  <w:num w:numId="274" w16cid:durableId="113016215">
    <w:abstractNumId w:val="192"/>
  </w:num>
  <w:num w:numId="275" w16cid:durableId="226385198">
    <w:abstractNumId w:val="287"/>
  </w:num>
  <w:num w:numId="276" w16cid:durableId="759332602">
    <w:abstractNumId w:val="24"/>
  </w:num>
  <w:num w:numId="277" w16cid:durableId="1414280405">
    <w:abstractNumId w:val="15"/>
  </w:num>
  <w:num w:numId="278" w16cid:durableId="33772465">
    <w:abstractNumId w:val="274"/>
  </w:num>
  <w:num w:numId="279" w16cid:durableId="2061128792">
    <w:abstractNumId w:val="278"/>
  </w:num>
  <w:num w:numId="280" w16cid:durableId="1157455701">
    <w:abstractNumId w:val="2"/>
  </w:num>
  <w:num w:numId="281" w16cid:durableId="453645327">
    <w:abstractNumId w:val="118"/>
  </w:num>
  <w:num w:numId="282" w16cid:durableId="1052459418">
    <w:abstractNumId w:val="243"/>
  </w:num>
  <w:num w:numId="283" w16cid:durableId="1323698875">
    <w:abstractNumId w:val="246"/>
  </w:num>
  <w:num w:numId="284" w16cid:durableId="1760251281">
    <w:abstractNumId w:val="247"/>
  </w:num>
  <w:num w:numId="285" w16cid:durableId="1889804479">
    <w:abstractNumId w:val="240"/>
  </w:num>
  <w:num w:numId="286" w16cid:durableId="1834838071">
    <w:abstractNumId w:val="223"/>
  </w:num>
  <w:num w:numId="287" w16cid:durableId="179469679">
    <w:abstractNumId w:val="205"/>
  </w:num>
  <w:num w:numId="288" w16cid:durableId="2037151784">
    <w:abstractNumId w:val="193"/>
  </w:num>
  <w:num w:numId="289" w16cid:durableId="25716161">
    <w:abstractNumId w:val="241"/>
  </w:num>
  <w:num w:numId="290" w16cid:durableId="1689913624">
    <w:abstractNumId w:val="52"/>
  </w:num>
  <w:num w:numId="291" w16cid:durableId="1781754372">
    <w:abstractNumId w:val="199"/>
  </w:num>
  <w:num w:numId="292" w16cid:durableId="1201209816">
    <w:abstractNumId w:val="224"/>
  </w:num>
  <w:num w:numId="293" w16cid:durableId="313527327">
    <w:abstractNumId w:val="139"/>
  </w:num>
  <w:num w:numId="294" w16cid:durableId="1323464363">
    <w:abstractNumId w:val="145"/>
  </w:num>
  <w:num w:numId="295" w16cid:durableId="1949197994">
    <w:abstractNumId w:val="179"/>
  </w:num>
  <w:num w:numId="296" w16cid:durableId="242180505">
    <w:abstractNumId w:val="237"/>
  </w:num>
  <w:num w:numId="297" w16cid:durableId="2030136197">
    <w:abstractNumId w:val="32"/>
  </w:num>
  <w:num w:numId="298" w16cid:durableId="92753417">
    <w:abstractNumId w:val="262"/>
  </w:num>
  <w:num w:numId="299" w16cid:durableId="1633290325">
    <w:abstractNumId w:val="23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58"/>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642"/>
    <w:rsid w:val="0000132C"/>
    <w:rsid w:val="000019A0"/>
    <w:rsid w:val="00002236"/>
    <w:rsid w:val="00013F74"/>
    <w:rsid w:val="00017152"/>
    <w:rsid w:val="00033062"/>
    <w:rsid w:val="0003462A"/>
    <w:rsid w:val="00034AF9"/>
    <w:rsid w:val="00036DD7"/>
    <w:rsid w:val="00041951"/>
    <w:rsid w:val="00065921"/>
    <w:rsid w:val="000B7C46"/>
    <w:rsid w:val="000E0EA2"/>
    <w:rsid w:val="000F575E"/>
    <w:rsid w:val="00100EE4"/>
    <w:rsid w:val="001160C3"/>
    <w:rsid w:val="0016271E"/>
    <w:rsid w:val="00173185"/>
    <w:rsid w:val="0017615A"/>
    <w:rsid w:val="001769EA"/>
    <w:rsid w:val="001839EF"/>
    <w:rsid w:val="00196313"/>
    <w:rsid w:val="001A757F"/>
    <w:rsid w:val="001B5CD3"/>
    <w:rsid w:val="001C0144"/>
    <w:rsid w:val="001F4104"/>
    <w:rsid w:val="001F6AD7"/>
    <w:rsid w:val="00202035"/>
    <w:rsid w:val="002150C6"/>
    <w:rsid w:val="0023797B"/>
    <w:rsid w:val="00254667"/>
    <w:rsid w:val="00271642"/>
    <w:rsid w:val="00273626"/>
    <w:rsid w:val="00284E99"/>
    <w:rsid w:val="002A0F1F"/>
    <w:rsid w:val="002A2468"/>
    <w:rsid w:val="003004C2"/>
    <w:rsid w:val="00301590"/>
    <w:rsid w:val="0033586E"/>
    <w:rsid w:val="00340392"/>
    <w:rsid w:val="00354536"/>
    <w:rsid w:val="00362B82"/>
    <w:rsid w:val="0037055B"/>
    <w:rsid w:val="003722A2"/>
    <w:rsid w:val="00376834"/>
    <w:rsid w:val="0039101C"/>
    <w:rsid w:val="003C187F"/>
    <w:rsid w:val="003D1EB0"/>
    <w:rsid w:val="003D461A"/>
    <w:rsid w:val="003D7AB5"/>
    <w:rsid w:val="003E3154"/>
    <w:rsid w:val="00411F93"/>
    <w:rsid w:val="00417F51"/>
    <w:rsid w:val="00420825"/>
    <w:rsid w:val="00420D52"/>
    <w:rsid w:val="00424CEB"/>
    <w:rsid w:val="00437138"/>
    <w:rsid w:val="004764CB"/>
    <w:rsid w:val="004830C1"/>
    <w:rsid w:val="00485A35"/>
    <w:rsid w:val="00486047"/>
    <w:rsid w:val="004A6431"/>
    <w:rsid w:val="004B12EB"/>
    <w:rsid w:val="004B2712"/>
    <w:rsid w:val="004B7B62"/>
    <w:rsid w:val="004C1995"/>
    <w:rsid w:val="004F120A"/>
    <w:rsid w:val="00501B41"/>
    <w:rsid w:val="00501FA2"/>
    <w:rsid w:val="005259EC"/>
    <w:rsid w:val="005306BC"/>
    <w:rsid w:val="0053147D"/>
    <w:rsid w:val="00544DCC"/>
    <w:rsid w:val="005555B7"/>
    <w:rsid w:val="0055753C"/>
    <w:rsid w:val="005577F5"/>
    <w:rsid w:val="005769A2"/>
    <w:rsid w:val="0057715C"/>
    <w:rsid w:val="00580256"/>
    <w:rsid w:val="0059600D"/>
    <w:rsid w:val="005A67AA"/>
    <w:rsid w:val="005A77E2"/>
    <w:rsid w:val="005B1536"/>
    <w:rsid w:val="005B1850"/>
    <w:rsid w:val="005D36CF"/>
    <w:rsid w:val="005F6A6D"/>
    <w:rsid w:val="00621438"/>
    <w:rsid w:val="006360CB"/>
    <w:rsid w:val="00643768"/>
    <w:rsid w:val="006533AF"/>
    <w:rsid w:val="0065549C"/>
    <w:rsid w:val="00660534"/>
    <w:rsid w:val="0066306E"/>
    <w:rsid w:val="00671621"/>
    <w:rsid w:val="0067234C"/>
    <w:rsid w:val="006816F4"/>
    <w:rsid w:val="00685BB1"/>
    <w:rsid w:val="00697104"/>
    <w:rsid w:val="006B0CD5"/>
    <w:rsid w:val="006B2257"/>
    <w:rsid w:val="006C2D63"/>
    <w:rsid w:val="006C648A"/>
    <w:rsid w:val="006D6198"/>
    <w:rsid w:val="006E2C77"/>
    <w:rsid w:val="006F200C"/>
    <w:rsid w:val="00701DA6"/>
    <w:rsid w:val="00702146"/>
    <w:rsid w:val="00703A90"/>
    <w:rsid w:val="007118BD"/>
    <w:rsid w:val="007119D8"/>
    <w:rsid w:val="00715F5D"/>
    <w:rsid w:val="0071737B"/>
    <w:rsid w:val="00721F81"/>
    <w:rsid w:val="00721FF2"/>
    <w:rsid w:val="00740B15"/>
    <w:rsid w:val="00743EAB"/>
    <w:rsid w:val="00756E24"/>
    <w:rsid w:val="00786C17"/>
    <w:rsid w:val="007A1D79"/>
    <w:rsid w:val="007E2CC8"/>
    <w:rsid w:val="007F1DF6"/>
    <w:rsid w:val="00805C8B"/>
    <w:rsid w:val="0081310C"/>
    <w:rsid w:val="00860802"/>
    <w:rsid w:val="00863EBF"/>
    <w:rsid w:val="00873D39"/>
    <w:rsid w:val="00877BBC"/>
    <w:rsid w:val="0089476A"/>
    <w:rsid w:val="008B0EDB"/>
    <w:rsid w:val="008E0499"/>
    <w:rsid w:val="008F1A12"/>
    <w:rsid w:val="00900C02"/>
    <w:rsid w:val="0090137D"/>
    <w:rsid w:val="00933902"/>
    <w:rsid w:val="00934444"/>
    <w:rsid w:val="00935BF5"/>
    <w:rsid w:val="00943BE1"/>
    <w:rsid w:val="009547CC"/>
    <w:rsid w:val="009609B7"/>
    <w:rsid w:val="00967FBB"/>
    <w:rsid w:val="00971A0B"/>
    <w:rsid w:val="00977FE6"/>
    <w:rsid w:val="00983293"/>
    <w:rsid w:val="009879FF"/>
    <w:rsid w:val="009A20E0"/>
    <w:rsid w:val="009A3AFD"/>
    <w:rsid w:val="009A60C6"/>
    <w:rsid w:val="009B4D56"/>
    <w:rsid w:val="009D169C"/>
    <w:rsid w:val="009D6026"/>
    <w:rsid w:val="009E06F8"/>
    <w:rsid w:val="009E3D89"/>
    <w:rsid w:val="00A1116A"/>
    <w:rsid w:val="00A14E83"/>
    <w:rsid w:val="00A53354"/>
    <w:rsid w:val="00A5650E"/>
    <w:rsid w:val="00A56C1A"/>
    <w:rsid w:val="00A60123"/>
    <w:rsid w:val="00A7536D"/>
    <w:rsid w:val="00A75EEA"/>
    <w:rsid w:val="00A763F4"/>
    <w:rsid w:val="00A8233E"/>
    <w:rsid w:val="00A87695"/>
    <w:rsid w:val="00AA526C"/>
    <w:rsid w:val="00AB73FA"/>
    <w:rsid w:val="00AD1FCE"/>
    <w:rsid w:val="00AD30BE"/>
    <w:rsid w:val="00AE29FA"/>
    <w:rsid w:val="00AE59FB"/>
    <w:rsid w:val="00AF0225"/>
    <w:rsid w:val="00B15908"/>
    <w:rsid w:val="00B4743A"/>
    <w:rsid w:val="00B502B5"/>
    <w:rsid w:val="00B63859"/>
    <w:rsid w:val="00B77586"/>
    <w:rsid w:val="00B86950"/>
    <w:rsid w:val="00B9220F"/>
    <w:rsid w:val="00B92D31"/>
    <w:rsid w:val="00B932CC"/>
    <w:rsid w:val="00BA0D85"/>
    <w:rsid w:val="00BB39FB"/>
    <w:rsid w:val="00BC2901"/>
    <w:rsid w:val="00BD2274"/>
    <w:rsid w:val="00C10B84"/>
    <w:rsid w:val="00C3056C"/>
    <w:rsid w:val="00C33466"/>
    <w:rsid w:val="00C33CB0"/>
    <w:rsid w:val="00C41AB9"/>
    <w:rsid w:val="00C6776D"/>
    <w:rsid w:val="00C74221"/>
    <w:rsid w:val="00C75C4B"/>
    <w:rsid w:val="00C779B0"/>
    <w:rsid w:val="00C978B7"/>
    <w:rsid w:val="00CB4EA6"/>
    <w:rsid w:val="00CD4475"/>
    <w:rsid w:val="00CD455C"/>
    <w:rsid w:val="00CE1FB9"/>
    <w:rsid w:val="00CE4D4D"/>
    <w:rsid w:val="00CF2505"/>
    <w:rsid w:val="00CF5FB2"/>
    <w:rsid w:val="00CF6A3E"/>
    <w:rsid w:val="00D10082"/>
    <w:rsid w:val="00D201AB"/>
    <w:rsid w:val="00D26BF4"/>
    <w:rsid w:val="00D35041"/>
    <w:rsid w:val="00D47791"/>
    <w:rsid w:val="00D50BFA"/>
    <w:rsid w:val="00D635E9"/>
    <w:rsid w:val="00D75162"/>
    <w:rsid w:val="00D87D57"/>
    <w:rsid w:val="00D928A3"/>
    <w:rsid w:val="00D9530B"/>
    <w:rsid w:val="00DB1B05"/>
    <w:rsid w:val="00DD04EE"/>
    <w:rsid w:val="00DD1F0B"/>
    <w:rsid w:val="00DE461A"/>
    <w:rsid w:val="00DE71E6"/>
    <w:rsid w:val="00E03313"/>
    <w:rsid w:val="00E10FF2"/>
    <w:rsid w:val="00E11212"/>
    <w:rsid w:val="00E14339"/>
    <w:rsid w:val="00E205B0"/>
    <w:rsid w:val="00E32F90"/>
    <w:rsid w:val="00E36EA9"/>
    <w:rsid w:val="00E41A84"/>
    <w:rsid w:val="00E53560"/>
    <w:rsid w:val="00E639D2"/>
    <w:rsid w:val="00E67AEB"/>
    <w:rsid w:val="00E9201A"/>
    <w:rsid w:val="00E93D1E"/>
    <w:rsid w:val="00E95172"/>
    <w:rsid w:val="00E951AD"/>
    <w:rsid w:val="00ED18E6"/>
    <w:rsid w:val="00ED6046"/>
    <w:rsid w:val="00ED613F"/>
    <w:rsid w:val="00F13680"/>
    <w:rsid w:val="00F3291F"/>
    <w:rsid w:val="00F37C6F"/>
    <w:rsid w:val="00F5108D"/>
    <w:rsid w:val="00FA0EA1"/>
    <w:rsid w:val="00FD0B5F"/>
    <w:rsid w:val="00FD53EA"/>
    <w:rsid w:val="00FE22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93C21"/>
  <w15:chartTrackingRefBased/>
  <w15:docId w15:val="{26CB7F3A-FF57-3F49-A157-B0721DABD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0802"/>
    <w:rPr>
      <w:rFonts w:ascii="Times New Roman" w:eastAsia="Times New Roman" w:hAnsi="Times New Roman" w:cs="Times New Roman"/>
      <w:lang w:eastAsia="en-GB"/>
    </w:rPr>
  </w:style>
  <w:style w:type="paragraph" w:styleId="Heading1">
    <w:name w:val="heading 1"/>
    <w:next w:val="Body"/>
    <w:link w:val="Heading1Char"/>
    <w:autoRedefine/>
    <w:qFormat/>
    <w:rsid w:val="0033586E"/>
    <w:pPr>
      <w:keepNext/>
      <w:keepLines/>
      <w:widowControl w:val="0"/>
      <w:numPr>
        <w:numId w:val="10"/>
      </w:numPr>
      <w:pBdr>
        <w:bottom w:val="single" w:sz="24" w:space="1" w:color="BFBFBF"/>
      </w:pBdr>
      <w:spacing w:before="520" w:after="200" w:line="360" w:lineRule="auto"/>
      <w:outlineLvl w:val="0"/>
    </w:pPr>
    <w:rPr>
      <w:rFonts w:ascii="Helvetica" w:eastAsia="Arial Unicode MS" w:hAnsi="Helvetica" w:cs="Times New Roman"/>
      <w:b/>
      <w:bCs/>
      <w:color w:val="000000"/>
      <w:kern w:val="28"/>
      <w:sz w:val="32"/>
      <w:szCs w:val="32"/>
      <w:lang w:val="en-AU"/>
    </w:rPr>
  </w:style>
  <w:style w:type="paragraph" w:styleId="Heading2">
    <w:name w:val="heading 2"/>
    <w:basedOn w:val="Heading1"/>
    <w:next w:val="Body"/>
    <w:link w:val="Heading2Char"/>
    <w:autoRedefine/>
    <w:uiPriority w:val="9"/>
    <w:qFormat/>
    <w:rsid w:val="00FD53EA"/>
    <w:pPr>
      <w:keepNext w:val="0"/>
      <w:numPr>
        <w:numId w:val="0"/>
      </w:numPr>
      <w:pBdr>
        <w:bottom w:val="single" w:sz="8" w:space="1" w:color="BFBFBF"/>
      </w:pBdr>
      <w:spacing w:before="0" w:after="120"/>
      <w:ind w:left="720"/>
      <w:outlineLvl w:val="1"/>
    </w:pPr>
    <w:rPr>
      <w:sz w:val="28"/>
    </w:rPr>
  </w:style>
  <w:style w:type="paragraph" w:styleId="Heading3">
    <w:name w:val="heading 3"/>
    <w:basedOn w:val="Heading2"/>
    <w:next w:val="Body"/>
    <w:link w:val="Heading3Char"/>
    <w:uiPriority w:val="9"/>
    <w:qFormat/>
    <w:rsid w:val="004764CB"/>
    <w:pPr>
      <w:numPr>
        <w:ilvl w:val="2"/>
      </w:numPr>
      <w:pBdr>
        <w:bottom w:val="none" w:sz="0" w:space="0" w:color="auto"/>
      </w:pBdr>
      <w:spacing w:before="120" w:line="240" w:lineRule="auto"/>
      <w:ind w:left="720"/>
      <w:outlineLvl w:val="2"/>
    </w:pPr>
    <w:rPr>
      <w:sz w:val="24"/>
      <w:lang w:val="en-GB"/>
    </w:rPr>
  </w:style>
  <w:style w:type="paragraph" w:styleId="Heading4">
    <w:name w:val="heading 4"/>
    <w:basedOn w:val="Heading3"/>
    <w:next w:val="Body-indent"/>
    <w:link w:val="Heading4Char"/>
    <w:autoRedefine/>
    <w:qFormat/>
    <w:rsid w:val="00701DA6"/>
    <w:pPr>
      <w:numPr>
        <w:ilvl w:val="3"/>
      </w:numPr>
      <w:ind w:left="720"/>
      <w:outlineLvl w:val="3"/>
    </w:pPr>
    <w:rPr>
      <w:bCs w:val="0"/>
      <w:sz w:val="22"/>
    </w:rPr>
  </w:style>
  <w:style w:type="paragraph" w:styleId="Heading5">
    <w:name w:val="heading 5"/>
    <w:basedOn w:val="Normal"/>
    <w:next w:val="Normal"/>
    <w:link w:val="Heading5Char"/>
    <w:uiPriority w:val="9"/>
    <w:unhideWhenUsed/>
    <w:qFormat/>
    <w:rsid w:val="00CF5FB2"/>
    <w:pPr>
      <w:keepNext/>
      <w:keepLines/>
      <w:numPr>
        <w:ilvl w:val="4"/>
        <w:numId w:val="8"/>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87D57"/>
    <w:pPr>
      <w:keepNext/>
      <w:keepLines/>
      <w:numPr>
        <w:ilvl w:val="5"/>
        <w:numId w:val="8"/>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87D57"/>
    <w:pPr>
      <w:keepNext/>
      <w:keepLines/>
      <w:numPr>
        <w:ilvl w:val="6"/>
        <w:numId w:val="8"/>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87D57"/>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87D57"/>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3586E"/>
    <w:rPr>
      <w:rFonts w:ascii="Helvetica" w:eastAsia="Arial Unicode MS" w:hAnsi="Helvetica" w:cs="Times New Roman"/>
      <w:b/>
      <w:bCs/>
      <w:color w:val="000000"/>
      <w:kern w:val="28"/>
      <w:sz w:val="32"/>
      <w:szCs w:val="32"/>
      <w:lang w:val="en-AU"/>
    </w:rPr>
  </w:style>
  <w:style w:type="character" w:customStyle="1" w:styleId="Heading2Char">
    <w:name w:val="Heading 2 Char"/>
    <w:basedOn w:val="DefaultParagraphFont"/>
    <w:link w:val="Heading2"/>
    <w:uiPriority w:val="9"/>
    <w:rsid w:val="00FD53EA"/>
    <w:rPr>
      <w:rFonts w:ascii="Helvetica" w:eastAsia="Arial Unicode MS" w:hAnsi="Helvetica" w:cs="Times New Roman"/>
      <w:b/>
      <w:bCs/>
      <w:color w:val="000000"/>
      <w:kern w:val="28"/>
      <w:sz w:val="28"/>
      <w:szCs w:val="32"/>
      <w:lang w:val="en-AU"/>
    </w:rPr>
  </w:style>
  <w:style w:type="character" w:customStyle="1" w:styleId="Heading3Char">
    <w:name w:val="Heading 3 Char"/>
    <w:basedOn w:val="DefaultParagraphFont"/>
    <w:link w:val="Heading3"/>
    <w:uiPriority w:val="9"/>
    <w:rsid w:val="004764CB"/>
    <w:rPr>
      <w:rFonts w:ascii="Helvetica" w:eastAsia="Arial Unicode MS" w:hAnsi="Helvetica" w:cs="Times New Roman"/>
      <w:b/>
      <w:bCs/>
      <w:color w:val="000000"/>
      <w:kern w:val="28"/>
      <w:szCs w:val="32"/>
    </w:rPr>
  </w:style>
  <w:style w:type="character" w:customStyle="1" w:styleId="Heading4Char">
    <w:name w:val="Heading 4 Char"/>
    <w:basedOn w:val="DefaultParagraphFont"/>
    <w:link w:val="Heading4"/>
    <w:rsid w:val="00701DA6"/>
    <w:rPr>
      <w:rFonts w:ascii="Helvetica" w:eastAsia="Arial Unicode MS" w:hAnsi="Helvetica" w:cs="Times New Roman"/>
      <w:b/>
      <w:color w:val="000000"/>
      <w:kern w:val="28"/>
      <w:sz w:val="22"/>
      <w:szCs w:val="32"/>
    </w:rPr>
  </w:style>
  <w:style w:type="paragraph" w:customStyle="1" w:styleId="Body">
    <w:name w:val="Body"/>
    <w:link w:val="BodyCar1"/>
    <w:qFormat/>
    <w:rsid w:val="004830C1"/>
    <w:pPr>
      <w:spacing w:after="120" w:line="300" w:lineRule="auto"/>
      <w:ind w:left="720"/>
    </w:pPr>
    <w:rPr>
      <w:rFonts w:eastAsia="Arial Unicode MS" w:cstheme="minorHAnsi"/>
      <w:color w:val="000000"/>
      <w:sz w:val="22"/>
      <w:szCs w:val="27"/>
      <w:lang w:val="en-AU"/>
    </w:rPr>
  </w:style>
  <w:style w:type="character" w:customStyle="1" w:styleId="BodyCar1">
    <w:name w:val="Body Car1"/>
    <w:link w:val="Body"/>
    <w:rsid w:val="004830C1"/>
    <w:rPr>
      <w:rFonts w:eastAsia="Arial Unicode MS" w:cstheme="minorHAnsi"/>
      <w:color w:val="000000"/>
      <w:sz w:val="22"/>
      <w:szCs w:val="27"/>
      <w:lang w:val="en-AU"/>
    </w:rPr>
  </w:style>
  <w:style w:type="paragraph" w:styleId="Title">
    <w:name w:val="Title"/>
    <w:link w:val="TitleChar"/>
    <w:rsid w:val="009E06F8"/>
    <w:pPr>
      <w:spacing w:before="2835"/>
      <w:jc w:val="right"/>
    </w:pPr>
    <w:rPr>
      <w:rFonts w:ascii="Lucida Grande" w:eastAsia="Times New Roman" w:hAnsi="Lucida Grande" w:cs="Times New Roman"/>
      <w:b/>
      <w:color w:val="395AA7"/>
      <w:kern w:val="28"/>
      <w:sz w:val="48"/>
      <w:szCs w:val="72"/>
      <w:lang w:val="en-AU"/>
    </w:rPr>
  </w:style>
  <w:style w:type="character" w:customStyle="1" w:styleId="TitleChar">
    <w:name w:val="Title Char"/>
    <w:basedOn w:val="DefaultParagraphFont"/>
    <w:link w:val="Title"/>
    <w:rsid w:val="009E06F8"/>
    <w:rPr>
      <w:rFonts w:ascii="Lucida Grande" w:eastAsia="Times New Roman" w:hAnsi="Lucida Grande" w:cs="Times New Roman"/>
      <w:b/>
      <w:color w:val="395AA7"/>
      <w:kern w:val="28"/>
      <w:sz w:val="48"/>
      <w:szCs w:val="72"/>
      <w:lang w:val="en-AU"/>
    </w:rPr>
  </w:style>
  <w:style w:type="paragraph" w:customStyle="1" w:styleId="CoverSubHeads">
    <w:name w:val="Cover SubHeads"/>
    <w:basedOn w:val="Title"/>
    <w:rsid w:val="009E06F8"/>
    <w:pPr>
      <w:spacing w:before="567"/>
    </w:pPr>
    <w:rPr>
      <w:color w:val="456B66"/>
      <w:sz w:val="32"/>
    </w:rPr>
  </w:style>
  <w:style w:type="paragraph" w:styleId="Header">
    <w:name w:val="header"/>
    <w:basedOn w:val="Normal"/>
    <w:next w:val="Body"/>
    <w:link w:val="HeaderChar"/>
    <w:rsid w:val="009E06F8"/>
    <w:pPr>
      <w:overflowPunct w:val="0"/>
      <w:autoSpaceDE w:val="0"/>
      <w:autoSpaceDN w:val="0"/>
      <w:adjustRightInd w:val="0"/>
      <w:spacing w:before="360"/>
      <w:textAlignment w:val="baseline"/>
    </w:pPr>
    <w:rPr>
      <w:sz w:val="18"/>
      <w:szCs w:val="20"/>
      <w:lang w:val="en-AU"/>
    </w:rPr>
  </w:style>
  <w:style w:type="character" w:customStyle="1" w:styleId="HeaderChar">
    <w:name w:val="Header Char"/>
    <w:basedOn w:val="DefaultParagraphFont"/>
    <w:link w:val="Header"/>
    <w:rsid w:val="009E06F8"/>
    <w:rPr>
      <w:rFonts w:ascii="Lucida Grande" w:eastAsia="Times New Roman" w:hAnsi="Lucida Grande" w:cs="Times New Roman"/>
      <w:sz w:val="18"/>
      <w:szCs w:val="20"/>
      <w:lang w:val="en-AU"/>
    </w:rPr>
  </w:style>
  <w:style w:type="paragraph" w:styleId="Footer">
    <w:name w:val="footer"/>
    <w:basedOn w:val="Header"/>
    <w:link w:val="FooterChar"/>
    <w:uiPriority w:val="99"/>
    <w:rsid w:val="009E06F8"/>
    <w:rPr>
      <w:rFonts w:eastAsia="Arial Unicode MS"/>
      <w:b/>
      <w:szCs w:val="16"/>
    </w:rPr>
  </w:style>
  <w:style w:type="character" w:customStyle="1" w:styleId="FooterChar">
    <w:name w:val="Footer Char"/>
    <w:basedOn w:val="DefaultParagraphFont"/>
    <w:link w:val="Footer"/>
    <w:uiPriority w:val="99"/>
    <w:rsid w:val="009E06F8"/>
    <w:rPr>
      <w:rFonts w:ascii="Lucida Grande" w:eastAsia="Arial Unicode MS" w:hAnsi="Lucida Grande" w:cs="Times New Roman"/>
      <w:b/>
      <w:sz w:val="18"/>
      <w:szCs w:val="16"/>
      <w:lang w:val="en-AU"/>
    </w:rPr>
  </w:style>
  <w:style w:type="character" w:styleId="PageNumber">
    <w:name w:val="page number"/>
    <w:rsid w:val="009E06F8"/>
    <w:rPr>
      <w:rFonts w:ascii="Lucida Grande" w:hAnsi="Lucida Grande"/>
      <w:b/>
      <w:sz w:val="24"/>
      <w:szCs w:val="24"/>
    </w:rPr>
  </w:style>
  <w:style w:type="paragraph" w:styleId="TOC1">
    <w:name w:val="toc 1"/>
    <w:basedOn w:val="Body"/>
    <w:next w:val="Body"/>
    <w:autoRedefine/>
    <w:uiPriority w:val="39"/>
    <w:rsid w:val="00C6776D"/>
    <w:pPr>
      <w:spacing w:before="240" w:line="240" w:lineRule="auto"/>
      <w:ind w:left="0"/>
    </w:pPr>
    <w:rPr>
      <w:rFonts w:eastAsia="Times New Roman"/>
      <w:b/>
      <w:bCs/>
      <w:color w:val="auto"/>
      <w:sz w:val="20"/>
      <w:szCs w:val="20"/>
      <w:lang w:val="en-GB" w:eastAsia="en-GB"/>
    </w:rPr>
  </w:style>
  <w:style w:type="paragraph" w:styleId="TOC2">
    <w:name w:val="toc 2"/>
    <w:basedOn w:val="TOC1"/>
    <w:next w:val="Body"/>
    <w:autoRedefine/>
    <w:uiPriority w:val="39"/>
    <w:rsid w:val="009E06F8"/>
    <w:pPr>
      <w:spacing w:before="120" w:after="0"/>
      <w:ind w:left="240"/>
    </w:pPr>
    <w:rPr>
      <w:b w:val="0"/>
      <w:bCs w:val="0"/>
      <w:i/>
      <w:iCs/>
    </w:rPr>
  </w:style>
  <w:style w:type="paragraph" w:styleId="TOC3">
    <w:name w:val="toc 3"/>
    <w:basedOn w:val="TOC2"/>
    <w:next w:val="Body"/>
    <w:uiPriority w:val="39"/>
    <w:rsid w:val="009E06F8"/>
    <w:pPr>
      <w:spacing w:before="0"/>
      <w:ind w:left="480"/>
    </w:pPr>
    <w:rPr>
      <w:i w:val="0"/>
      <w:iCs w:val="0"/>
    </w:rPr>
  </w:style>
  <w:style w:type="character" w:styleId="Hyperlink">
    <w:name w:val="Hyperlink"/>
    <w:uiPriority w:val="99"/>
    <w:rsid w:val="009E06F8"/>
    <w:rPr>
      <w:rFonts w:ascii="Lucida Grande" w:hAnsi="Lucida Grande"/>
      <w:b/>
      <w:color w:val="FF8700"/>
      <w:u w:val="none"/>
    </w:rPr>
  </w:style>
  <w:style w:type="paragraph" w:customStyle="1" w:styleId="copyright">
    <w:name w:val="copyright"/>
    <w:basedOn w:val="Normal"/>
    <w:qFormat/>
    <w:rsid w:val="009E06F8"/>
    <w:pPr>
      <w:spacing w:before="120" w:after="270" w:line="360" w:lineRule="auto"/>
      <w:ind w:left="284"/>
    </w:pPr>
    <w:rPr>
      <w:i/>
      <w:sz w:val="18"/>
      <w:lang w:val="en-AU"/>
    </w:rPr>
  </w:style>
  <w:style w:type="paragraph" w:customStyle="1" w:styleId="TableNormalParagraph">
    <w:name w:val="Table Normal Paragraph"/>
    <w:rsid w:val="009E06F8"/>
    <w:rPr>
      <w:rFonts w:ascii="Lucida Grande" w:eastAsia="ヒラギノ角ゴ Pro W3" w:hAnsi="Lucida Grande" w:cs="Times New Roman"/>
      <w:color w:val="000000"/>
      <w:lang w:val="en-US"/>
    </w:rPr>
  </w:style>
  <w:style w:type="paragraph" w:customStyle="1" w:styleId="Bullets">
    <w:name w:val="Bullets"/>
    <w:basedOn w:val="Body"/>
    <w:link w:val="BulletsChar"/>
    <w:qFormat/>
    <w:rsid w:val="009E06F8"/>
    <w:pPr>
      <w:numPr>
        <w:numId w:val="1"/>
      </w:numPr>
      <w:spacing w:line="276" w:lineRule="auto"/>
    </w:pPr>
    <w:rPr>
      <w:rFonts w:eastAsia="Calibri"/>
      <w:szCs w:val="22"/>
    </w:rPr>
  </w:style>
  <w:style w:type="character" w:customStyle="1" w:styleId="BulletsChar">
    <w:name w:val="Bullets Char"/>
    <w:link w:val="Bullets"/>
    <w:rsid w:val="009E06F8"/>
    <w:rPr>
      <w:rFonts w:eastAsia="Calibri" w:cstheme="minorHAnsi"/>
      <w:color w:val="000000"/>
      <w:sz w:val="22"/>
      <w:szCs w:val="22"/>
      <w:lang w:val="en-AU"/>
    </w:rPr>
  </w:style>
  <w:style w:type="paragraph" w:styleId="TOCHeading">
    <w:name w:val="TOC Heading"/>
    <w:basedOn w:val="Heading1"/>
    <w:next w:val="Normal"/>
    <w:uiPriority w:val="39"/>
    <w:unhideWhenUsed/>
    <w:qFormat/>
    <w:rsid w:val="009E06F8"/>
    <w:pPr>
      <w:widowControl/>
      <w:pBdr>
        <w:bottom w:val="none" w:sz="0" w:space="0" w:color="auto"/>
      </w:pBdr>
      <w:spacing w:before="480" w:after="0" w:line="276" w:lineRule="auto"/>
      <w:outlineLvl w:val="9"/>
    </w:pPr>
    <w:rPr>
      <w:rFonts w:eastAsia="MS Gothic"/>
      <w:bCs w:val="0"/>
      <w:kern w:val="0"/>
      <w:sz w:val="28"/>
      <w:szCs w:val="28"/>
      <w:lang w:val="en-US"/>
    </w:rPr>
  </w:style>
  <w:style w:type="paragraph" w:customStyle="1" w:styleId="HeaderTitle">
    <w:name w:val="Header Title"/>
    <w:basedOn w:val="Body"/>
    <w:qFormat/>
    <w:rsid w:val="009E06F8"/>
    <w:rPr>
      <w:color w:val="FFFFFF" w:themeColor="background1"/>
    </w:rPr>
  </w:style>
  <w:style w:type="paragraph" w:customStyle="1" w:styleId="Body-indent">
    <w:name w:val="Body-indent"/>
    <w:basedOn w:val="Body"/>
    <w:autoRedefine/>
    <w:qFormat/>
    <w:rsid w:val="00065921"/>
  </w:style>
  <w:style w:type="paragraph" w:customStyle="1" w:styleId="Numbers">
    <w:name w:val="Numbers"/>
    <w:basedOn w:val="Bullets"/>
    <w:rsid w:val="009E06F8"/>
    <w:pPr>
      <w:numPr>
        <w:numId w:val="2"/>
      </w:numPr>
      <w:tabs>
        <w:tab w:val="num" w:pos="360"/>
      </w:tabs>
    </w:pPr>
  </w:style>
  <w:style w:type="paragraph" w:styleId="Caption">
    <w:name w:val="caption"/>
    <w:basedOn w:val="Normal"/>
    <w:next w:val="Normal"/>
    <w:uiPriority w:val="35"/>
    <w:unhideWhenUsed/>
    <w:qFormat/>
    <w:rsid w:val="0057715C"/>
    <w:pPr>
      <w:spacing w:after="200"/>
    </w:pPr>
    <w:rPr>
      <w:i/>
      <w:iCs/>
      <w:color w:val="446B66"/>
      <w:sz w:val="18"/>
      <w:szCs w:val="18"/>
    </w:rPr>
  </w:style>
  <w:style w:type="table" w:styleId="TableGrid">
    <w:name w:val="Table Grid"/>
    <w:basedOn w:val="TableNormal"/>
    <w:uiPriority w:val="39"/>
    <w:rsid w:val="00577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header"/>
    <w:basedOn w:val="Body"/>
    <w:rsid w:val="0057715C"/>
    <w:pPr>
      <w:shd w:val="clear" w:color="auto" w:fill="BFBFBF"/>
    </w:pPr>
    <w:rPr>
      <w:color w:val="FFFFFF" w:themeColor="background1"/>
    </w:rPr>
  </w:style>
  <w:style w:type="table" w:styleId="GridTable1Light">
    <w:name w:val="Grid Table 1 Light"/>
    <w:basedOn w:val="TableNormal"/>
    <w:uiPriority w:val="46"/>
    <w:rsid w:val="004A643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A643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A643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3">
    <w:name w:val="Grid Table 3"/>
    <w:basedOn w:val="TableNormal"/>
    <w:uiPriority w:val="48"/>
    <w:rsid w:val="004A643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4A643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Quote">
    <w:name w:val="Quote"/>
    <w:basedOn w:val="Normal"/>
    <w:next w:val="Normal"/>
    <w:link w:val="QuoteChar"/>
    <w:autoRedefine/>
    <w:uiPriority w:val="29"/>
    <w:rsid w:val="00C978B7"/>
    <w:pPr>
      <w:spacing w:before="200" w:after="160"/>
      <w:ind w:left="864" w:right="864"/>
      <w:jc w:val="center"/>
    </w:pPr>
    <w:rPr>
      <w:i/>
      <w:iCs/>
      <w:color w:val="404040" w:themeColor="text1" w:themeTint="BF"/>
      <w:sz w:val="20"/>
    </w:rPr>
  </w:style>
  <w:style w:type="table" w:styleId="TableProfessional">
    <w:name w:val="Table Professional"/>
    <w:basedOn w:val="TableNormal"/>
    <w:uiPriority w:val="99"/>
    <w:semiHidden/>
    <w:unhideWhenUsed/>
    <w:rsid w:val="00943BE1"/>
    <w:pPr>
      <w:keepLines/>
      <w:widowControl w:val="0"/>
      <w:spacing w:before="3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dahu-table">
    <w:name w:val="dahu-table"/>
    <w:basedOn w:val="TableProfessional"/>
    <w:uiPriority w:val="99"/>
    <w:rsid w:val="009879FF"/>
    <w:pPr>
      <w:spacing w:before="0"/>
    </w:pPr>
    <w:rPr>
      <w:rFonts w:ascii="Lucida Grande" w:hAnsi="Lucida Grande"/>
      <w:sz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rFonts w:ascii="Lucida Grande" w:hAnsi="Lucida Grande"/>
        <w:b/>
        <w:bCs/>
        <w:color w:val="FFFFFF" w:themeColor="background1"/>
      </w:rPr>
      <w:tblPr/>
      <w:tcPr>
        <w:tcBorders>
          <w:tl2br w:val="none" w:sz="0" w:space="0" w:color="auto"/>
          <w:tr2bl w:val="none" w:sz="0" w:space="0" w:color="auto"/>
        </w:tcBorders>
        <w:shd w:val="clear" w:color="auto" w:fill="446B66"/>
      </w:tcPr>
    </w:tblStylePr>
  </w:style>
  <w:style w:type="character" w:customStyle="1" w:styleId="QuoteChar">
    <w:name w:val="Quote Char"/>
    <w:basedOn w:val="DefaultParagraphFont"/>
    <w:link w:val="Quote"/>
    <w:uiPriority w:val="29"/>
    <w:rsid w:val="001F4104"/>
    <w:rPr>
      <w:rFonts w:ascii="Lucida Grande" w:eastAsia="ヒラギノ角ゴ Pro W3" w:hAnsi="Lucida Grande" w:cs="Times New Roman"/>
      <w:i/>
      <w:iCs/>
      <w:color w:val="BFBFBF"/>
      <w:sz w:val="20"/>
      <w:lang w:val="en-AU"/>
    </w:rPr>
  </w:style>
  <w:style w:type="paragraph" w:customStyle="1" w:styleId="Note">
    <w:name w:val="Note"/>
    <w:basedOn w:val="Body"/>
    <w:autoRedefine/>
    <w:rsid w:val="00354536"/>
    <w:pPr>
      <w:shd w:val="clear" w:color="auto" w:fill="BFBFBF"/>
      <w:spacing w:before="120"/>
      <w:ind w:left="284" w:right="1247"/>
    </w:pPr>
    <w:rPr>
      <w:color w:val="FFFFFF" w:themeColor="background1"/>
    </w:rPr>
  </w:style>
  <w:style w:type="paragraph" w:styleId="TOC4">
    <w:name w:val="toc 4"/>
    <w:basedOn w:val="TOC3"/>
    <w:next w:val="Body"/>
    <w:autoRedefine/>
    <w:uiPriority w:val="39"/>
    <w:unhideWhenUsed/>
    <w:rsid w:val="00C6776D"/>
    <w:pPr>
      <w:ind w:left="720"/>
    </w:pPr>
  </w:style>
  <w:style w:type="paragraph" w:styleId="TOC5">
    <w:name w:val="toc 5"/>
    <w:basedOn w:val="Normal"/>
    <w:next w:val="Normal"/>
    <w:autoRedefine/>
    <w:uiPriority w:val="39"/>
    <w:unhideWhenUsed/>
    <w:rsid w:val="00C6776D"/>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6776D"/>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6776D"/>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6776D"/>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6776D"/>
    <w:pPr>
      <w:ind w:left="1920"/>
    </w:pPr>
    <w:rPr>
      <w:rFonts w:asciiTheme="minorHAnsi" w:hAnsiTheme="minorHAnsi" w:cstheme="minorHAnsi"/>
      <w:sz w:val="20"/>
      <w:szCs w:val="20"/>
    </w:rPr>
  </w:style>
  <w:style w:type="character" w:styleId="Strong">
    <w:name w:val="Strong"/>
    <w:basedOn w:val="DefaultParagraphFont"/>
    <w:uiPriority w:val="22"/>
    <w:qFormat/>
    <w:rsid w:val="00E67AEB"/>
    <w:rPr>
      <w:b/>
      <w:bCs/>
    </w:rPr>
  </w:style>
  <w:style w:type="paragraph" w:styleId="NormalWeb">
    <w:name w:val="Normal (Web)"/>
    <w:basedOn w:val="Normal"/>
    <w:uiPriority w:val="99"/>
    <w:unhideWhenUsed/>
    <w:rsid w:val="00E67AEB"/>
    <w:pPr>
      <w:spacing w:before="100" w:beforeAutospacing="1" w:after="100" w:afterAutospacing="1"/>
    </w:pPr>
  </w:style>
  <w:style w:type="character" w:customStyle="1" w:styleId="apple-converted-space">
    <w:name w:val="apple-converted-space"/>
    <w:basedOn w:val="DefaultParagraphFont"/>
    <w:rsid w:val="00E67AEB"/>
  </w:style>
  <w:style w:type="character" w:styleId="Emphasis">
    <w:name w:val="Emphasis"/>
    <w:basedOn w:val="DefaultParagraphFont"/>
    <w:uiPriority w:val="20"/>
    <w:qFormat/>
    <w:rsid w:val="00E67AEB"/>
    <w:rPr>
      <w:i/>
      <w:iCs/>
    </w:rPr>
  </w:style>
  <w:style w:type="character" w:styleId="UnresolvedMention">
    <w:name w:val="Unresolved Mention"/>
    <w:basedOn w:val="DefaultParagraphFont"/>
    <w:uiPriority w:val="99"/>
    <w:semiHidden/>
    <w:unhideWhenUsed/>
    <w:rsid w:val="00D10082"/>
    <w:rPr>
      <w:color w:val="605E5C"/>
      <w:shd w:val="clear" w:color="auto" w:fill="E1DFDD"/>
    </w:rPr>
  </w:style>
  <w:style w:type="character" w:styleId="HTMLCode">
    <w:name w:val="HTML Code"/>
    <w:basedOn w:val="DefaultParagraphFont"/>
    <w:uiPriority w:val="99"/>
    <w:semiHidden/>
    <w:unhideWhenUsed/>
    <w:rsid w:val="0071737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7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73185"/>
    <w:rPr>
      <w:rFonts w:ascii="Courier New" w:eastAsia="Times New Roman" w:hAnsi="Courier New" w:cs="Courier New"/>
      <w:sz w:val="20"/>
      <w:szCs w:val="20"/>
      <w:lang w:eastAsia="en-GB"/>
    </w:rPr>
  </w:style>
  <w:style w:type="character" w:customStyle="1" w:styleId="hljs-keyword">
    <w:name w:val="hljs-keyword"/>
    <w:basedOn w:val="DefaultParagraphFont"/>
    <w:rsid w:val="00173185"/>
  </w:style>
  <w:style w:type="character" w:customStyle="1" w:styleId="hljs-builtin">
    <w:name w:val="hljs-built_in"/>
    <w:basedOn w:val="DefaultParagraphFont"/>
    <w:rsid w:val="00173185"/>
  </w:style>
  <w:style w:type="character" w:customStyle="1" w:styleId="hljs-number">
    <w:name w:val="hljs-number"/>
    <w:basedOn w:val="DefaultParagraphFont"/>
    <w:rsid w:val="00173185"/>
  </w:style>
  <w:style w:type="numbering" w:customStyle="1" w:styleId="CurrentList1">
    <w:name w:val="Current List1"/>
    <w:uiPriority w:val="99"/>
    <w:rsid w:val="00B15908"/>
    <w:pPr>
      <w:numPr>
        <w:numId w:val="3"/>
      </w:numPr>
    </w:pPr>
  </w:style>
  <w:style w:type="numbering" w:customStyle="1" w:styleId="CurrentList2">
    <w:name w:val="Current List2"/>
    <w:uiPriority w:val="99"/>
    <w:rsid w:val="00B15908"/>
    <w:pPr>
      <w:numPr>
        <w:numId w:val="4"/>
      </w:numPr>
    </w:pPr>
  </w:style>
  <w:style w:type="paragraph" w:styleId="FootnoteText">
    <w:name w:val="footnote text"/>
    <w:basedOn w:val="Normal"/>
    <w:link w:val="FootnoteTextChar"/>
    <w:uiPriority w:val="99"/>
    <w:semiHidden/>
    <w:unhideWhenUsed/>
    <w:rsid w:val="00036DD7"/>
    <w:rPr>
      <w:sz w:val="20"/>
      <w:szCs w:val="20"/>
    </w:rPr>
  </w:style>
  <w:style w:type="character" w:customStyle="1" w:styleId="FootnoteTextChar">
    <w:name w:val="Footnote Text Char"/>
    <w:basedOn w:val="DefaultParagraphFont"/>
    <w:link w:val="FootnoteText"/>
    <w:uiPriority w:val="99"/>
    <w:semiHidden/>
    <w:rsid w:val="00036DD7"/>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036DD7"/>
    <w:rPr>
      <w:vertAlign w:val="superscript"/>
    </w:rPr>
  </w:style>
  <w:style w:type="numbering" w:customStyle="1" w:styleId="CurrentList3">
    <w:name w:val="Current List3"/>
    <w:uiPriority w:val="99"/>
    <w:rsid w:val="00D9530B"/>
    <w:pPr>
      <w:numPr>
        <w:numId w:val="5"/>
      </w:numPr>
    </w:pPr>
  </w:style>
  <w:style w:type="numbering" w:customStyle="1" w:styleId="CurrentList4">
    <w:name w:val="Current List4"/>
    <w:uiPriority w:val="99"/>
    <w:rsid w:val="00D9530B"/>
    <w:pPr>
      <w:numPr>
        <w:numId w:val="6"/>
      </w:numPr>
    </w:pPr>
  </w:style>
  <w:style w:type="character" w:customStyle="1" w:styleId="Heading5Char">
    <w:name w:val="Heading 5 Char"/>
    <w:basedOn w:val="DefaultParagraphFont"/>
    <w:link w:val="Heading5"/>
    <w:uiPriority w:val="9"/>
    <w:rsid w:val="00CF5FB2"/>
    <w:rPr>
      <w:rFonts w:asciiTheme="majorHAnsi" w:eastAsiaTheme="majorEastAsia" w:hAnsiTheme="majorHAnsi" w:cstheme="majorBidi"/>
      <w:color w:val="2F5496" w:themeColor="accent1" w:themeShade="BF"/>
      <w:lang w:eastAsia="en-GB"/>
    </w:rPr>
  </w:style>
  <w:style w:type="numbering" w:customStyle="1" w:styleId="CurrentList5">
    <w:name w:val="Current List5"/>
    <w:uiPriority w:val="99"/>
    <w:rsid w:val="00CF5FB2"/>
    <w:pPr>
      <w:numPr>
        <w:numId w:val="7"/>
      </w:numPr>
    </w:pPr>
  </w:style>
  <w:style w:type="character" w:customStyle="1" w:styleId="Heading6Char">
    <w:name w:val="Heading 6 Char"/>
    <w:basedOn w:val="DefaultParagraphFont"/>
    <w:link w:val="Heading6"/>
    <w:uiPriority w:val="9"/>
    <w:semiHidden/>
    <w:rsid w:val="00D87D57"/>
    <w:rPr>
      <w:rFonts w:asciiTheme="majorHAnsi" w:eastAsiaTheme="majorEastAsia" w:hAnsiTheme="majorHAnsi" w:cstheme="majorBidi"/>
      <w:color w:val="1F3763" w:themeColor="accent1" w:themeShade="7F"/>
      <w:lang w:eastAsia="en-GB"/>
    </w:rPr>
  </w:style>
  <w:style w:type="character" w:customStyle="1" w:styleId="Heading7Char">
    <w:name w:val="Heading 7 Char"/>
    <w:basedOn w:val="DefaultParagraphFont"/>
    <w:link w:val="Heading7"/>
    <w:uiPriority w:val="9"/>
    <w:semiHidden/>
    <w:rsid w:val="00D87D57"/>
    <w:rPr>
      <w:rFonts w:asciiTheme="majorHAnsi" w:eastAsiaTheme="majorEastAsia" w:hAnsiTheme="majorHAnsi" w:cstheme="majorBidi"/>
      <w:i/>
      <w:iCs/>
      <w:color w:val="1F3763" w:themeColor="accent1" w:themeShade="7F"/>
      <w:lang w:eastAsia="en-GB"/>
    </w:rPr>
  </w:style>
  <w:style w:type="character" w:customStyle="1" w:styleId="Heading8Char">
    <w:name w:val="Heading 8 Char"/>
    <w:basedOn w:val="DefaultParagraphFont"/>
    <w:link w:val="Heading8"/>
    <w:uiPriority w:val="9"/>
    <w:semiHidden/>
    <w:rsid w:val="00D87D57"/>
    <w:rPr>
      <w:rFonts w:asciiTheme="majorHAnsi" w:eastAsiaTheme="majorEastAsia" w:hAnsiTheme="majorHAnsi" w:cstheme="majorBidi"/>
      <w:color w:val="272727" w:themeColor="text1" w:themeTint="D8"/>
      <w:sz w:val="21"/>
      <w:szCs w:val="21"/>
      <w:lang w:eastAsia="en-GB"/>
    </w:rPr>
  </w:style>
  <w:style w:type="character" w:customStyle="1" w:styleId="Heading9Char">
    <w:name w:val="Heading 9 Char"/>
    <w:basedOn w:val="DefaultParagraphFont"/>
    <w:link w:val="Heading9"/>
    <w:uiPriority w:val="9"/>
    <w:semiHidden/>
    <w:rsid w:val="00D87D57"/>
    <w:rPr>
      <w:rFonts w:asciiTheme="majorHAnsi" w:eastAsiaTheme="majorEastAsia" w:hAnsiTheme="majorHAnsi" w:cstheme="majorBidi"/>
      <w:i/>
      <w:iCs/>
      <w:color w:val="272727" w:themeColor="text1" w:themeTint="D8"/>
      <w:sz w:val="21"/>
      <w:szCs w:val="21"/>
      <w:lang w:eastAsia="en-GB"/>
    </w:rPr>
  </w:style>
  <w:style w:type="character" w:styleId="FollowedHyperlink">
    <w:name w:val="FollowedHyperlink"/>
    <w:basedOn w:val="DefaultParagraphFont"/>
    <w:uiPriority w:val="99"/>
    <w:semiHidden/>
    <w:unhideWhenUsed/>
    <w:rsid w:val="00983293"/>
    <w:rPr>
      <w:color w:val="954F72" w:themeColor="followedHyperlink"/>
      <w:u w:val="single"/>
    </w:rPr>
  </w:style>
  <w:style w:type="character" w:customStyle="1" w:styleId="hljs-type">
    <w:name w:val="hljs-type"/>
    <w:basedOn w:val="DefaultParagraphFont"/>
    <w:rsid w:val="00501FA2"/>
  </w:style>
  <w:style w:type="character" w:customStyle="1" w:styleId="hljs-variable">
    <w:name w:val="hljs-variable"/>
    <w:basedOn w:val="DefaultParagraphFont"/>
    <w:rsid w:val="00501FA2"/>
  </w:style>
  <w:style w:type="character" w:customStyle="1" w:styleId="hljs-operator">
    <w:name w:val="hljs-operator"/>
    <w:basedOn w:val="DefaultParagraphFont"/>
    <w:rsid w:val="00501FA2"/>
  </w:style>
  <w:style w:type="character" w:customStyle="1" w:styleId="hljs-string">
    <w:name w:val="hljs-string"/>
    <w:basedOn w:val="DefaultParagraphFont"/>
    <w:rsid w:val="00501FA2"/>
  </w:style>
  <w:style w:type="character" w:customStyle="1" w:styleId="hljs-selector-tag">
    <w:name w:val="hljs-selector-tag"/>
    <w:basedOn w:val="DefaultParagraphFont"/>
    <w:rsid w:val="00501FA2"/>
  </w:style>
  <w:style w:type="character" w:customStyle="1" w:styleId="hljs-attr">
    <w:name w:val="hljs-attr"/>
    <w:basedOn w:val="DefaultParagraphFont"/>
    <w:rsid w:val="00501FA2"/>
  </w:style>
  <w:style w:type="character" w:customStyle="1" w:styleId="hljs-literal">
    <w:name w:val="hljs-literal"/>
    <w:basedOn w:val="DefaultParagraphFont"/>
    <w:rsid w:val="00501FA2"/>
  </w:style>
  <w:style w:type="character" w:customStyle="1" w:styleId="hljs-attribute">
    <w:name w:val="hljs-attribute"/>
    <w:basedOn w:val="DefaultParagraphFont"/>
    <w:rsid w:val="00501FA2"/>
  </w:style>
  <w:style w:type="character" w:customStyle="1" w:styleId="hljs-regexp">
    <w:name w:val="hljs-regexp"/>
    <w:basedOn w:val="DefaultParagraphFont"/>
    <w:rsid w:val="005D36CF"/>
  </w:style>
  <w:style w:type="paragraph" w:styleId="ListParagraph">
    <w:name w:val="List Paragraph"/>
    <w:basedOn w:val="Normal"/>
    <w:uiPriority w:val="34"/>
    <w:qFormat/>
    <w:rsid w:val="00900C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nfo@dahu.co.uk"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risbartlett/Documents/work/Dahu/templates/Dahu%20Do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D270A-B38B-C347-8715-B0FF76B7C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Dahu Doc Template.dotx</Template>
  <TotalTime>1544</TotalTime>
  <Pages>50</Pages>
  <Words>10791</Words>
  <Characters>51043</Characters>
  <Application>Microsoft Office Word</Application>
  <DocSecurity>0</DocSecurity>
  <Lines>1086</Lines>
  <Paragraphs>472</Paragraphs>
  <ScaleCrop>false</ScaleCrop>
  <HeadingPairs>
    <vt:vector size="2" baseType="variant">
      <vt:variant>
        <vt:lpstr>Title</vt:lpstr>
      </vt:variant>
      <vt:variant>
        <vt:i4>1</vt:i4>
      </vt:variant>
    </vt:vector>
  </HeadingPairs>
  <TitlesOfParts>
    <vt:vector size="1" baseType="lpstr">
      <vt:lpstr>TNA PROCAT and SAR RFP</vt:lpstr>
    </vt:vector>
  </TitlesOfParts>
  <Manager/>
  <Company/>
  <LinksUpToDate>false</LinksUpToDate>
  <CharactersWithSpaces>61362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TNA PROCAT and SAR RFP</dc:title>
  <dc:subject/>
  <dc:creator>Chris Bartlett</dc:creator>
  <cp:keywords/>
  <dc:description/>
  <cp:lastModifiedBy>chris bartlett</cp:lastModifiedBy>
  <cp:revision>38</cp:revision>
  <cp:lastPrinted>2026-01-16T09:39:00Z</cp:lastPrinted>
  <dcterms:created xsi:type="dcterms:W3CDTF">2026-01-11T08:10:00Z</dcterms:created>
  <dcterms:modified xsi:type="dcterms:W3CDTF">2026-01-16T09:40:00Z</dcterms:modified>
  <cp:category/>
</cp:coreProperties>
</file>